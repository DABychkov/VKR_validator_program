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ABCCFE" w14:textId="77777777" w:rsidR="00BF2FAE" w:rsidRPr="005F2AB8" w:rsidRDefault="00BF2FAE" w:rsidP="00BF2FAE">
      <w:pPr>
        <w:autoSpaceDE w:val="0"/>
        <w:autoSpaceDN w:val="0"/>
        <w:adjustRightInd w:val="0"/>
        <w:spacing w:line="240" w:lineRule="auto"/>
        <w:ind w:left="851" w:hanging="993"/>
        <w:jc w:val="center"/>
        <w:rPr>
          <w:b/>
          <w:bCs/>
          <w:sz w:val="20"/>
        </w:rPr>
      </w:pPr>
      <w:r w:rsidRPr="005F2AB8">
        <w:rPr>
          <w:b/>
          <w:bCs/>
          <w:noProof/>
          <w:sz w:val="20"/>
        </w:rPr>
        <w:drawing>
          <wp:anchor distT="0" distB="0" distL="114300" distR="114300" simplePos="0" relativeHeight="251656192" behindDoc="0" locked="0" layoutInCell="1" allowOverlap="1" wp14:anchorId="7F0BE190" wp14:editId="05D96094">
            <wp:simplePos x="0" y="0"/>
            <wp:positionH relativeFrom="column">
              <wp:posOffset>8255</wp:posOffset>
            </wp:positionH>
            <wp:positionV relativeFrom="paragraph">
              <wp:posOffset>-5715</wp:posOffset>
            </wp:positionV>
            <wp:extent cx="1085850" cy="1064260"/>
            <wp:effectExtent l="19050" t="0" r="0" b="0"/>
            <wp:wrapSquare wrapText="bothSides"/>
            <wp:docPr id="1782073872" name="Рисунок 3" descr="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i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64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5F2AB8">
        <w:rPr>
          <w:b/>
          <w:bCs/>
          <w:noProof/>
          <w:sz w:val="20"/>
        </w:rPr>
        <w:drawing>
          <wp:anchor distT="0" distB="0" distL="114300" distR="114300" simplePos="0" relativeHeight="251658240" behindDoc="0" locked="0" layoutInCell="1" allowOverlap="1" wp14:anchorId="7F5ACCA0" wp14:editId="59692589">
            <wp:simplePos x="0" y="0"/>
            <wp:positionH relativeFrom="column">
              <wp:posOffset>8255</wp:posOffset>
            </wp:positionH>
            <wp:positionV relativeFrom="paragraph">
              <wp:posOffset>-5715</wp:posOffset>
            </wp:positionV>
            <wp:extent cx="1085850" cy="1064260"/>
            <wp:effectExtent l="19050" t="0" r="0" b="0"/>
            <wp:wrapSquare wrapText="bothSides"/>
            <wp:docPr id="714549070" name="Рисунок 3" descr="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i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64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5F2AB8">
        <w:rPr>
          <w:b/>
          <w:bCs/>
          <w:sz w:val="20"/>
        </w:rPr>
        <w:t>МИНИСТЕРСТВО НАУКИ И ВЫСШЕГО ОБРАЗОВАНИЯ</w:t>
      </w:r>
    </w:p>
    <w:p w14:paraId="76E41578" w14:textId="77777777" w:rsidR="00BF2FAE" w:rsidRPr="005F2AB8" w:rsidRDefault="00BF2FAE" w:rsidP="00BF2FAE">
      <w:pPr>
        <w:pStyle w:val="Style2"/>
        <w:widowControl/>
        <w:spacing w:line="240" w:lineRule="auto"/>
        <w:ind w:left="851" w:hanging="993"/>
        <w:jc w:val="center"/>
        <w:rPr>
          <w:rStyle w:val="FontStyle35"/>
          <w:sz w:val="20"/>
          <w:szCs w:val="20"/>
        </w:rPr>
      </w:pPr>
      <w:r w:rsidRPr="005F2AB8">
        <w:rPr>
          <w:b/>
          <w:bCs/>
          <w:sz w:val="20"/>
          <w:szCs w:val="20"/>
        </w:rPr>
        <w:t>РОССИЙСКОЙ ФЕДЕРАЦИИ</w:t>
      </w:r>
    </w:p>
    <w:p w14:paraId="27189DB2" w14:textId="77777777" w:rsidR="00BF2FAE" w:rsidRPr="005F2AB8" w:rsidRDefault="00BF2FAE" w:rsidP="00BF2FAE">
      <w:pPr>
        <w:pStyle w:val="Style2"/>
        <w:widowControl/>
        <w:spacing w:line="240" w:lineRule="auto"/>
        <w:ind w:left="851" w:hanging="993"/>
        <w:jc w:val="center"/>
        <w:rPr>
          <w:rStyle w:val="FontStyle35"/>
          <w:sz w:val="20"/>
          <w:szCs w:val="20"/>
        </w:rPr>
      </w:pPr>
    </w:p>
    <w:p w14:paraId="76668E4D" w14:textId="77777777" w:rsidR="00BF2FAE" w:rsidRPr="005F2AB8" w:rsidRDefault="00BF2FAE" w:rsidP="00BF2FAE">
      <w:pPr>
        <w:pStyle w:val="Style2"/>
        <w:widowControl/>
        <w:ind w:firstLine="0"/>
        <w:jc w:val="center"/>
        <w:rPr>
          <w:rStyle w:val="FontStyle35"/>
          <w:b w:val="0"/>
          <w:sz w:val="20"/>
          <w:szCs w:val="20"/>
        </w:rPr>
      </w:pPr>
      <w:r w:rsidRPr="005F2AB8">
        <w:rPr>
          <w:rStyle w:val="FontStyle35"/>
          <w:sz w:val="20"/>
          <w:szCs w:val="20"/>
        </w:rPr>
        <w:t xml:space="preserve">ФЕДЕРАЛЬНОЕ ГОСУДАРСТВЕННОЕ БЮДЖЕТНОЕ ОБРАЗОВАТЕЛЬНОЕ   </w:t>
      </w:r>
    </w:p>
    <w:p w14:paraId="576E1B9A" w14:textId="77777777" w:rsidR="00BF2FAE" w:rsidRPr="005F2AB8" w:rsidRDefault="00BF2FAE" w:rsidP="00BF2FAE">
      <w:pPr>
        <w:pStyle w:val="Style2"/>
        <w:widowControl/>
        <w:ind w:firstLine="0"/>
        <w:jc w:val="center"/>
        <w:rPr>
          <w:rStyle w:val="FontStyle35"/>
          <w:sz w:val="20"/>
          <w:szCs w:val="20"/>
        </w:rPr>
      </w:pPr>
      <w:r w:rsidRPr="005F2AB8">
        <w:rPr>
          <w:rStyle w:val="FontStyle35"/>
          <w:sz w:val="20"/>
          <w:szCs w:val="20"/>
        </w:rPr>
        <w:t xml:space="preserve"> УЧРЕЖДЕНИЕ ВЫСШЕГО ОБРАЗОВАНИЯ</w:t>
      </w:r>
    </w:p>
    <w:p w14:paraId="3625D80F" w14:textId="77777777" w:rsidR="00BF2FAE" w:rsidRPr="005F2AB8" w:rsidRDefault="00BF2FAE" w:rsidP="00BF2FAE">
      <w:pPr>
        <w:pStyle w:val="Style3"/>
        <w:widowControl/>
        <w:spacing w:line="218" w:lineRule="exact"/>
        <w:ind w:firstLine="0"/>
        <w:jc w:val="center"/>
        <w:rPr>
          <w:rStyle w:val="FontStyle37"/>
          <w:b w:val="0"/>
          <w:spacing w:val="22"/>
          <w:sz w:val="20"/>
          <w:szCs w:val="20"/>
        </w:rPr>
      </w:pPr>
      <w:r w:rsidRPr="005F2AB8">
        <w:rPr>
          <w:rStyle w:val="FontStyle37"/>
          <w:spacing w:val="22"/>
          <w:sz w:val="20"/>
          <w:szCs w:val="20"/>
        </w:rPr>
        <w:t>«МОСКОВСКИЙ АВИАЦИОННЫЙ ИНСТИТУТ</w:t>
      </w:r>
    </w:p>
    <w:p w14:paraId="64DE8D9D" w14:textId="77777777" w:rsidR="00BF2FAE" w:rsidRPr="005F2AB8" w:rsidRDefault="00BF2FAE" w:rsidP="00BF2FAE">
      <w:pPr>
        <w:pStyle w:val="Style3"/>
        <w:widowControl/>
        <w:spacing w:line="218" w:lineRule="exact"/>
        <w:ind w:firstLine="0"/>
        <w:jc w:val="center"/>
        <w:rPr>
          <w:rStyle w:val="FontStyle36"/>
          <w:rFonts w:eastAsia="Calibri"/>
          <w:sz w:val="20"/>
          <w:szCs w:val="20"/>
        </w:rPr>
      </w:pPr>
      <w:r w:rsidRPr="005F2AB8">
        <w:rPr>
          <w:rStyle w:val="FontStyle36"/>
          <w:rFonts w:eastAsia="Calibri"/>
          <w:sz w:val="20"/>
          <w:szCs w:val="20"/>
        </w:rPr>
        <w:t xml:space="preserve"> (национальный исследовательский университет)»</w:t>
      </w:r>
    </w:p>
    <w:p w14:paraId="48EBBBE4" w14:textId="77777777" w:rsidR="00BF2FAE" w:rsidRPr="005F2AB8" w:rsidRDefault="00BF2FAE" w:rsidP="00BF2FAE">
      <w:pPr>
        <w:pStyle w:val="Style3"/>
        <w:widowControl/>
        <w:spacing w:line="218" w:lineRule="exact"/>
        <w:ind w:firstLine="0"/>
        <w:jc w:val="center"/>
        <w:rPr>
          <w:rStyle w:val="FontStyle37"/>
          <w:b w:val="0"/>
          <w:sz w:val="20"/>
          <w:szCs w:val="20"/>
        </w:rPr>
      </w:pPr>
    </w:p>
    <w:p w14:paraId="1693FD56" w14:textId="77777777" w:rsidR="00BF2FAE" w:rsidRPr="005F2AB8" w:rsidRDefault="00E600C9" w:rsidP="00BF2FAE">
      <w:pPr>
        <w:pStyle w:val="affd"/>
        <w:spacing w:line="360" w:lineRule="auto"/>
        <w:jc w:val="center"/>
        <w:rPr>
          <w:sz w:val="22"/>
          <w:szCs w:val="22"/>
          <w:lang w:val="ru-RU"/>
        </w:rPr>
      </w:pPr>
      <w:r w:rsidRPr="005F2AB8">
        <w:rPr>
          <w:noProof/>
          <w:sz w:val="24"/>
          <w:szCs w:val="24"/>
          <w:lang w:val="ru-RU"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31D1EC16" wp14:editId="5D5AD05F">
                <wp:simplePos x="0" y="0"/>
                <wp:positionH relativeFrom="column">
                  <wp:posOffset>32385</wp:posOffset>
                </wp:positionH>
                <wp:positionV relativeFrom="paragraph">
                  <wp:posOffset>90170</wp:posOffset>
                </wp:positionV>
                <wp:extent cx="5905500" cy="7620"/>
                <wp:effectExtent l="0" t="0" r="0" b="11430"/>
                <wp:wrapNone/>
                <wp:docPr id="3" name="Прямая со стрелкой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05500" cy="7620"/>
                        </a:xfrm>
                        <a:prstGeom prst="straightConnector1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1DB78F1F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" o:spid="_x0000_s1026" type="#_x0000_t32" style="position:absolute;margin-left:2.55pt;margin-top:7.1pt;width:465pt;height:.6pt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" strokeweight="1.75pt"/>
            </w:pict>
          </mc:Fallback>
        </mc:AlternateContent>
      </w:r>
    </w:p>
    <w:p w14:paraId="466A881C" w14:textId="77777777" w:rsidR="00BF2FAE" w:rsidRPr="005F2AB8" w:rsidRDefault="00BF2FAE" w:rsidP="00BF2FAE">
      <w:pPr>
        <w:pStyle w:val="affd"/>
        <w:spacing w:line="276" w:lineRule="auto"/>
        <w:ind w:right="-143"/>
        <w:rPr>
          <w:b/>
          <w:sz w:val="22"/>
          <w:szCs w:val="22"/>
          <w:lang w:val="ru-RU"/>
        </w:rPr>
      </w:pPr>
      <w:r w:rsidRPr="005F2AB8">
        <w:rPr>
          <w:b/>
          <w:bCs/>
          <w:sz w:val="22"/>
          <w:szCs w:val="22"/>
          <w:lang w:val="ru-RU"/>
        </w:rPr>
        <w:t>И</w:t>
      </w:r>
      <w:r w:rsidRPr="005F2AB8">
        <w:rPr>
          <w:b/>
          <w:sz w:val="22"/>
          <w:szCs w:val="22"/>
          <w:lang w:val="ru-RU"/>
        </w:rPr>
        <w:t>нститут (Филиал)</w:t>
      </w:r>
      <w:r w:rsidRPr="005F2AB8">
        <w:rPr>
          <w:sz w:val="22"/>
          <w:szCs w:val="22"/>
          <w:lang w:val="ru-RU"/>
        </w:rPr>
        <w:t xml:space="preserve"> </w:t>
      </w:r>
      <w:r w:rsidRPr="005F2AB8">
        <w:rPr>
          <w:b/>
          <w:sz w:val="22"/>
          <w:szCs w:val="22"/>
          <w:u w:val="single"/>
          <w:lang w:val="ru-RU"/>
        </w:rPr>
        <w:t xml:space="preserve">№ 8 «Компьютерные науки и прикладная </w:t>
      </w:r>
      <w:proofErr w:type="gramStart"/>
      <w:r w:rsidRPr="005F2AB8">
        <w:rPr>
          <w:b/>
          <w:sz w:val="22"/>
          <w:szCs w:val="22"/>
          <w:u w:val="single"/>
          <w:lang w:val="ru-RU"/>
        </w:rPr>
        <w:t>математика</w:t>
      </w:r>
      <w:r w:rsidRPr="005F2AB8">
        <w:rPr>
          <w:sz w:val="22"/>
          <w:szCs w:val="22"/>
          <w:u w:val="single"/>
          <w:lang w:val="ru-RU"/>
        </w:rPr>
        <w:t>»</w:t>
      </w:r>
      <w:r w:rsidRPr="005F2AB8">
        <w:rPr>
          <w:sz w:val="22"/>
          <w:szCs w:val="22"/>
          <w:lang w:val="ru-RU"/>
        </w:rPr>
        <w:t xml:space="preserve">  </w:t>
      </w:r>
      <w:r w:rsidRPr="005F2AB8">
        <w:rPr>
          <w:b/>
          <w:bCs/>
          <w:sz w:val="22"/>
          <w:szCs w:val="22"/>
          <w:lang w:val="ru-RU"/>
        </w:rPr>
        <w:t>Кафедра</w:t>
      </w:r>
      <w:proofErr w:type="gramEnd"/>
      <w:r w:rsidRPr="005F2AB8">
        <w:rPr>
          <w:b/>
          <w:bCs/>
          <w:sz w:val="22"/>
          <w:szCs w:val="22"/>
          <w:lang w:val="ru-RU"/>
        </w:rPr>
        <w:t xml:space="preserve"> </w:t>
      </w:r>
      <w:r w:rsidRPr="005F2AB8">
        <w:rPr>
          <w:b/>
          <w:bCs/>
          <w:sz w:val="22"/>
          <w:szCs w:val="22"/>
          <w:u w:val="single"/>
          <w:lang w:val="ru-RU"/>
        </w:rPr>
        <w:t>_</w:t>
      </w:r>
      <w:r w:rsidRPr="005F2AB8">
        <w:rPr>
          <w:b/>
          <w:sz w:val="22"/>
          <w:szCs w:val="22"/>
          <w:u w:val="single"/>
          <w:lang w:val="ru-RU"/>
        </w:rPr>
        <w:t>806_</w:t>
      </w:r>
      <w:r w:rsidR="00E37C5A" w:rsidRPr="005F2AB8">
        <w:rPr>
          <w:b/>
          <w:sz w:val="22"/>
          <w:szCs w:val="22"/>
          <w:u w:val="single"/>
          <w:lang w:val="ru-RU"/>
        </w:rPr>
        <w:t>_</w:t>
      </w:r>
    </w:p>
    <w:p w14:paraId="7FF47907" w14:textId="77777777" w:rsidR="00BF2FAE" w:rsidRPr="005F2AB8" w:rsidRDefault="00BF2FAE" w:rsidP="00BF2FAE">
      <w:pPr>
        <w:pStyle w:val="affd"/>
        <w:spacing w:line="276" w:lineRule="auto"/>
        <w:ind w:right="-143"/>
        <w:rPr>
          <w:b/>
          <w:sz w:val="22"/>
          <w:szCs w:val="22"/>
          <w:lang w:val="ru-RU"/>
        </w:rPr>
      </w:pPr>
      <w:r w:rsidRPr="005F2AB8">
        <w:rPr>
          <w:b/>
          <w:bCs/>
          <w:sz w:val="22"/>
          <w:szCs w:val="22"/>
          <w:lang w:val="ru-RU"/>
        </w:rPr>
        <w:t xml:space="preserve">Группа </w:t>
      </w:r>
      <w:r w:rsidR="00D716D6" w:rsidRPr="005F2AB8">
        <w:rPr>
          <w:b/>
          <w:sz w:val="22"/>
          <w:szCs w:val="22"/>
          <w:u w:val="single"/>
          <w:lang w:val="ru-RU"/>
        </w:rPr>
        <w:t>М8О-407</w:t>
      </w:r>
      <w:r w:rsidR="00C246C7" w:rsidRPr="005F2AB8">
        <w:rPr>
          <w:b/>
          <w:sz w:val="22"/>
          <w:szCs w:val="22"/>
          <w:u w:val="single"/>
          <w:lang w:val="ru-RU"/>
        </w:rPr>
        <w:t>Б-22</w:t>
      </w:r>
      <w:r w:rsidRPr="005F2AB8">
        <w:rPr>
          <w:b/>
          <w:sz w:val="22"/>
          <w:szCs w:val="22"/>
          <w:u w:val="single"/>
          <w:lang w:val="ru-RU"/>
        </w:rPr>
        <w:t xml:space="preserve"> </w:t>
      </w:r>
      <w:r w:rsidRPr="005F2AB8">
        <w:rPr>
          <w:b/>
          <w:bCs/>
          <w:sz w:val="22"/>
          <w:szCs w:val="22"/>
          <w:lang w:val="ru-RU"/>
        </w:rPr>
        <w:t xml:space="preserve">Направление подготовки </w:t>
      </w:r>
      <w:r w:rsidRPr="005F2AB8">
        <w:rPr>
          <w:b/>
          <w:bCs/>
          <w:u w:val="single"/>
          <w:lang w:val="ru-RU"/>
        </w:rPr>
        <w:t>01.03.02 Прикладная математика и информатика</w:t>
      </w:r>
    </w:p>
    <w:p w14:paraId="60D40018" w14:textId="77777777" w:rsidR="00BF2FAE" w:rsidRPr="005F2AB8" w:rsidRDefault="00BF2FAE" w:rsidP="00BF2FAE">
      <w:pPr>
        <w:pStyle w:val="affd"/>
        <w:spacing w:line="276" w:lineRule="auto"/>
        <w:ind w:right="-143"/>
        <w:rPr>
          <w:b/>
          <w:bCs/>
          <w:sz w:val="22"/>
          <w:szCs w:val="22"/>
          <w:lang w:val="ru-RU"/>
        </w:rPr>
      </w:pPr>
      <w:r w:rsidRPr="005F2AB8">
        <w:rPr>
          <w:b/>
          <w:bCs/>
          <w:sz w:val="22"/>
          <w:szCs w:val="22"/>
          <w:lang w:val="ru-RU"/>
        </w:rPr>
        <w:t xml:space="preserve">Профиль </w:t>
      </w:r>
      <w:r w:rsidRPr="005F2AB8">
        <w:rPr>
          <w:b/>
          <w:sz w:val="22"/>
          <w:szCs w:val="22"/>
          <w:u w:val="single"/>
          <w:lang w:val="ru-RU"/>
        </w:rPr>
        <w:tab/>
        <w:t>Информатика</w:t>
      </w:r>
      <w:r w:rsidRPr="005F2AB8">
        <w:rPr>
          <w:b/>
          <w:sz w:val="22"/>
          <w:szCs w:val="22"/>
          <w:u w:val="single"/>
          <w:lang w:val="ru-RU"/>
        </w:rPr>
        <w:tab/>
      </w:r>
      <w:r w:rsidRPr="005F2AB8">
        <w:rPr>
          <w:b/>
          <w:sz w:val="22"/>
          <w:szCs w:val="22"/>
          <w:u w:val="single"/>
          <w:lang w:val="ru-RU"/>
        </w:rPr>
        <w:tab/>
      </w:r>
      <w:r w:rsidRPr="005F2AB8">
        <w:rPr>
          <w:b/>
          <w:sz w:val="22"/>
          <w:szCs w:val="22"/>
          <w:u w:val="single"/>
          <w:lang w:val="ru-RU"/>
        </w:rPr>
        <w:tab/>
      </w:r>
      <w:r w:rsidRPr="005F2AB8">
        <w:rPr>
          <w:b/>
          <w:sz w:val="22"/>
          <w:szCs w:val="22"/>
          <w:u w:val="single"/>
          <w:lang w:val="ru-RU"/>
        </w:rPr>
        <w:tab/>
      </w:r>
      <w:r w:rsidRPr="005F2AB8">
        <w:rPr>
          <w:b/>
          <w:sz w:val="22"/>
          <w:szCs w:val="22"/>
          <w:u w:val="single"/>
          <w:lang w:val="ru-RU"/>
        </w:rPr>
        <w:tab/>
      </w:r>
      <w:r w:rsidRPr="005F2AB8">
        <w:rPr>
          <w:b/>
          <w:sz w:val="22"/>
          <w:szCs w:val="22"/>
          <w:u w:val="single"/>
          <w:lang w:val="ru-RU"/>
        </w:rPr>
        <w:tab/>
      </w:r>
      <w:r w:rsidRPr="005F2AB8">
        <w:rPr>
          <w:b/>
          <w:sz w:val="22"/>
          <w:szCs w:val="22"/>
          <w:u w:val="single"/>
          <w:lang w:val="ru-RU"/>
        </w:rPr>
        <w:tab/>
      </w:r>
      <w:r w:rsidRPr="005F2AB8">
        <w:rPr>
          <w:b/>
          <w:sz w:val="22"/>
          <w:szCs w:val="22"/>
          <w:u w:val="single"/>
          <w:lang w:val="ru-RU"/>
        </w:rPr>
        <w:tab/>
      </w:r>
      <w:r w:rsidRPr="005F2AB8">
        <w:rPr>
          <w:b/>
          <w:sz w:val="22"/>
          <w:szCs w:val="22"/>
          <w:u w:val="single"/>
          <w:lang w:val="ru-RU"/>
        </w:rPr>
        <w:tab/>
      </w:r>
      <w:r w:rsidRPr="005F2AB8">
        <w:rPr>
          <w:b/>
          <w:sz w:val="22"/>
          <w:szCs w:val="22"/>
          <w:u w:val="single"/>
          <w:lang w:val="ru-RU"/>
        </w:rPr>
        <w:tab/>
      </w:r>
    </w:p>
    <w:p w14:paraId="401490FB" w14:textId="77777777" w:rsidR="00BF2FAE" w:rsidRPr="005F2AB8" w:rsidRDefault="00BF2FAE" w:rsidP="00BF2FAE">
      <w:pPr>
        <w:pStyle w:val="affd"/>
        <w:spacing w:line="276" w:lineRule="auto"/>
        <w:ind w:right="-143"/>
        <w:rPr>
          <w:b/>
          <w:bCs/>
          <w:sz w:val="22"/>
          <w:szCs w:val="22"/>
          <w:u w:val="single"/>
          <w:lang w:val="ru-RU"/>
        </w:rPr>
      </w:pPr>
      <w:r w:rsidRPr="005F2AB8">
        <w:rPr>
          <w:b/>
          <w:bCs/>
          <w:sz w:val="22"/>
          <w:szCs w:val="22"/>
          <w:lang w:val="ru-RU"/>
        </w:rPr>
        <w:t xml:space="preserve">Квалификация </w:t>
      </w:r>
      <w:r w:rsidRPr="005F2AB8">
        <w:rPr>
          <w:b/>
          <w:bCs/>
          <w:sz w:val="22"/>
          <w:szCs w:val="22"/>
          <w:u w:val="single"/>
          <w:lang w:val="ru-RU"/>
        </w:rPr>
        <w:tab/>
      </w:r>
      <w:r w:rsidRPr="005F2AB8">
        <w:rPr>
          <w:b/>
          <w:bCs/>
          <w:sz w:val="22"/>
          <w:szCs w:val="22"/>
          <w:u w:val="single"/>
          <w:lang w:val="ru-RU"/>
        </w:rPr>
        <w:tab/>
        <w:t>бакалавр</w:t>
      </w:r>
      <w:r w:rsidRPr="005F2AB8">
        <w:rPr>
          <w:b/>
          <w:bCs/>
          <w:sz w:val="22"/>
          <w:szCs w:val="22"/>
          <w:u w:val="single"/>
          <w:lang w:val="ru-RU"/>
        </w:rPr>
        <w:tab/>
      </w:r>
      <w:r w:rsidRPr="005F2AB8">
        <w:rPr>
          <w:b/>
          <w:bCs/>
          <w:sz w:val="22"/>
          <w:szCs w:val="22"/>
          <w:u w:val="single"/>
          <w:lang w:val="ru-RU"/>
        </w:rPr>
        <w:tab/>
      </w:r>
      <w:r w:rsidRPr="005F2AB8">
        <w:rPr>
          <w:b/>
          <w:bCs/>
          <w:sz w:val="22"/>
          <w:szCs w:val="22"/>
          <w:u w:val="single"/>
          <w:lang w:val="ru-RU"/>
        </w:rPr>
        <w:tab/>
      </w:r>
      <w:r w:rsidRPr="005F2AB8">
        <w:rPr>
          <w:b/>
          <w:bCs/>
          <w:sz w:val="22"/>
          <w:szCs w:val="22"/>
          <w:u w:val="single"/>
          <w:lang w:val="ru-RU"/>
        </w:rPr>
        <w:tab/>
      </w:r>
      <w:r w:rsidRPr="005F2AB8">
        <w:rPr>
          <w:b/>
          <w:bCs/>
          <w:sz w:val="22"/>
          <w:szCs w:val="22"/>
          <w:u w:val="single"/>
          <w:lang w:val="ru-RU"/>
        </w:rPr>
        <w:tab/>
      </w:r>
      <w:r w:rsidRPr="005F2AB8">
        <w:rPr>
          <w:b/>
          <w:bCs/>
          <w:sz w:val="22"/>
          <w:szCs w:val="22"/>
          <w:u w:val="single"/>
          <w:lang w:val="ru-RU"/>
        </w:rPr>
        <w:tab/>
      </w:r>
      <w:r w:rsidRPr="005F2AB8">
        <w:rPr>
          <w:b/>
          <w:bCs/>
          <w:sz w:val="22"/>
          <w:szCs w:val="22"/>
          <w:u w:val="single"/>
          <w:lang w:val="ru-RU"/>
        </w:rPr>
        <w:tab/>
      </w:r>
      <w:r w:rsidRPr="005F2AB8">
        <w:rPr>
          <w:b/>
          <w:bCs/>
          <w:sz w:val="22"/>
          <w:szCs w:val="22"/>
          <w:u w:val="single"/>
          <w:lang w:val="ru-RU"/>
        </w:rPr>
        <w:tab/>
      </w:r>
    </w:p>
    <w:p w14:paraId="700AB51D" w14:textId="77777777" w:rsidR="00BF2FAE" w:rsidRPr="005F2AB8" w:rsidRDefault="00BF2FAE" w:rsidP="00BF2FAE">
      <w:pPr>
        <w:pStyle w:val="affd"/>
        <w:spacing w:line="276" w:lineRule="auto"/>
        <w:ind w:right="-143"/>
        <w:rPr>
          <w:b/>
          <w:sz w:val="24"/>
          <w:szCs w:val="24"/>
          <w:lang w:val="ru-RU"/>
        </w:rPr>
      </w:pPr>
    </w:p>
    <w:p w14:paraId="65D301C2" w14:textId="77777777" w:rsidR="00383618" w:rsidRPr="005F2AB8" w:rsidRDefault="00383618" w:rsidP="00383618">
      <w:pPr>
        <w:spacing w:before="0" w:line="276" w:lineRule="auto"/>
        <w:ind w:right="-143"/>
        <w:jc w:val="center"/>
        <w:rPr>
          <w:b/>
          <w:spacing w:val="-2"/>
          <w:sz w:val="32"/>
          <w:szCs w:val="32"/>
        </w:rPr>
      </w:pPr>
    </w:p>
    <w:p w14:paraId="6AF762CA" w14:textId="77777777" w:rsidR="00383618" w:rsidRPr="005F2AB8" w:rsidRDefault="00383618" w:rsidP="00383618">
      <w:pPr>
        <w:spacing w:before="0" w:line="276" w:lineRule="auto"/>
        <w:ind w:right="-143"/>
        <w:jc w:val="center"/>
        <w:rPr>
          <w:b/>
          <w:spacing w:val="-2"/>
          <w:sz w:val="32"/>
          <w:szCs w:val="32"/>
        </w:rPr>
      </w:pPr>
      <w:r w:rsidRPr="005F2AB8">
        <w:rPr>
          <w:b/>
          <w:spacing w:val="-2"/>
          <w:sz w:val="32"/>
          <w:szCs w:val="32"/>
        </w:rPr>
        <w:t>ВЫПУСКНАЯ КВАЛИФИКАЦИОННАЯ РАБОТА</w:t>
      </w:r>
    </w:p>
    <w:p w14:paraId="2F95CE21" w14:textId="77777777" w:rsidR="00383618" w:rsidRPr="005F2AB8" w:rsidRDefault="00383618" w:rsidP="00383618">
      <w:pPr>
        <w:spacing w:before="0" w:after="200" w:line="276" w:lineRule="auto"/>
        <w:ind w:right="-143"/>
        <w:jc w:val="center"/>
        <w:rPr>
          <w:b/>
          <w:spacing w:val="-2"/>
          <w:sz w:val="32"/>
          <w:szCs w:val="32"/>
        </w:rPr>
      </w:pPr>
      <w:r w:rsidRPr="005F2AB8">
        <w:rPr>
          <w:b/>
          <w:spacing w:val="-2"/>
          <w:sz w:val="32"/>
          <w:szCs w:val="32"/>
        </w:rPr>
        <w:t>БАКАЛАВРА</w:t>
      </w:r>
    </w:p>
    <w:p w14:paraId="21118D73" w14:textId="77777777" w:rsidR="00383618" w:rsidRPr="005F2AB8" w:rsidRDefault="00383618" w:rsidP="00383618">
      <w:pPr>
        <w:spacing w:before="0" w:line="276" w:lineRule="auto"/>
        <w:ind w:right="-143"/>
        <w:rPr>
          <w:spacing w:val="-2"/>
          <w:sz w:val="24"/>
          <w:szCs w:val="22"/>
          <w:u w:val="single"/>
        </w:rPr>
      </w:pPr>
      <w:r w:rsidRPr="005F2AB8">
        <w:rPr>
          <w:spacing w:val="-2"/>
          <w:sz w:val="24"/>
          <w:szCs w:val="22"/>
        </w:rPr>
        <w:t xml:space="preserve">На тему: </w:t>
      </w:r>
      <w:r w:rsidR="00606C39" w:rsidRPr="005F2AB8">
        <w:rPr>
          <w:spacing w:val="-2"/>
          <w:sz w:val="24"/>
          <w:szCs w:val="22"/>
        </w:rPr>
        <w:t>«</w:t>
      </w:r>
      <w:r w:rsidR="00606C39" w:rsidRPr="005F2AB8">
        <w:rPr>
          <w:sz w:val="24"/>
          <w:u w:val="single"/>
        </w:rPr>
        <w:t>Система верификации структурных документов»</w:t>
      </w:r>
      <w:r w:rsidRPr="005F2AB8">
        <w:rPr>
          <w:spacing w:val="-2"/>
          <w:szCs w:val="22"/>
          <w:u w:val="single"/>
        </w:rPr>
        <w:tab/>
      </w:r>
      <w:r w:rsidRPr="005F2AB8">
        <w:rPr>
          <w:spacing w:val="-2"/>
          <w:szCs w:val="22"/>
          <w:u w:val="single"/>
        </w:rPr>
        <w:tab/>
      </w:r>
      <w:r w:rsidRPr="005F2AB8">
        <w:rPr>
          <w:spacing w:val="-2"/>
          <w:szCs w:val="22"/>
          <w:u w:val="single"/>
        </w:rPr>
        <w:tab/>
      </w:r>
      <w:r w:rsidRPr="005F2AB8">
        <w:rPr>
          <w:spacing w:val="-2"/>
          <w:szCs w:val="22"/>
          <w:u w:val="single"/>
        </w:rPr>
        <w:tab/>
      </w:r>
      <w:r w:rsidRPr="005F2AB8">
        <w:rPr>
          <w:spacing w:val="-2"/>
          <w:szCs w:val="22"/>
          <w:u w:val="single"/>
        </w:rPr>
        <w:tab/>
      </w:r>
      <w:r w:rsidRPr="005F2AB8">
        <w:rPr>
          <w:spacing w:val="-2"/>
          <w:szCs w:val="22"/>
          <w:u w:val="single"/>
        </w:rPr>
        <w:tab/>
      </w:r>
      <w:r w:rsidRPr="005F2AB8">
        <w:rPr>
          <w:spacing w:val="-2"/>
          <w:szCs w:val="22"/>
          <w:u w:val="single"/>
        </w:rPr>
        <w:tab/>
      </w:r>
      <w:r w:rsidRPr="005F2AB8">
        <w:rPr>
          <w:spacing w:val="-2"/>
          <w:szCs w:val="22"/>
          <w:u w:val="single"/>
        </w:rPr>
        <w:tab/>
      </w:r>
      <w:r w:rsidRPr="005F2AB8">
        <w:rPr>
          <w:spacing w:val="-2"/>
          <w:szCs w:val="22"/>
          <w:u w:val="single"/>
        </w:rPr>
        <w:tab/>
      </w:r>
      <w:r w:rsidRPr="005F2AB8">
        <w:rPr>
          <w:spacing w:val="-2"/>
          <w:szCs w:val="22"/>
          <w:u w:val="single"/>
        </w:rPr>
        <w:tab/>
      </w:r>
      <w:r w:rsidRPr="005F2AB8">
        <w:rPr>
          <w:spacing w:val="-2"/>
          <w:szCs w:val="22"/>
          <w:u w:val="single"/>
        </w:rPr>
        <w:tab/>
      </w:r>
      <w:r w:rsidRPr="005F2AB8">
        <w:rPr>
          <w:spacing w:val="-2"/>
          <w:szCs w:val="22"/>
          <w:u w:val="single"/>
        </w:rPr>
        <w:tab/>
      </w:r>
      <w:r w:rsidRPr="005F2AB8">
        <w:rPr>
          <w:spacing w:val="-2"/>
          <w:szCs w:val="22"/>
          <w:u w:val="single"/>
        </w:rPr>
        <w:tab/>
      </w:r>
      <w:r w:rsidRPr="005F2AB8">
        <w:rPr>
          <w:spacing w:val="-2"/>
          <w:szCs w:val="22"/>
          <w:u w:val="single"/>
        </w:rPr>
        <w:tab/>
      </w:r>
      <w:r w:rsidRPr="005F2AB8">
        <w:rPr>
          <w:spacing w:val="-2"/>
          <w:szCs w:val="22"/>
          <w:u w:val="single"/>
        </w:rPr>
        <w:tab/>
      </w:r>
      <w:r w:rsidRPr="005F2AB8">
        <w:rPr>
          <w:spacing w:val="-2"/>
          <w:szCs w:val="22"/>
          <w:u w:val="single"/>
        </w:rPr>
        <w:tab/>
      </w:r>
      <w:r w:rsidRPr="005F2AB8">
        <w:rPr>
          <w:spacing w:val="-2"/>
          <w:szCs w:val="22"/>
          <w:u w:val="single"/>
        </w:rPr>
        <w:tab/>
      </w:r>
      <w:r w:rsidRPr="005F2AB8">
        <w:rPr>
          <w:spacing w:val="-2"/>
          <w:szCs w:val="22"/>
          <w:u w:val="single"/>
        </w:rPr>
        <w:tab/>
      </w:r>
      <w:r w:rsidRPr="005F2AB8">
        <w:rPr>
          <w:spacing w:val="-2"/>
          <w:szCs w:val="22"/>
          <w:u w:val="single"/>
        </w:rPr>
        <w:tab/>
      </w:r>
      <w:r w:rsidRPr="005F2AB8">
        <w:rPr>
          <w:spacing w:val="-2"/>
          <w:szCs w:val="22"/>
          <w:u w:val="single"/>
        </w:rPr>
        <w:tab/>
      </w:r>
      <w:r w:rsidRPr="005F2AB8">
        <w:rPr>
          <w:spacing w:val="-2"/>
          <w:szCs w:val="22"/>
          <w:u w:val="single"/>
        </w:rPr>
        <w:tab/>
      </w:r>
      <w:r w:rsidRPr="005F2AB8">
        <w:rPr>
          <w:spacing w:val="-2"/>
          <w:szCs w:val="22"/>
          <w:u w:val="single"/>
        </w:rPr>
        <w:tab/>
      </w:r>
      <w:r w:rsidRPr="005F2AB8">
        <w:rPr>
          <w:spacing w:val="-2"/>
          <w:szCs w:val="22"/>
          <w:u w:val="single"/>
        </w:rPr>
        <w:tab/>
      </w:r>
      <w:r w:rsidRPr="005F2AB8">
        <w:rPr>
          <w:spacing w:val="-2"/>
          <w:szCs w:val="22"/>
          <w:u w:val="single"/>
        </w:rPr>
        <w:tab/>
      </w:r>
      <w:r w:rsidRPr="005F2AB8">
        <w:rPr>
          <w:spacing w:val="-2"/>
          <w:szCs w:val="22"/>
          <w:u w:val="single"/>
        </w:rPr>
        <w:tab/>
      </w:r>
      <w:r w:rsidRPr="005F2AB8">
        <w:rPr>
          <w:spacing w:val="-2"/>
          <w:szCs w:val="22"/>
          <w:u w:val="single"/>
        </w:rPr>
        <w:tab/>
      </w:r>
      <w:r w:rsidRPr="005F2AB8">
        <w:rPr>
          <w:spacing w:val="-2"/>
          <w:szCs w:val="22"/>
          <w:u w:val="single"/>
        </w:rPr>
        <w:tab/>
      </w:r>
      <w:r w:rsidRPr="005F2AB8">
        <w:rPr>
          <w:spacing w:val="-2"/>
          <w:szCs w:val="22"/>
          <w:u w:val="single"/>
        </w:rPr>
        <w:tab/>
      </w:r>
      <w:r w:rsidRPr="005F2AB8">
        <w:rPr>
          <w:spacing w:val="-2"/>
          <w:szCs w:val="22"/>
          <w:u w:val="single"/>
        </w:rPr>
        <w:tab/>
      </w:r>
      <w:r w:rsidRPr="005F2AB8">
        <w:rPr>
          <w:spacing w:val="-2"/>
          <w:szCs w:val="22"/>
          <w:u w:val="single"/>
        </w:rPr>
        <w:tab/>
      </w:r>
      <w:r w:rsidRPr="005F2AB8">
        <w:rPr>
          <w:spacing w:val="-2"/>
          <w:szCs w:val="22"/>
          <w:u w:val="single"/>
        </w:rPr>
        <w:tab/>
      </w:r>
      <w:r w:rsidRPr="005F2AB8">
        <w:rPr>
          <w:spacing w:val="-2"/>
          <w:szCs w:val="22"/>
          <w:u w:val="single"/>
        </w:rPr>
        <w:tab/>
      </w:r>
      <w:r w:rsidRPr="005F2AB8">
        <w:rPr>
          <w:spacing w:val="-2"/>
          <w:szCs w:val="22"/>
          <w:u w:val="single"/>
        </w:rPr>
        <w:tab/>
      </w:r>
      <w:r w:rsidRPr="005F2AB8">
        <w:rPr>
          <w:spacing w:val="-2"/>
          <w:szCs w:val="22"/>
          <w:u w:val="single"/>
        </w:rPr>
        <w:tab/>
      </w:r>
      <w:r w:rsidRPr="005F2AB8">
        <w:rPr>
          <w:spacing w:val="-2"/>
          <w:szCs w:val="22"/>
          <w:u w:val="single"/>
        </w:rPr>
        <w:tab/>
      </w:r>
      <w:r w:rsidRPr="005F2AB8">
        <w:rPr>
          <w:spacing w:val="-2"/>
          <w:szCs w:val="22"/>
          <w:u w:val="single"/>
        </w:rPr>
        <w:tab/>
      </w:r>
      <w:r w:rsidRPr="005F2AB8">
        <w:rPr>
          <w:spacing w:val="-2"/>
          <w:szCs w:val="22"/>
          <w:u w:val="single"/>
        </w:rPr>
        <w:tab/>
      </w:r>
      <w:r w:rsidRPr="005F2AB8">
        <w:rPr>
          <w:spacing w:val="-2"/>
          <w:szCs w:val="22"/>
          <w:u w:val="single"/>
        </w:rPr>
        <w:tab/>
      </w:r>
      <w:r w:rsidRPr="005F2AB8">
        <w:rPr>
          <w:spacing w:val="-2"/>
          <w:szCs w:val="22"/>
          <w:u w:val="single"/>
        </w:rPr>
        <w:tab/>
      </w:r>
      <w:r w:rsidRPr="005F2AB8">
        <w:rPr>
          <w:spacing w:val="-2"/>
          <w:szCs w:val="22"/>
          <w:u w:val="single"/>
        </w:rPr>
        <w:tab/>
      </w:r>
      <w:r w:rsidRPr="005F2AB8">
        <w:rPr>
          <w:spacing w:val="-2"/>
          <w:szCs w:val="22"/>
          <w:u w:val="single"/>
        </w:rPr>
        <w:tab/>
      </w:r>
      <w:r w:rsidRPr="005F2AB8">
        <w:rPr>
          <w:spacing w:val="-2"/>
          <w:szCs w:val="22"/>
          <w:u w:val="single"/>
        </w:rPr>
        <w:tab/>
      </w:r>
      <w:r w:rsidRPr="005F2AB8">
        <w:rPr>
          <w:spacing w:val="-2"/>
          <w:szCs w:val="22"/>
          <w:u w:val="single"/>
        </w:rPr>
        <w:tab/>
      </w:r>
      <w:r w:rsidRPr="005F2AB8">
        <w:rPr>
          <w:spacing w:val="-2"/>
          <w:szCs w:val="22"/>
          <w:u w:val="single"/>
        </w:rPr>
        <w:tab/>
      </w:r>
      <w:r w:rsidRPr="005F2AB8">
        <w:rPr>
          <w:spacing w:val="-2"/>
          <w:szCs w:val="22"/>
          <w:u w:val="single"/>
        </w:rPr>
        <w:tab/>
      </w:r>
      <w:r w:rsidRPr="005F2AB8">
        <w:rPr>
          <w:spacing w:val="-2"/>
          <w:szCs w:val="22"/>
          <w:u w:val="single"/>
        </w:rPr>
        <w:tab/>
      </w:r>
      <w:r w:rsidRPr="005F2AB8">
        <w:rPr>
          <w:spacing w:val="-2"/>
          <w:sz w:val="24"/>
          <w:szCs w:val="22"/>
          <w:u w:val="single"/>
        </w:rPr>
        <w:tab/>
      </w:r>
      <w:r w:rsidRPr="005F2AB8">
        <w:rPr>
          <w:spacing w:val="-2"/>
          <w:sz w:val="24"/>
          <w:szCs w:val="22"/>
          <w:u w:val="single"/>
        </w:rPr>
        <w:tab/>
      </w:r>
      <w:r w:rsidRPr="005F2AB8">
        <w:rPr>
          <w:spacing w:val="-2"/>
          <w:sz w:val="24"/>
          <w:szCs w:val="22"/>
          <w:u w:val="single"/>
        </w:rPr>
        <w:tab/>
      </w:r>
      <w:r w:rsidRPr="005F2AB8">
        <w:rPr>
          <w:spacing w:val="-2"/>
          <w:sz w:val="24"/>
          <w:szCs w:val="22"/>
          <w:u w:val="single"/>
        </w:rPr>
        <w:tab/>
      </w:r>
      <w:r w:rsidRPr="005F2AB8">
        <w:rPr>
          <w:spacing w:val="-2"/>
          <w:sz w:val="24"/>
          <w:szCs w:val="22"/>
          <w:u w:val="single"/>
        </w:rPr>
        <w:tab/>
      </w:r>
    </w:p>
    <w:p w14:paraId="396C36DD" w14:textId="77777777" w:rsidR="00383618" w:rsidRPr="005F2AB8" w:rsidRDefault="00383618" w:rsidP="00383618">
      <w:pPr>
        <w:spacing w:before="0" w:line="276" w:lineRule="auto"/>
        <w:ind w:right="-143"/>
        <w:rPr>
          <w:spacing w:val="-2"/>
          <w:sz w:val="24"/>
          <w:szCs w:val="22"/>
        </w:rPr>
      </w:pPr>
    </w:p>
    <w:p w14:paraId="07819E12" w14:textId="77777777" w:rsidR="00383618" w:rsidRPr="005F2AB8" w:rsidRDefault="00383618" w:rsidP="00383618">
      <w:pPr>
        <w:spacing w:before="0" w:line="240" w:lineRule="auto"/>
        <w:ind w:right="-143"/>
        <w:rPr>
          <w:spacing w:val="-2"/>
          <w:sz w:val="16"/>
          <w:szCs w:val="22"/>
        </w:rPr>
      </w:pPr>
    </w:p>
    <w:p w14:paraId="1299CD97" w14:textId="77777777" w:rsidR="00383618" w:rsidRPr="005F2AB8" w:rsidRDefault="00383618" w:rsidP="00383618">
      <w:pPr>
        <w:spacing w:before="0" w:line="240" w:lineRule="auto"/>
        <w:ind w:right="-143"/>
        <w:rPr>
          <w:spacing w:val="-2"/>
          <w:sz w:val="16"/>
          <w:szCs w:val="22"/>
        </w:rPr>
      </w:pPr>
    </w:p>
    <w:p w14:paraId="3170E469" w14:textId="77777777" w:rsidR="00383618" w:rsidRPr="005F2AB8" w:rsidRDefault="00383618" w:rsidP="00383618">
      <w:pPr>
        <w:spacing w:before="0" w:line="240" w:lineRule="auto"/>
        <w:ind w:right="-143"/>
        <w:rPr>
          <w:spacing w:val="-2"/>
          <w:sz w:val="16"/>
          <w:szCs w:val="22"/>
        </w:rPr>
      </w:pPr>
    </w:p>
    <w:p w14:paraId="52F75FB8" w14:textId="77777777" w:rsidR="00383618" w:rsidRPr="005F2AB8" w:rsidRDefault="00383618" w:rsidP="00383618">
      <w:pPr>
        <w:spacing w:before="0" w:line="240" w:lineRule="auto"/>
        <w:ind w:right="-143"/>
        <w:rPr>
          <w:spacing w:val="-2"/>
          <w:sz w:val="16"/>
          <w:szCs w:val="22"/>
        </w:rPr>
      </w:pPr>
    </w:p>
    <w:p w14:paraId="771FEBEF" w14:textId="77777777" w:rsidR="00383618" w:rsidRPr="005F2AB8" w:rsidRDefault="00F85C06" w:rsidP="00F85C06">
      <w:pPr>
        <w:tabs>
          <w:tab w:val="center" w:pos="4820"/>
          <w:tab w:val="right" w:pos="9356"/>
        </w:tabs>
        <w:spacing w:before="0" w:line="240" w:lineRule="auto"/>
        <w:ind w:right="-143"/>
        <w:jc w:val="left"/>
        <w:rPr>
          <w:sz w:val="24"/>
          <w:szCs w:val="22"/>
        </w:rPr>
      </w:pPr>
      <w:r w:rsidRPr="005F2AB8">
        <w:rPr>
          <w:spacing w:val="-2"/>
          <w:sz w:val="24"/>
          <w:szCs w:val="22"/>
        </w:rPr>
        <w:t>Автор ВКРБ</w:t>
      </w:r>
      <w:r w:rsidRPr="005F2AB8">
        <w:rPr>
          <w:spacing w:val="-2"/>
          <w:sz w:val="24"/>
          <w:szCs w:val="22"/>
          <w:u w:val="single"/>
        </w:rPr>
        <w:tab/>
      </w:r>
      <w:r w:rsidR="009C35EC" w:rsidRPr="005F2AB8">
        <w:rPr>
          <w:spacing w:val="-2"/>
          <w:sz w:val="24"/>
          <w:szCs w:val="22"/>
          <w:u w:val="single"/>
        </w:rPr>
        <w:t>Бычков Дмитрий Андреевич</w:t>
      </w:r>
      <w:r w:rsidR="009C35EC" w:rsidRPr="005F2AB8">
        <w:rPr>
          <w:spacing w:val="-2"/>
          <w:sz w:val="24"/>
          <w:szCs w:val="22"/>
          <w:u w:val="single"/>
        </w:rPr>
        <w:tab/>
      </w:r>
      <w:r w:rsidR="00383618" w:rsidRPr="005F2AB8">
        <w:rPr>
          <w:sz w:val="24"/>
          <w:szCs w:val="22"/>
        </w:rPr>
        <w:t>(__________)</w:t>
      </w:r>
    </w:p>
    <w:p w14:paraId="1EAB24B7" w14:textId="77777777" w:rsidR="00383618" w:rsidRPr="005F2AB8" w:rsidRDefault="00383618" w:rsidP="00383618">
      <w:pPr>
        <w:spacing w:before="0" w:line="240" w:lineRule="auto"/>
        <w:ind w:right="-143"/>
        <w:jc w:val="center"/>
        <w:rPr>
          <w:sz w:val="16"/>
          <w:szCs w:val="16"/>
        </w:rPr>
      </w:pPr>
      <w:r w:rsidRPr="005F2AB8">
        <w:rPr>
          <w:sz w:val="16"/>
          <w:szCs w:val="16"/>
        </w:rPr>
        <w:t>(фамилия, имя, отчество полностью)</w:t>
      </w:r>
    </w:p>
    <w:p w14:paraId="26AC41BF" w14:textId="77777777" w:rsidR="00383618" w:rsidRPr="005F2AB8" w:rsidRDefault="00383618" w:rsidP="00F85C06">
      <w:pPr>
        <w:tabs>
          <w:tab w:val="center" w:pos="4820"/>
          <w:tab w:val="right" w:pos="9356"/>
        </w:tabs>
        <w:spacing w:before="0" w:line="240" w:lineRule="auto"/>
        <w:ind w:right="-143"/>
        <w:jc w:val="left"/>
        <w:rPr>
          <w:spacing w:val="-2"/>
          <w:sz w:val="24"/>
          <w:szCs w:val="22"/>
        </w:rPr>
      </w:pPr>
      <w:r w:rsidRPr="005F2AB8">
        <w:rPr>
          <w:spacing w:val="-2"/>
          <w:sz w:val="24"/>
          <w:szCs w:val="22"/>
        </w:rPr>
        <w:t>Руководитель</w:t>
      </w:r>
      <w:r w:rsidR="00F85C06" w:rsidRPr="005F2AB8">
        <w:rPr>
          <w:spacing w:val="-2"/>
          <w:sz w:val="24"/>
          <w:szCs w:val="22"/>
          <w:u w:val="single"/>
        </w:rPr>
        <w:tab/>
        <w:t>Лукин Владимир Николаевич</w:t>
      </w:r>
      <w:r w:rsidR="00F85C06" w:rsidRPr="005F2AB8">
        <w:rPr>
          <w:spacing w:val="-2"/>
          <w:sz w:val="24"/>
          <w:szCs w:val="22"/>
          <w:u w:val="single"/>
        </w:rPr>
        <w:tab/>
      </w:r>
      <w:r w:rsidRPr="005F2AB8">
        <w:rPr>
          <w:spacing w:val="-2"/>
          <w:sz w:val="24"/>
          <w:szCs w:val="22"/>
        </w:rPr>
        <w:t>(__________)</w:t>
      </w:r>
    </w:p>
    <w:p w14:paraId="3962F7E1" w14:textId="77777777" w:rsidR="00383618" w:rsidRPr="005F2AB8" w:rsidRDefault="00383618" w:rsidP="00383618">
      <w:pPr>
        <w:spacing w:before="0" w:line="240" w:lineRule="auto"/>
        <w:ind w:right="-143"/>
        <w:jc w:val="center"/>
        <w:rPr>
          <w:sz w:val="16"/>
          <w:szCs w:val="16"/>
        </w:rPr>
      </w:pPr>
      <w:r w:rsidRPr="005F2AB8">
        <w:rPr>
          <w:sz w:val="16"/>
          <w:szCs w:val="16"/>
        </w:rPr>
        <w:t>(фамилия, имя, отчество полностью)</w:t>
      </w:r>
    </w:p>
    <w:p w14:paraId="24CC551F" w14:textId="77777777" w:rsidR="00383618" w:rsidRPr="005F2AB8" w:rsidRDefault="00383618" w:rsidP="00F85C06">
      <w:pPr>
        <w:tabs>
          <w:tab w:val="center" w:pos="4820"/>
          <w:tab w:val="right" w:pos="9356"/>
        </w:tabs>
        <w:spacing w:before="0" w:line="240" w:lineRule="auto"/>
        <w:ind w:right="-143"/>
        <w:jc w:val="left"/>
        <w:rPr>
          <w:spacing w:val="-2"/>
          <w:sz w:val="24"/>
          <w:szCs w:val="22"/>
        </w:rPr>
      </w:pPr>
      <w:r w:rsidRPr="005F2AB8">
        <w:rPr>
          <w:spacing w:val="-2"/>
          <w:sz w:val="24"/>
          <w:szCs w:val="22"/>
        </w:rPr>
        <w:t xml:space="preserve">Консультант </w:t>
      </w:r>
      <w:r w:rsidR="00F85C06" w:rsidRPr="005F2AB8">
        <w:rPr>
          <w:spacing w:val="-2"/>
          <w:sz w:val="24"/>
          <w:szCs w:val="22"/>
          <w:u w:val="single"/>
        </w:rPr>
        <w:tab/>
      </w:r>
      <w:r w:rsidR="00F85C06" w:rsidRPr="005F2AB8">
        <w:rPr>
          <w:spacing w:val="-2"/>
          <w:sz w:val="24"/>
          <w:szCs w:val="22"/>
          <w:u w:val="single"/>
        </w:rPr>
        <w:tab/>
      </w:r>
      <w:r w:rsidRPr="005F2AB8">
        <w:rPr>
          <w:spacing w:val="-2"/>
          <w:sz w:val="24"/>
          <w:szCs w:val="22"/>
        </w:rPr>
        <w:t>(__________)</w:t>
      </w:r>
    </w:p>
    <w:p w14:paraId="4DEA4CB2" w14:textId="77777777" w:rsidR="00383618" w:rsidRPr="005F2AB8" w:rsidRDefault="00383618" w:rsidP="00383618">
      <w:pPr>
        <w:spacing w:before="0" w:line="240" w:lineRule="auto"/>
        <w:ind w:right="-143"/>
        <w:jc w:val="center"/>
        <w:rPr>
          <w:sz w:val="16"/>
          <w:szCs w:val="16"/>
        </w:rPr>
      </w:pPr>
      <w:r w:rsidRPr="005F2AB8">
        <w:rPr>
          <w:sz w:val="16"/>
          <w:szCs w:val="16"/>
        </w:rPr>
        <w:t>(фамилия, имя, отчество полностью)</w:t>
      </w:r>
    </w:p>
    <w:p w14:paraId="308D189D" w14:textId="77777777" w:rsidR="00383618" w:rsidRPr="005F2AB8" w:rsidRDefault="00383618" w:rsidP="00F85C06">
      <w:pPr>
        <w:tabs>
          <w:tab w:val="center" w:pos="4820"/>
          <w:tab w:val="right" w:pos="9356"/>
        </w:tabs>
        <w:spacing w:before="0" w:line="240" w:lineRule="auto"/>
        <w:ind w:right="-143"/>
        <w:jc w:val="left"/>
        <w:rPr>
          <w:sz w:val="24"/>
          <w:szCs w:val="22"/>
        </w:rPr>
      </w:pPr>
      <w:r w:rsidRPr="005F2AB8">
        <w:rPr>
          <w:spacing w:val="-2"/>
          <w:sz w:val="24"/>
          <w:szCs w:val="22"/>
        </w:rPr>
        <w:t>Консультант</w:t>
      </w:r>
      <w:r w:rsidR="00F85C06" w:rsidRPr="005F2AB8">
        <w:rPr>
          <w:spacing w:val="-2"/>
          <w:sz w:val="24"/>
          <w:szCs w:val="22"/>
          <w:u w:val="single"/>
        </w:rPr>
        <w:tab/>
      </w:r>
      <w:r w:rsidR="00F85C06" w:rsidRPr="005F2AB8">
        <w:rPr>
          <w:spacing w:val="-2"/>
          <w:sz w:val="24"/>
          <w:szCs w:val="22"/>
          <w:u w:val="single"/>
        </w:rPr>
        <w:tab/>
      </w:r>
      <w:r w:rsidRPr="005F2AB8">
        <w:rPr>
          <w:spacing w:val="-2"/>
          <w:sz w:val="24"/>
          <w:szCs w:val="22"/>
        </w:rPr>
        <w:t>(__________)</w:t>
      </w:r>
    </w:p>
    <w:p w14:paraId="2FF6119C" w14:textId="77777777" w:rsidR="00383618" w:rsidRPr="005F2AB8" w:rsidRDefault="00383618" w:rsidP="00383618">
      <w:pPr>
        <w:spacing w:before="0" w:line="240" w:lineRule="auto"/>
        <w:ind w:right="-143"/>
        <w:jc w:val="center"/>
        <w:rPr>
          <w:sz w:val="16"/>
          <w:szCs w:val="16"/>
        </w:rPr>
      </w:pPr>
      <w:r w:rsidRPr="005F2AB8">
        <w:rPr>
          <w:sz w:val="16"/>
          <w:szCs w:val="16"/>
        </w:rPr>
        <w:t>(фамилия, имя, отчество полностью)</w:t>
      </w:r>
    </w:p>
    <w:p w14:paraId="0E0E4798" w14:textId="77777777" w:rsidR="00383618" w:rsidRPr="005F2AB8" w:rsidRDefault="00383618" w:rsidP="00F85C06">
      <w:pPr>
        <w:tabs>
          <w:tab w:val="center" w:pos="4820"/>
          <w:tab w:val="right" w:pos="9356"/>
        </w:tabs>
        <w:spacing w:before="0" w:line="240" w:lineRule="auto"/>
        <w:ind w:right="-143"/>
        <w:jc w:val="left"/>
        <w:rPr>
          <w:spacing w:val="-2"/>
          <w:sz w:val="24"/>
          <w:szCs w:val="22"/>
        </w:rPr>
      </w:pPr>
      <w:r w:rsidRPr="005F2AB8">
        <w:rPr>
          <w:spacing w:val="-2"/>
          <w:sz w:val="24"/>
          <w:szCs w:val="22"/>
        </w:rPr>
        <w:t>Рецензент</w:t>
      </w:r>
      <w:r w:rsidR="00F85C06" w:rsidRPr="005F2AB8">
        <w:rPr>
          <w:spacing w:val="-2"/>
          <w:sz w:val="24"/>
          <w:szCs w:val="22"/>
          <w:u w:val="single"/>
        </w:rPr>
        <w:tab/>
      </w:r>
      <w:r w:rsidR="00F85C06" w:rsidRPr="005F2AB8">
        <w:rPr>
          <w:spacing w:val="-2"/>
          <w:sz w:val="24"/>
          <w:szCs w:val="22"/>
          <w:u w:val="single"/>
        </w:rPr>
        <w:tab/>
      </w:r>
      <w:r w:rsidRPr="005F2AB8">
        <w:rPr>
          <w:spacing w:val="-2"/>
          <w:sz w:val="24"/>
          <w:szCs w:val="22"/>
        </w:rPr>
        <w:t>(__________)</w:t>
      </w:r>
    </w:p>
    <w:p w14:paraId="54DD555B" w14:textId="77777777" w:rsidR="00383618" w:rsidRPr="005F2AB8" w:rsidRDefault="00383618" w:rsidP="00383618">
      <w:pPr>
        <w:spacing w:before="0" w:line="240" w:lineRule="auto"/>
        <w:ind w:right="-143"/>
        <w:jc w:val="center"/>
        <w:rPr>
          <w:sz w:val="16"/>
          <w:szCs w:val="16"/>
        </w:rPr>
      </w:pPr>
      <w:r w:rsidRPr="005F2AB8">
        <w:rPr>
          <w:sz w:val="16"/>
          <w:szCs w:val="16"/>
        </w:rPr>
        <w:t>(фамилия, имя, отчество полностью)</w:t>
      </w:r>
    </w:p>
    <w:p w14:paraId="4A20544E" w14:textId="77777777" w:rsidR="00383618" w:rsidRPr="005F2AB8" w:rsidRDefault="00383618" w:rsidP="00383618">
      <w:pPr>
        <w:spacing w:before="0" w:line="240" w:lineRule="auto"/>
        <w:ind w:right="-143"/>
        <w:rPr>
          <w:b/>
          <w:spacing w:val="-2"/>
          <w:sz w:val="24"/>
          <w:szCs w:val="22"/>
        </w:rPr>
      </w:pPr>
    </w:p>
    <w:p w14:paraId="554F22C7" w14:textId="77777777" w:rsidR="00383618" w:rsidRPr="005F2AB8" w:rsidRDefault="00383618" w:rsidP="00383618">
      <w:pPr>
        <w:spacing w:before="0" w:line="240" w:lineRule="auto"/>
        <w:ind w:right="-143"/>
        <w:rPr>
          <w:b/>
          <w:spacing w:val="-2"/>
          <w:sz w:val="24"/>
          <w:szCs w:val="22"/>
        </w:rPr>
      </w:pPr>
    </w:p>
    <w:p w14:paraId="57F62274" w14:textId="77777777" w:rsidR="00383618" w:rsidRPr="005F2AB8" w:rsidRDefault="00383618" w:rsidP="00383618">
      <w:pPr>
        <w:spacing w:before="0" w:line="240" w:lineRule="auto"/>
        <w:ind w:right="-143"/>
        <w:rPr>
          <w:b/>
          <w:spacing w:val="-2"/>
          <w:sz w:val="24"/>
          <w:szCs w:val="22"/>
        </w:rPr>
      </w:pPr>
    </w:p>
    <w:p w14:paraId="1894A724" w14:textId="77777777" w:rsidR="00383618" w:rsidRPr="005F2AB8" w:rsidRDefault="00383618" w:rsidP="00383618">
      <w:pPr>
        <w:spacing w:before="0" w:line="240" w:lineRule="auto"/>
        <w:ind w:right="-143"/>
        <w:rPr>
          <w:b/>
          <w:spacing w:val="-2"/>
          <w:sz w:val="24"/>
          <w:szCs w:val="22"/>
        </w:rPr>
      </w:pPr>
      <w:r w:rsidRPr="005F2AB8">
        <w:rPr>
          <w:b/>
          <w:spacing w:val="-2"/>
          <w:sz w:val="24"/>
          <w:szCs w:val="22"/>
        </w:rPr>
        <w:t>К защите допустить</w:t>
      </w:r>
    </w:p>
    <w:p w14:paraId="19DCD23E" w14:textId="77777777" w:rsidR="00383618" w:rsidRPr="005F2AB8" w:rsidRDefault="00383618" w:rsidP="00383618">
      <w:pPr>
        <w:spacing w:before="0" w:line="240" w:lineRule="auto"/>
        <w:ind w:right="-143"/>
        <w:rPr>
          <w:b/>
          <w:spacing w:val="-2"/>
          <w:sz w:val="24"/>
          <w:szCs w:val="22"/>
        </w:rPr>
      </w:pPr>
    </w:p>
    <w:p w14:paraId="477A56E9" w14:textId="77777777" w:rsidR="00383618" w:rsidRPr="005F2AB8" w:rsidRDefault="00383618" w:rsidP="00383618">
      <w:pPr>
        <w:spacing w:before="0" w:line="240" w:lineRule="auto"/>
        <w:ind w:right="-143"/>
        <w:jc w:val="left"/>
        <w:rPr>
          <w:sz w:val="24"/>
          <w:szCs w:val="22"/>
        </w:rPr>
      </w:pPr>
      <w:r w:rsidRPr="005F2AB8">
        <w:rPr>
          <w:spacing w:val="-2"/>
          <w:sz w:val="24"/>
          <w:szCs w:val="22"/>
        </w:rPr>
        <w:t>Заведующий кафедрой</w:t>
      </w:r>
      <w:r w:rsidRPr="005F2AB8">
        <w:rPr>
          <w:spacing w:val="-2"/>
          <w:sz w:val="24"/>
          <w:szCs w:val="22"/>
          <w:u w:val="single"/>
        </w:rPr>
        <w:t xml:space="preserve">         </w:t>
      </w:r>
      <w:r w:rsidRPr="005F2AB8">
        <w:rPr>
          <w:spacing w:val="-2"/>
          <w:sz w:val="24"/>
          <w:szCs w:val="22"/>
        </w:rPr>
        <w:t xml:space="preserve"> </w:t>
      </w:r>
      <w:r w:rsidRPr="005F2AB8">
        <w:rPr>
          <w:sz w:val="24"/>
          <w:szCs w:val="22"/>
        </w:rPr>
        <w:t xml:space="preserve">    </w:t>
      </w:r>
      <w:r w:rsidRPr="005F2AB8">
        <w:rPr>
          <w:sz w:val="24"/>
          <w:szCs w:val="22"/>
          <w:u w:val="single"/>
        </w:rPr>
        <w:tab/>
      </w:r>
      <w:r w:rsidRPr="005F2AB8">
        <w:rPr>
          <w:sz w:val="24"/>
          <w:szCs w:val="22"/>
          <w:u w:val="single"/>
        </w:rPr>
        <w:tab/>
      </w:r>
      <w:r w:rsidRPr="005F2AB8">
        <w:rPr>
          <w:sz w:val="24"/>
          <w:szCs w:val="22"/>
          <w:u w:val="single"/>
        </w:rPr>
        <w:tab/>
      </w:r>
      <w:r w:rsidRPr="005F2AB8">
        <w:rPr>
          <w:sz w:val="24"/>
          <w:szCs w:val="22"/>
          <w:u w:val="single"/>
        </w:rPr>
        <w:tab/>
      </w:r>
      <w:r w:rsidRPr="005F2AB8">
        <w:rPr>
          <w:sz w:val="24"/>
          <w:szCs w:val="22"/>
          <w:u w:val="single"/>
        </w:rPr>
        <w:tab/>
      </w:r>
      <w:r w:rsidRPr="005F2AB8">
        <w:rPr>
          <w:sz w:val="24"/>
          <w:szCs w:val="22"/>
          <w:u w:val="single"/>
        </w:rPr>
        <w:tab/>
      </w:r>
      <w:r w:rsidRPr="005F2AB8">
        <w:rPr>
          <w:sz w:val="24"/>
          <w:szCs w:val="22"/>
          <w:u w:val="single"/>
        </w:rPr>
        <w:tab/>
      </w:r>
      <w:r w:rsidRPr="005F2AB8">
        <w:rPr>
          <w:sz w:val="24"/>
          <w:szCs w:val="22"/>
        </w:rPr>
        <w:t>(__________)</w:t>
      </w:r>
    </w:p>
    <w:p w14:paraId="3B64FFF0" w14:textId="77777777" w:rsidR="00383618" w:rsidRPr="005F2AB8" w:rsidRDefault="00383618" w:rsidP="00383618">
      <w:pPr>
        <w:spacing w:before="0" w:line="240" w:lineRule="auto"/>
        <w:ind w:right="-143"/>
        <w:jc w:val="left"/>
        <w:rPr>
          <w:sz w:val="16"/>
          <w:szCs w:val="16"/>
        </w:rPr>
      </w:pPr>
      <w:r w:rsidRPr="005F2AB8">
        <w:rPr>
          <w:sz w:val="16"/>
          <w:szCs w:val="16"/>
        </w:rPr>
        <w:t xml:space="preserve">                                 </w:t>
      </w:r>
      <w:r w:rsidRPr="005F2AB8">
        <w:rPr>
          <w:sz w:val="16"/>
          <w:szCs w:val="16"/>
        </w:rPr>
        <w:tab/>
      </w:r>
      <w:r w:rsidRPr="005F2AB8">
        <w:rPr>
          <w:sz w:val="16"/>
          <w:szCs w:val="16"/>
        </w:rPr>
        <w:tab/>
        <w:t xml:space="preserve">(№ </w:t>
      </w:r>
      <w:proofErr w:type="gramStart"/>
      <w:r w:rsidRPr="005F2AB8">
        <w:rPr>
          <w:sz w:val="16"/>
          <w:szCs w:val="16"/>
        </w:rPr>
        <w:t xml:space="preserve">каф)   </w:t>
      </w:r>
      <w:proofErr w:type="gramEnd"/>
      <w:r w:rsidRPr="005F2AB8">
        <w:rPr>
          <w:sz w:val="16"/>
          <w:szCs w:val="16"/>
        </w:rPr>
        <w:t xml:space="preserve">                                                     (фамилия, имя, отчество полностью)</w:t>
      </w:r>
    </w:p>
    <w:p w14:paraId="2CBB651E" w14:textId="77777777" w:rsidR="00383618" w:rsidRPr="005F2AB8" w:rsidRDefault="00383618" w:rsidP="00383618">
      <w:pPr>
        <w:spacing w:before="0" w:line="240" w:lineRule="auto"/>
        <w:ind w:right="-143"/>
        <w:rPr>
          <w:spacing w:val="-2"/>
          <w:sz w:val="24"/>
          <w:szCs w:val="22"/>
        </w:rPr>
      </w:pPr>
      <w:r w:rsidRPr="005F2AB8">
        <w:rPr>
          <w:spacing w:val="-2"/>
          <w:sz w:val="24"/>
          <w:szCs w:val="22"/>
        </w:rPr>
        <w:t xml:space="preserve">___ __________________ 20____г.    </w:t>
      </w:r>
    </w:p>
    <w:p w14:paraId="2C22FBF4" w14:textId="77777777" w:rsidR="00383618" w:rsidRPr="005F2AB8" w:rsidRDefault="00383618" w:rsidP="00383618">
      <w:pPr>
        <w:spacing w:before="0" w:after="200" w:line="276" w:lineRule="auto"/>
        <w:rPr>
          <w:spacing w:val="-2"/>
          <w:sz w:val="24"/>
          <w:szCs w:val="22"/>
        </w:rPr>
      </w:pPr>
    </w:p>
    <w:p w14:paraId="55288121" w14:textId="77777777" w:rsidR="00383618" w:rsidRPr="005F2AB8" w:rsidRDefault="00383618" w:rsidP="00383618">
      <w:pPr>
        <w:spacing w:before="0" w:after="200" w:line="276" w:lineRule="auto"/>
        <w:jc w:val="center"/>
        <w:rPr>
          <w:spacing w:val="-2"/>
          <w:sz w:val="24"/>
          <w:szCs w:val="22"/>
        </w:rPr>
      </w:pPr>
    </w:p>
    <w:p w14:paraId="0DEE9F64" w14:textId="77777777" w:rsidR="00383618" w:rsidRPr="005F2AB8" w:rsidRDefault="00383618" w:rsidP="00383618">
      <w:pPr>
        <w:spacing w:before="0" w:after="200" w:line="276" w:lineRule="auto"/>
        <w:jc w:val="center"/>
        <w:rPr>
          <w:spacing w:val="-2"/>
          <w:sz w:val="24"/>
          <w:szCs w:val="22"/>
        </w:rPr>
      </w:pPr>
    </w:p>
    <w:p w14:paraId="16656EFC" w14:textId="77777777" w:rsidR="00E37C5A" w:rsidRPr="005F2AB8" w:rsidRDefault="00383618" w:rsidP="007D7937">
      <w:pPr>
        <w:spacing w:before="0" w:after="200" w:line="276" w:lineRule="auto"/>
        <w:jc w:val="center"/>
        <w:rPr>
          <w:sz w:val="24"/>
          <w:szCs w:val="22"/>
        </w:rPr>
      </w:pPr>
      <w:r w:rsidRPr="005F2AB8">
        <w:rPr>
          <w:spacing w:val="-2"/>
          <w:sz w:val="24"/>
          <w:szCs w:val="22"/>
        </w:rPr>
        <w:t>Москва 202</w:t>
      </w:r>
      <w:r w:rsidR="00E0176A" w:rsidRPr="005F2AB8">
        <w:rPr>
          <w:spacing w:val="-2"/>
          <w:sz w:val="24"/>
          <w:szCs w:val="22"/>
        </w:rPr>
        <w:t>6</w:t>
      </w:r>
    </w:p>
    <w:p w14:paraId="4C5F811A" w14:textId="77777777" w:rsidR="00BF2FAE" w:rsidRPr="005F2AB8" w:rsidRDefault="00BF2FAE" w:rsidP="00BF2FAE">
      <w:pPr>
        <w:spacing w:line="240" w:lineRule="auto"/>
        <w:rPr>
          <w:b/>
          <w:bCs/>
          <w:sz w:val="20"/>
        </w:rPr>
      </w:pPr>
    </w:p>
    <w:p w14:paraId="06E8AE32" w14:textId="77777777" w:rsidR="00BF2FAE" w:rsidRPr="005F2AB8" w:rsidRDefault="00BF2FAE" w:rsidP="00BF2FAE">
      <w:pPr>
        <w:autoSpaceDE w:val="0"/>
        <w:autoSpaceDN w:val="0"/>
        <w:adjustRightInd w:val="0"/>
        <w:spacing w:line="240" w:lineRule="auto"/>
        <w:ind w:left="851" w:hanging="993"/>
        <w:jc w:val="center"/>
        <w:rPr>
          <w:b/>
          <w:bCs/>
          <w:sz w:val="20"/>
        </w:rPr>
      </w:pPr>
      <w:r w:rsidRPr="005F2AB8">
        <w:rPr>
          <w:b/>
          <w:bCs/>
          <w:noProof/>
          <w:sz w:val="20"/>
        </w:rPr>
        <w:drawing>
          <wp:anchor distT="0" distB="0" distL="114300" distR="114300" simplePos="0" relativeHeight="251654144" behindDoc="0" locked="0" layoutInCell="1" allowOverlap="1" wp14:anchorId="7FF8B82E" wp14:editId="03BEBD97">
            <wp:simplePos x="0" y="0"/>
            <wp:positionH relativeFrom="column">
              <wp:posOffset>8255</wp:posOffset>
            </wp:positionH>
            <wp:positionV relativeFrom="paragraph">
              <wp:posOffset>-5715</wp:posOffset>
            </wp:positionV>
            <wp:extent cx="1085850" cy="1064260"/>
            <wp:effectExtent l="19050" t="0" r="0" b="0"/>
            <wp:wrapSquare wrapText="bothSides"/>
            <wp:docPr id="45" name="Рисунок 3" descr="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i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64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5F2AB8">
        <w:rPr>
          <w:b/>
          <w:bCs/>
          <w:noProof/>
          <w:sz w:val="20"/>
        </w:rPr>
        <w:drawing>
          <wp:anchor distT="0" distB="0" distL="114300" distR="114300" simplePos="0" relativeHeight="251655168" behindDoc="0" locked="0" layoutInCell="1" allowOverlap="1" wp14:anchorId="477C0D84" wp14:editId="7D1F5B9D">
            <wp:simplePos x="0" y="0"/>
            <wp:positionH relativeFrom="column">
              <wp:posOffset>8255</wp:posOffset>
            </wp:positionH>
            <wp:positionV relativeFrom="paragraph">
              <wp:posOffset>-5715</wp:posOffset>
            </wp:positionV>
            <wp:extent cx="1085850" cy="1064260"/>
            <wp:effectExtent l="19050" t="0" r="0" b="0"/>
            <wp:wrapSquare wrapText="bothSides"/>
            <wp:docPr id="19" name="Рисунок 3" descr="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i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64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5F2AB8">
        <w:rPr>
          <w:b/>
          <w:bCs/>
          <w:sz w:val="20"/>
        </w:rPr>
        <w:t>МИНИСТЕРСТВО НАУКИ И ВЫСШЕГО ОБРАЗОВАНИЯ</w:t>
      </w:r>
    </w:p>
    <w:p w14:paraId="276F6F49" w14:textId="77777777" w:rsidR="00BF2FAE" w:rsidRPr="005F2AB8" w:rsidRDefault="00BF2FAE" w:rsidP="00BF2FAE">
      <w:pPr>
        <w:pStyle w:val="Style2"/>
        <w:widowControl/>
        <w:spacing w:line="240" w:lineRule="auto"/>
        <w:ind w:left="851" w:hanging="993"/>
        <w:jc w:val="center"/>
        <w:rPr>
          <w:rStyle w:val="FontStyle35"/>
          <w:sz w:val="20"/>
          <w:szCs w:val="20"/>
        </w:rPr>
      </w:pPr>
      <w:r w:rsidRPr="005F2AB8">
        <w:rPr>
          <w:b/>
          <w:bCs/>
          <w:sz w:val="20"/>
          <w:szCs w:val="20"/>
        </w:rPr>
        <w:t>РОССИЙСКОЙ ФЕДЕРАЦИИ</w:t>
      </w:r>
    </w:p>
    <w:p w14:paraId="790D030E" w14:textId="77777777" w:rsidR="00BF2FAE" w:rsidRPr="005F2AB8" w:rsidRDefault="00BF2FAE" w:rsidP="00BF2FAE">
      <w:pPr>
        <w:pStyle w:val="Style2"/>
        <w:widowControl/>
        <w:spacing w:line="240" w:lineRule="auto"/>
        <w:ind w:left="851" w:hanging="993"/>
        <w:jc w:val="center"/>
        <w:rPr>
          <w:rStyle w:val="FontStyle35"/>
          <w:sz w:val="20"/>
          <w:szCs w:val="20"/>
        </w:rPr>
      </w:pPr>
    </w:p>
    <w:p w14:paraId="033B317E" w14:textId="77777777" w:rsidR="00BF2FAE" w:rsidRPr="005F2AB8" w:rsidRDefault="00BF2FAE" w:rsidP="00BF2FAE">
      <w:pPr>
        <w:pStyle w:val="Style2"/>
        <w:widowControl/>
        <w:ind w:firstLine="0"/>
        <w:jc w:val="center"/>
        <w:rPr>
          <w:rStyle w:val="FontStyle35"/>
          <w:b w:val="0"/>
          <w:sz w:val="20"/>
          <w:szCs w:val="20"/>
        </w:rPr>
      </w:pPr>
      <w:r w:rsidRPr="005F2AB8">
        <w:rPr>
          <w:rStyle w:val="FontStyle35"/>
          <w:sz w:val="20"/>
          <w:szCs w:val="20"/>
        </w:rPr>
        <w:t xml:space="preserve">ФЕДЕРАЛЬНОЕ ГОСУДАРСТВЕННОЕ БЮДЖЕТНОЕ ОБРАЗОВАТЕЛЬНОЕ   </w:t>
      </w:r>
    </w:p>
    <w:p w14:paraId="10E65690" w14:textId="77777777" w:rsidR="00BF2FAE" w:rsidRPr="005F2AB8" w:rsidRDefault="00BF2FAE" w:rsidP="00BF2FAE">
      <w:pPr>
        <w:pStyle w:val="Style2"/>
        <w:widowControl/>
        <w:ind w:firstLine="0"/>
        <w:jc w:val="center"/>
        <w:rPr>
          <w:rStyle w:val="FontStyle35"/>
          <w:sz w:val="20"/>
          <w:szCs w:val="20"/>
        </w:rPr>
      </w:pPr>
      <w:r w:rsidRPr="005F2AB8">
        <w:rPr>
          <w:rStyle w:val="FontStyle35"/>
          <w:sz w:val="20"/>
          <w:szCs w:val="20"/>
        </w:rPr>
        <w:t xml:space="preserve"> УЧРЕЖДЕНИЕ ВЫСШЕГО ОБРАЗОВАНИЯ</w:t>
      </w:r>
    </w:p>
    <w:p w14:paraId="6F939719" w14:textId="77777777" w:rsidR="00BF2FAE" w:rsidRPr="005F2AB8" w:rsidRDefault="00BF2FAE" w:rsidP="00BF2FAE">
      <w:pPr>
        <w:pStyle w:val="Style3"/>
        <w:widowControl/>
        <w:spacing w:line="218" w:lineRule="exact"/>
        <w:ind w:firstLine="0"/>
        <w:jc w:val="center"/>
        <w:rPr>
          <w:rStyle w:val="FontStyle37"/>
          <w:b w:val="0"/>
          <w:spacing w:val="22"/>
          <w:sz w:val="20"/>
          <w:szCs w:val="20"/>
        </w:rPr>
      </w:pPr>
      <w:r w:rsidRPr="005F2AB8">
        <w:rPr>
          <w:rStyle w:val="FontStyle37"/>
          <w:spacing w:val="22"/>
          <w:sz w:val="20"/>
          <w:szCs w:val="20"/>
        </w:rPr>
        <w:t>«МОСКОВСКИЙ АВИАЦИОННЫЙ ИНСТИТУТ</w:t>
      </w:r>
    </w:p>
    <w:p w14:paraId="0C188130" w14:textId="77777777" w:rsidR="00BF2FAE" w:rsidRPr="005F2AB8" w:rsidRDefault="00BF2FAE" w:rsidP="00BF2FAE">
      <w:pPr>
        <w:pStyle w:val="Style3"/>
        <w:widowControl/>
        <w:spacing w:line="218" w:lineRule="exact"/>
        <w:ind w:firstLine="0"/>
        <w:jc w:val="center"/>
        <w:rPr>
          <w:rStyle w:val="FontStyle36"/>
          <w:rFonts w:eastAsia="Calibri"/>
          <w:sz w:val="20"/>
          <w:szCs w:val="20"/>
        </w:rPr>
      </w:pPr>
      <w:r w:rsidRPr="005F2AB8">
        <w:rPr>
          <w:rStyle w:val="FontStyle36"/>
          <w:rFonts w:eastAsia="Calibri"/>
          <w:sz w:val="20"/>
          <w:szCs w:val="20"/>
        </w:rPr>
        <w:t xml:space="preserve"> (национальный исследовательский университет)»</w:t>
      </w:r>
    </w:p>
    <w:p w14:paraId="2320BF85" w14:textId="77777777" w:rsidR="00BF2FAE" w:rsidRPr="005F2AB8" w:rsidRDefault="00BF2FAE" w:rsidP="00BF2FAE">
      <w:pPr>
        <w:pStyle w:val="Style3"/>
        <w:widowControl/>
        <w:spacing w:line="218" w:lineRule="exact"/>
        <w:ind w:firstLine="0"/>
        <w:jc w:val="center"/>
        <w:rPr>
          <w:rStyle w:val="FontStyle37"/>
          <w:b w:val="0"/>
          <w:sz w:val="20"/>
          <w:szCs w:val="20"/>
        </w:rPr>
      </w:pPr>
    </w:p>
    <w:p w14:paraId="3A6003D2" w14:textId="77777777" w:rsidR="00BF2FAE" w:rsidRPr="005F2AB8" w:rsidRDefault="00E600C9" w:rsidP="00BF2FAE">
      <w:pPr>
        <w:pStyle w:val="affd"/>
        <w:spacing w:line="360" w:lineRule="auto"/>
        <w:jc w:val="center"/>
        <w:rPr>
          <w:sz w:val="22"/>
          <w:szCs w:val="22"/>
          <w:lang w:val="ru-RU"/>
        </w:rPr>
      </w:pPr>
      <w:r w:rsidRPr="005F2AB8">
        <w:rPr>
          <w:noProof/>
          <w:sz w:val="24"/>
          <w:szCs w:val="24"/>
          <w:lang w:val="ru-RU"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370A8DFF" wp14:editId="2AF64222">
                <wp:simplePos x="0" y="0"/>
                <wp:positionH relativeFrom="column">
                  <wp:posOffset>32385</wp:posOffset>
                </wp:positionH>
                <wp:positionV relativeFrom="paragraph">
                  <wp:posOffset>88900</wp:posOffset>
                </wp:positionV>
                <wp:extent cx="5905500" cy="7620"/>
                <wp:effectExtent l="0" t="0" r="0" b="11430"/>
                <wp:wrapNone/>
                <wp:docPr id="2" name="Прямая со стрелко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05500" cy="7620"/>
                        </a:xfrm>
                        <a:prstGeom prst="straightConnector1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7B0CA822" id="Прямая со стрелкой 2" o:spid="_x0000_s1026" type="#_x0000_t32" style="position:absolute;margin-left:2.55pt;margin-top:7pt;width:465pt;height:.6pt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" strokeweight="1.75pt"/>
            </w:pict>
          </mc:Fallback>
        </mc:AlternateContent>
      </w:r>
    </w:p>
    <w:p w14:paraId="107F531A" w14:textId="77777777" w:rsidR="00BF2FAE" w:rsidRPr="005F2AB8" w:rsidRDefault="00BF2FAE" w:rsidP="00BF2FAE">
      <w:pPr>
        <w:pStyle w:val="affd"/>
        <w:spacing w:line="276" w:lineRule="auto"/>
        <w:ind w:right="-143"/>
        <w:rPr>
          <w:b/>
          <w:sz w:val="22"/>
          <w:szCs w:val="22"/>
          <w:lang w:val="ru-RU"/>
        </w:rPr>
      </w:pPr>
      <w:r w:rsidRPr="005F2AB8">
        <w:rPr>
          <w:b/>
          <w:bCs/>
          <w:sz w:val="22"/>
          <w:szCs w:val="22"/>
          <w:lang w:val="ru-RU"/>
        </w:rPr>
        <w:t>И</w:t>
      </w:r>
      <w:r w:rsidRPr="005F2AB8">
        <w:rPr>
          <w:b/>
          <w:sz w:val="22"/>
          <w:szCs w:val="22"/>
          <w:lang w:val="ru-RU"/>
        </w:rPr>
        <w:t>нститут (Филиал)</w:t>
      </w:r>
      <w:r w:rsidRPr="005F2AB8">
        <w:rPr>
          <w:sz w:val="22"/>
          <w:szCs w:val="22"/>
          <w:lang w:val="ru-RU"/>
        </w:rPr>
        <w:t xml:space="preserve"> </w:t>
      </w:r>
      <w:r w:rsidRPr="005F2AB8">
        <w:rPr>
          <w:b/>
          <w:sz w:val="22"/>
          <w:szCs w:val="22"/>
          <w:u w:val="single"/>
          <w:lang w:val="ru-RU"/>
        </w:rPr>
        <w:t xml:space="preserve">№ 8 «Компьютерные науки и прикладная </w:t>
      </w:r>
      <w:proofErr w:type="gramStart"/>
      <w:r w:rsidRPr="005F2AB8">
        <w:rPr>
          <w:b/>
          <w:sz w:val="22"/>
          <w:szCs w:val="22"/>
          <w:u w:val="single"/>
          <w:lang w:val="ru-RU"/>
        </w:rPr>
        <w:t>математика</w:t>
      </w:r>
      <w:r w:rsidRPr="005F2AB8">
        <w:rPr>
          <w:sz w:val="22"/>
          <w:szCs w:val="22"/>
          <w:u w:val="single"/>
          <w:lang w:val="ru-RU"/>
        </w:rPr>
        <w:t>»</w:t>
      </w:r>
      <w:r w:rsidRPr="005F2AB8">
        <w:rPr>
          <w:sz w:val="22"/>
          <w:szCs w:val="22"/>
          <w:lang w:val="ru-RU"/>
        </w:rPr>
        <w:t xml:space="preserve">  </w:t>
      </w:r>
      <w:r w:rsidRPr="005F2AB8">
        <w:rPr>
          <w:b/>
          <w:bCs/>
          <w:sz w:val="22"/>
          <w:szCs w:val="22"/>
          <w:lang w:val="ru-RU"/>
        </w:rPr>
        <w:t>Кафедра</w:t>
      </w:r>
      <w:proofErr w:type="gramEnd"/>
      <w:r w:rsidRPr="005F2AB8">
        <w:rPr>
          <w:b/>
          <w:bCs/>
          <w:sz w:val="22"/>
          <w:szCs w:val="22"/>
          <w:lang w:val="ru-RU"/>
        </w:rPr>
        <w:t xml:space="preserve"> </w:t>
      </w:r>
      <w:r w:rsidRPr="005F2AB8">
        <w:rPr>
          <w:b/>
          <w:bCs/>
          <w:sz w:val="22"/>
          <w:szCs w:val="22"/>
          <w:u w:val="single"/>
          <w:lang w:val="ru-RU"/>
        </w:rPr>
        <w:t>_</w:t>
      </w:r>
      <w:r w:rsidRPr="005F2AB8">
        <w:rPr>
          <w:b/>
          <w:sz w:val="22"/>
          <w:szCs w:val="22"/>
          <w:u w:val="single"/>
          <w:lang w:val="ru-RU"/>
        </w:rPr>
        <w:t>806_</w:t>
      </w:r>
      <w:r w:rsidR="00E37C5A" w:rsidRPr="005F2AB8">
        <w:rPr>
          <w:b/>
          <w:sz w:val="22"/>
          <w:szCs w:val="22"/>
          <w:u w:val="single"/>
          <w:lang w:val="ru-RU"/>
        </w:rPr>
        <w:t>_</w:t>
      </w:r>
    </w:p>
    <w:p w14:paraId="7FA3CEAE" w14:textId="77777777" w:rsidR="00BF2FAE" w:rsidRPr="005F2AB8" w:rsidRDefault="00BF2FAE" w:rsidP="00BF2FAE">
      <w:pPr>
        <w:pStyle w:val="affd"/>
        <w:spacing w:line="276" w:lineRule="auto"/>
        <w:ind w:right="-143"/>
        <w:rPr>
          <w:b/>
          <w:sz w:val="22"/>
          <w:szCs w:val="22"/>
          <w:lang w:val="ru-RU"/>
        </w:rPr>
      </w:pPr>
      <w:r w:rsidRPr="005F2AB8">
        <w:rPr>
          <w:b/>
          <w:bCs/>
          <w:sz w:val="22"/>
          <w:szCs w:val="22"/>
          <w:lang w:val="ru-RU"/>
        </w:rPr>
        <w:t xml:space="preserve">Группа </w:t>
      </w:r>
      <w:r w:rsidR="00D716D6" w:rsidRPr="005F2AB8">
        <w:rPr>
          <w:b/>
          <w:sz w:val="22"/>
          <w:szCs w:val="22"/>
          <w:u w:val="single"/>
          <w:lang w:val="ru-RU"/>
        </w:rPr>
        <w:t>М8О-407Б-22</w:t>
      </w:r>
      <w:r w:rsidRPr="005F2AB8">
        <w:rPr>
          <w:b/>
          <w:sz w:val="22"/>
          <w:szCs w:val="22"/>
          <w:u w:val="single"/>
          <w:lang w:val="ru-RU"/>
        </w:rPr>
        <w:t xml:space="preserve"> </w:t>
      </w:r>
      <w:r w:rsidRPr="005F2AB8">
        <w:rPr>
          <w:b/>
          <w:bCs/>
          <w:sz w:val="22"/>
          <w:szCs w:val="22"/>
          <w:lang w:val="ru-RU"/>
        </w:rPr>
        <w:t xml:space="preserve">Направление подготовки </w:t>
      </w:r>
      <w:r w:rsidRPr="005F2AB8">
        <w:rPr>
          <w:b/>
          <w:bCs/>
          <w:u w:val="single"/>
          <w:lang w:val="ru-RU"/>
        </w:rPr>
        <w:t xml:space="preserve">01.03.02 Прикладная математика и информатика </w:t>
      </w:r>
    </w:p>
    <w:p w14:paraId="4A3CD8EE" w14:textId="77777777" w:rsidR="00BF2FAE" w:rsidRPr="005F2AB8" w:rsidRDefault="00BF2FAE" w:rsidP="00BF2FAE">
      <w:pPr>
        <w:pStyle w:val="affd"/>
        <w:spacing w:line="276" w:lineRule="auto"/>
        <w:ind w:right="-143"/>
        <w:rPr>
          <w:b/>
          <w:bCs/>
          <w:sz w:val="22"/>
          <w:szCs w:val="22"/>
          <w:lang w:val="ru-RU"/>
        </w:rPr>
      </w:pPr>
      <w:r w:rsidRPr="005F2AB8">
        <w:rPr>
          <w:b/>
          <w:bCs/>
          <w:sz w:val="22"/>
          <w:szCs w:val="22"/>
          <w:lang w:val="ru-RU"/>
        </w:rPr>
        <w:t xml:space="preserve">Профиль </w:t>
      </w:r>
      <w:r w:rsidRPr="005F2AB8">
        <w:rPr>
          <w:b/>
          <w:sz w:val="22"/>
          <w:szCs w:val="22"/>
          <w:u w:val="single"/>
          <w:lang w:val="ru-RU"/>
        </w:rPr>
        <w:tab/>
        <w:t>Информатика</w:t>
      </w:r>
      <w:r w:rsidRPr="005F2AB8">
        <w:rPr>
          <w:b/>
          <w:sz w:val="22"/>
          <w:szCs w:val="22"/>
          <w:u w:val="single"/>
          <w:lang w:val="ru-RU"/>
        </w:rPr>
        <w:tab/>
      </w:r>
      <w:r w:rsidRPr="005F2AB8">
        <w:rPr>
          <w:b/>
          <w:sz w:val="22"/>
          <w:szCs w:val="22"/>
          <w:u w:val="single"/>
          <w:lang w:val="ru-RU"/>
        </w:rPr>
        <w:tab/>
      </w:r>
      <w:r w:rsidRPr="005F2AB8">
        <w:rPr>
          <w:b/>
          <w:sz w:val="22"/>
          <w:szCs w:val="22"/>
          <w:u w:val="single"/>
          <w:lang w:val="ru-RU"/>
        </w:rPr>
        <w:tab/>
      </w:r>
      <w:r w:rsidRPr="005F2AB8">
        <w:rPr>
          <w:b/>
          <w:sz w:val="22"/>
          <w:szCs w:val="22"/>
          <w:u w:val="single"/>
          <w:lang w:val="ru-RU"/>
        </w:rPr>
        <w:tab/>
      </w:r>
      <w:r w:rsidRPr="005F2AB8">
        <w:rPr>
          <w:b/>
          <w:sz w:val="22"/>
          <w:szCs w:val="22"/>
          <w:u w:val="single"/>
          <w:lang w:val="ru-RU"/>
        </w:rPr>
        <w:tab/>
      </w:r>
      <w:r w:rsidRPr="005F2AB8">
        <w:rPr>
          <w:b/>
          <w:sz w:val="22"/>
          <w:szCs w:val="22"/>
          <w:u w:val="single"/>
          <w:lang w:val="ru-RU"/>
        </w:rPr>
        <w:tab/>
      </w:r>
      <w:r w:rsidRPr="005F2AB8">
        <w:rPr>
          <w:b/>
          <w:sz w:val="22"/>
          <w:szCs w:val="22"/>
          <w:u w:val="single"/>
          <w:lang w:val="ru-RU"/>
        </w:rPr>
        <w:tab/>
      </w:r>
      <w:r w:rsidRPr="005F2AB8">
        <w:rPr>
          <w:b/>
          <w:sz w:val="22"/>
          <w:szCs w:val="22"/>
          <w:u w:val="single"/>
          <w:lang w:val="ru-RU"/>
        </w:rPr>
        <w:tab/>
      </w:r>
      <w:r w:rsidRPr="005F2AB8">
        <w:rPr>
          <w:b/>
          <w:sz w:val="22"/>
          <w:szCs w:val="22"/>
          <w:u w:val="single"/>
          <w:lang w:val="ru-RU"/>
        </w:rPr>
        <w:tab/>
      </w:r>
      <w:r w:rsidRPr="005F2AB8">
        <w:rPr>
          <w:b/>
          <w:sz w:val="22"/>
          <w:szCs w:val="22"/>
          <w:u w:val="single"/>
          <w:lang w:val="ru-RU"/>
        </w:rPr>
        <w:tab/>
      </w:r>
    </w:p>
    <w:p w14:paraId="1B5AF5B5" w14:textId="77777777" w:rsidR="00BF2FAE" w:rsidRPr="005F2AB8" w:rsidRDefault="00BF2FAE" w:rsidP="00BF2FAE">
      <w:pPr>
        <w:pStyle w:val="affd"/>
        <w:spacing w:line="276" w:lineRule="auto"/>
        <w:ind w:right="-143"/>
        <w:rPr>
          <w:b/>
          <w:sz w:val="22"/>
          <w:szCs w:val="22"/>
          <w:lang w:val="ru-RU"/>
        </w:rPr>
      </w:pPr>
      <w:r w:rsidRPr="005F2AB8">
        <w:rPr>
          <w:b/>
          <w:bCs/>
          <w:sz w:val="22"/>
          <w:szCs w:val="22"/>
          <w:lang w:val="ru-RU"/>
        </w:rPr>
        <w:t xml:space="preserve">Квалификация </w:t>
      </w:r>
      <w:r w:rsidRPr="005F2AB8">
        <w:rPr>
          <w:b/>
          <w:bCs/>
          <w:sz w:val="22"/>
          <w:szCs w:val="22"/>
          <w:u w:val="single"/>
          <w:lang w:val="ru-RU"/>
        </w:rPr>
        <w:tab/>
      </w:r>
      <w:r w:rsidRPr="005F2AB8">
        <w:rPr>
          <w:b/>
          <w:bCs/>
          <w:sz w:val="22"/>
          <w:szCs w:val="22"/>
          <w:u w:val="single"/>
          <w:lang w:val="ru-RU"/>
        </w:rPr>
        <w:tab/>
        <w:t>бакалавр</w:t>
      </w:r>
      <w:r w:rsidRPr="005F2AB8">
        <w:rPr>
          <w:b/>
          <w:bCs/>
          <w:sz w:val="22"/>
          <w:szCs w:val="22"/>
          <w:u w:val="single"/>
          <w:lang w:val="ru-RU"/>
        </w:rPr>
        <w:tab/>
      </w:r>
      <w:r w:rsidRPr="005F2AB8">
        <w:rPr>
          <w:b/>
          <w:bCs/>
          <w:sz w:val="22"/>
          <w:szCs w:val="22"/>
          <w:u w:val="single"/>
          <w:lang w:val="ru-RU"/>
        </w:rPr>
        <w:tab/>
      </w:r>
      <w:r w:rsidRPr="005F2AB8">
        <w:rPr>
          <w:b/>
          <w:bCs/>
          <w:sz w:val="22"/>
          <w:szCs w:val="22"/>
          <w:u w:val="single"/>
          <w:lang w:val="ru-RU"/>
        </w:rPr>
        <w:tab/>
      </w:r>
      <w:r w:rsidRPr="005F2AB8">
        <w:rPr>
          <w:b/>
          <w:bCs/>
          <w:sz w:val="22"/>
          <w:szCs w:val="22"/>
          <w:u w:val="single"/>
          <w:lang w:val="ru-RU"/>
        </w:rPr>
        <w:tab/>
      </w:r>
      <w:r w:rsidRPr="005F2AB8">
        <w:rPr>
          <w:b/>
          <w:bCs/>
          <w:sz w:val="22"/>
          <w:szCs w:val="22"/>
          <w:u w:val="single"/>
          <w:lang w:val="ru-RU"/>
        </w:rPr>
        <w:tab/>
      </w:r>
      <w:r w:rsidRPr="005F2AB8">
        <w:rPr>
          <w:b/>
          <w:bCs/>
          <w:sz w:val="22"/>
          <w:szCs w:val="22"/>
          <w:u w:val="single"/>
          <w:lang w:val="ru-RU"/>
        </w:rPr>
        <w:tab/>
      </w:r>
      <w:r w:rsidRPr="005F2AB8">
        <w:rPr>
          <w:b/>
          <w:bCs/>
          <w:sz w:val="22"/>
          <w:szCs w:val="22"/>
          <w:u w:val="single"/>
          <w:lang w:val="ru-RU"/>
        </w:rPr>
        <w:tab/>
      </w:r>
      <w:r w:rsidRPr="005F2AB8">
        <w:rPr>
          <w:b/>
          <w:bCs/>
          <w:sz w:val="22"/>
          <w:szCs w:val="22"/>
          <w:u w:val="single"/>
          <w:lang w:val="ru-RU"/>
        </w:rPr>
        <w:tab/>
      </w:r>
    </w:p>
    <w:p w14:paraId="0B90F307" w14:textId="77777777" w:rsidR="00BF2FAE" w:rsidRPr="005F2AB8" w:rsidRDefault="00BF2FAE" w:rsidP="00BF2FAE">
      <w:pPr>
        <w:pStyle w:val="affd"/>
        <w:tabs>
          <w:tab w:val="left" w:pos="6237"/>
        </w:tabs>
        <w:spacing w:line="276" w:lineRule="auto"/>
        <w:ind w:right="-143"/>
        <w:jc w:val="center"/>
        <w:rPr>
          <w:b/>
          <w:bCs/>
          <w:sz w:val="24"/>
          <w:szCs w:val="24"/>
          <w:lang w:val="ru-RU"/>
        </w:rPr>
      </w:pPr>
      <w:r w:rsidRPr="005F2AB8">
        <w:rPr>
          <w:b/>
          <w:bCs/>
          <w:sz w:val="24"/>
          <w:szCs w:val="24"/>
          <w:lang w:val="ru-RU"/>
        </w:rPr>
        <w:t xml:space="preserve">                                                                           </w:t>
      </w:r>
    </w:p>
    <w:p w14:paraId="52C817F4" w14:textId="43958EED" w:rsidR="001B55C5" w:rsidRPr="005F2AB8" w:rsidRDefault="00782B3F" w:rsidP="001B55C5">
      <w:pPr>
        <w:pStyle w:val="affd"/>
        <w:tabs>
          <w:tab w:val="left" w:pos="6237"/>
        </w:tabs>
        <w:spacing w:line="276" w:lineRule="auto"/>
        <w:ind w:left="5103" w:right="-143"/>
        <w:jc w:val="center"/>
        <w:rPr>
          <w:b/>
          <w:bCs/>
          <w:sz w:val="24"/>
          <w:szCs w:val="24"/>
          <w:lang w:val="ru-RU"/>
        </w:rPr>
      </w:pPr>
      <w:r w:rsidRPr="005F2AB8">
        <w:rPr>
          <w:b/>
          <w:bCs/>
          <w:sz w:val="24"/>
          <w:szCs w:val="24"/>
          <w:lang w:val="ru-RU"/>
        </w:rPr>
        <w:t>УТВЕРЖДАЮ</w:t>
      </w:r>
    </w:p>
    <w:p w14:paraId="614BBF42" w14:textId="77777777" w:rsidR="001B55C5" w:rsidRPr="005F2AB8" w:rsidRDefault="001B55C5" w:rsidP="001B55C5">
      <w:pPr>
        <w:pStyle w:val="affd"/>
        <w:tabs>
          <w:tab w:val="left" w:pos="4820"/>
        </w:tabs>
        <w:spacing w:line="276" w:lineRule="auto"/>
        <w:ind w:left="3119" w:right="-143"/>
        <w:jc w:val="center"/>
        <w:rPr>
          <w:sz w:val="24"/>
          <w:szCs w:val="24"/>
          <w:lang w:val="ru-RU"/>
        </w:rPr>
      </w:pPr>
      <w:r w:rsidRPr="005F2AB8">
        <w:rPr>
          <w:spacing w:val="-2"/>
          <w:sz w:val="24"/>
          <w:lang w:val="ru-RU"/>
        </w:rPr>
        <w:t>Заведующий кафедрой</w:t>
      </w:r>
      <w:r w:rsidRPr="005F2AB8">
        <w:rPr>
          <w:sz w:val="24"/>
          <w:szCs w:val="24"/>
          <w:lang w:val="ru-RU"/>
        </w:rPr>
        <w:t xml:space="preserve"> ___   _______</w:t>
      </w:r>
      <w:proofErr w:type="gramStart"/>
      <w:r w:rsidRPr="005F2AB8">
        <w:rPr>
          <w:sz w:val="24"/>
          <w:szCs w:val="24"/>
          <w:lang w:val="ru-RU"/>
        </w:rPr>
        <w:t>_  _</w:t>
      </w:r>
      <w:proofErr w:type="gramEnd"/>
      <w:r w:rsidRPr="005F2AB8">
        <w:rPr>
          <w:sz w:val="24"/>
          <w:szCs w:val="24"/>
          <w:lang w:val="ru-RU"/>
        </w:rPr>
        <w:t>____________</w:t>
      </w:r>
    </w:p>
    <w:p w14:paraId="31F53C17" w14:textId="77777777" w:rsidR="001B55C5" w:rsidRPr="005F2AB8" w:rsidRDefault="001B55C5" w:rsidP="001B55C5">
      <w:pPr>
        <w:tabs>
          <w:tab w:val="left" w:pos="6804"/>
        </w:tabs>
        <w:ind w:left="5103" w:right="-143"/>
        <w:jc w:val="center"/>
        <w:rPr>
          <w:sz w:val="18"/>
        </w:rPr>
      </w:pPr>
      <w:r w:rsidRPr="005F2AB8">
        <w:rPr>
          <w:sz w:val="16"/>
        </w:rPr>
        <w:t>(№ каф.)      (</w:t>
      </w:r>
      <w:proofErr w:type="gramStart"/>
      <w:r w:rsidRPr="005F2AB8">
        <w:rPr>
          <w:sz w:val="16"/>
        </w:rPr>
        <w:t xml:space="preserve">подпись)   </w:t>
      </w:r>
      <w:proofErr w:type="gramEnd"/>
      <w:r w:rsidRPr="005F2AB8">
        <w:rPr>
          <w:sz w:val="16"/>
        </w:rPr>
        <w:t xml:space="preserve">     (инициалы, фамилия)</w:t>
      </w:r>
    </w:p>
    <w:p w14:paraId="280F1486" w14:textId="77777777" w:rsidR="001B55C5" w:rsidRPr="005F2AB8" w:rsidRDefault="001B55C5" w:rsidP="001B55C5">
      <w:pPr>
        <w:pStyle w:val="affd"/>
        <w:tabs>
          <w:tab w:val="left" w:pos="6237"/>
        </w:tabs>
        <w:spacing w:line="276" w:lineRule="auto"/>
        <w:ind w:right="-143"/>
        <w:rPr>
          <w:sz w:val="24"/>
          <w:szCs w:val="24"/>
          <w:lang w:val="ru-RU"/>
        </w:rPr>
      </w:pPr>
      <w:r w:rsidRPr="005F2AB8">
        <w:rPr>
          <w:sz w:val="24"/>
          <w:szCs w:val="24"/>
          <w:lang w:val="ru-RU"/>
        </w:rPr>
        <w:tab/>
        <w:t xml:space="preserve">           ___</w:t>
      </w:r>
      <w:proofErr w:type="gramStart"/>
      <w:r w:rsidRPr="005F2AB8">
        <w:rPr>
          <w:sz w:val="24"/>
          <w:szCs w:val="24"/>
          <w:lang w:val="ru-RU"/>
        </w:rPr>
        <w:t>_  _</w:t>
      </w:r>
      <w:proofErr w:type="gramEnd"/>
      <w:r w:rsidRPr="005F2AB8">
        <w:rPr>
          <w:sz w:val="24"/>
          <w:szCs w:val="24"/>
          <w:lang w:val="ru-RU"/>
        </w:rPr>
        <w:t>_________ 20    г.</w:t>
      </w:r>
    </w:p>
    <w:p w14:paraId="65932E2C" w14:textId="77777777" w:rsidR="001B55C5" w:rsidRPr="005F2AB8" w:rsidRDefault="001B55C5" w:rsidP="001B55C5">
      <w:pPr>
        <w:rPr>
          <w:sz w:val="20"/>
        </w:rPr>
      </w:pPr>
    </w:p>
    <w:p w14:paraId="5A5F317D" w14:textId="77777777" w:rsidR="0050665E" w:rsidRPr="005F2AB8" w:rsidRDefault="0050665E" w:rsidP="00BF2FAE">
      <w:pPr>
        <w:pStyle w:val="affd"/>
        <w:tabs>
          <w:tab w:val="left" w:pos="6237"/>
        </w:tabs>
        <w:ind w:right="-143"/>
        <w:jc w:val="center"/>
        <w:rPr>
          <w:b/>
          <w:sz w:val="28"/>
          <w:szCs w:val="28"/>
          <w:lang w:val="ru-RU"/>
        </w:rPr>
      </w:pPr>
    </w:p>
    <w:p w14:paraId="10FA6AA5" w14:textId="77777777" w:rsidR="001B55C5" w:rsidRPr="005F2AB8" w:rsidRDefault="001B55C5" w:rsidP="001B55C5">
      <w:pPr>
        <w:pStyle w:val="affd"/>
        <w:tabs>
          <w:tab w:val="left" w:pos="6237"/>
        </w:tabs>
        <w:ind w:right="-143"/>
        <w:jc w:val="center"/>
        <w:rPr>
          <w:sz w:val="22"/>
          <w:szCs w:val="22"/>
          <w:lang w:val="ru-RU"/>
        </w:rPr>
      </w:pPr>
      <w:r w:rsidRPr="005F2AB8">
        <w:rPr>
          <w:b/>
          <w:sz w:val="32"/>
          <w:szCs w:val="32"/>
          <w:lang w:val="ru-RU"/>
        </w:rPr>
        <w:t>ЗАДАНИЕ</w:t>
      </w:r>
    </w:p>
    <w:p w14:paraId="71D9F46F" w14:textId="77777777" w:rsidR="001B55C5" w:rsidRPr="005F2AB8" w:rsidRDefault="001B55C5" w:rsidP="001B55C5">
      <w:pPr>
        <w:tabs>
          <w:tab w:val="center" w:pos="7655"/>
        </w:tabs>
        <w:spacing w:after="240" w:line="240" w:lineRule="auto"/>
        <w:ind w:right="-143"/>
        <w:jc w:val="center"/>
        <w:rPr>
          <w:b/>
          <w:spacing w:val="20"/>
          <w:sz w:val="32"/>
          <w:szCs w:val="18"/>
        </w:rPr>
      </w:pPr>
      <w:r w:rsidRPr="005F2AB8">
        <w:rPr>
          <w:b/>
          <w:spacing w:val="20"/>
          <w:sz w:val="32"/>
          <w:szCs w:val="18"/>
        </w:rPr>
        <w:t>на выпускную квалификационную работу бакалавра</w:t>
      </w:r>
    </w:p>
    <w:p w14:paraId="518344E1" w14:textId="77777777" w:rsidR="001B55C5" w:rsidRPr="005F2AB8" w:rsidRDefault="001B55C5" w:rsidP="001B55C5">
      <w:pPr>
        <w:pStyle w:val="affd"/>
        <w:spacing w:line="276" w:lineRule="auto"/>
        <w:ind w:right="-143"/>
        <w:rPr>
          <w:sz w:val="24"/>
          <w:szCs w:val="24"/>
          <w:lang w:val="ru-RU"/>
        </w:rPr>
      </w:pPr>
      <w:r w:rsidRPr="005F2AB8">
        <w:rPr>
          <w:b/>
          <w:bCs/>
          <w:sz w:val="24"/>
          <w:szCs w:val="24"/>
          <w:lang w:val="ru-RU"/>
        </w:rPr>
        <w:t>Обучающийся</w:t>
      </w:r>
      <w:r w:rsidR="00D716D6" w:rsidRPr="005F2AB8">
        <w:rPr>
          <w:sz w:val="24"/>
          <w:szCs w:val="24"/>
          <w:u w:val="single"/>
          <w:lang w:val="ru-RU"/>
        </w:rPr>
        <w:tab/>
        <w:t>Бычков Дмитрий Андреевич</w:t>
      </w:r>
      <w:r w:rsidRPr="005F2AB8">
        <w:rPr>
          <w:sz w:val="24"/>
          <w:szCs w:val="24"/>
          <w:u w:val="single"/>
          <w:lang w:val="ru-RU"/>
        </w:rPr>
        <w:tab/>
      </w:r>
      <w:r w:rsidRPr="005F2AB8">
        <w:rPr>
          <w:sz w:val="24"/>
          <w:szCs w:val="24"/>
          <w:u w:val="single"/>
          <w:lang w:val="ru-RU"/>
        </w:rPr>
        <w:tab/>
      </w:r>
      <w:r w:rsidRPr="005F2AB8">
        <w:rPr>
          <w:sz w:val="24"/>
          <w:szCs w:val="24"/>
          <w:u w:val="single"/>
          <w:lang w:val="ru-RU"/>
        </w:rPr>
        <w:tab/>
      </w:r>
      <w:r w:rsidRPr="005F2AB8">
        <w:rPr>
          <w:sz w:val="24"/>
          <w:szCs w:val="24"/>
          <w:u w:val="single"/>
          <w:lang w:val="ru-RU"/>
        </w:rPr>
        <w:tab/>
      </w:r>
      <w:r w:rsidRPr="005F2AB8">
        <w:rPr>
          <w:sz w:val="24"/>
          <w:szCs w:val="24"/>
          <w:u w:val="single"/>
          <w:lang w:val="ru-RU"/>
        </w:rPr>
        <w:tab/>
      </w:r>
      <w:r w:rsidRPr="005F2AB8">
        <w:rPr>
          <w:sz w:val="24"/>
          <w:szCs w:val="24"/>
          <w:u w:val="single"/>
          <w:lang w:val="ru-RU"/>
        </w:rPr>
        <w:tab/>
      </w:r>
    </w:p>
    <w:p w14:paraId="33F63DA3" w14:textId="77777777" w:rsidR="001B55C5" w:rsidRPr="005F2AB8" w:rsidRDefault="001B55C5" w:rsidP="001B55C5">
      <w:pPr>
        <w:pStyle w:val="affc"/>
        <w:ind w:right="-143"/>
        <w:jc w:val="center"/>
        <w:rPr>
          <w:sz w:val="16"/>
          <w:szCs w:val="16"/>
        </w:rPr>
      </w:pPr>
      <w:r w:rsidRPr="005F2AB8">
        <w:rPr>
          <w:sz w:val="16"/>
          <w:szCs w:val="16"/>
        </w:rPr>
        <w:t>(фамилия, имя, отчество полностью)</w:t>
      </w:r>
    </w:p>
    <w:p w14:paraId="08A75E26" w14:textId="77777777" w:rsidR="001B55C5" w:rsidRPr="005F2AB8" w:rsidRDefault="001B55C5" w:rsidP="001B55C5">
      <w:pPr>
        <w:pStyle w:val="affd"/>
        <w:tabs>
          <w:tab w:val="left" w:pos="4536"/>
        </w:tabs>
        <w:spacing w:line="276" w:lineRule="auto"/>
        <w:ind w:right="-143"/>
        <w:rPr>
          <w:sz w:val="16"/>
          <w:szCs w:val="16"/>
          <w:lang w:val="ru-RU"/>
        </w:rPr>
      </w:pPr>
      <w:r w:rsidRPr="005F2AB8">
        <w:rPr>
          <w:b/>
          <w:sz w:val="24"/>
          <w:szCs w:val="24"/>
          <w:lang w:val="ru-RU"/>
        </w:rPr>
        <w:t>Руководитель</w:t>
      </w:r>
      <w:r w:rsidRPr="005F2AB8">
        <w:rPr>
          <w:sz w:val="24"/>
          <w:szCs w:val="24"/>
          <w:u w:val="single"/>
          <w:lang w:val="ru-RU"/>
        </w:rPr>
        <w:t xml:space="preserve">          Лукин Владимир Николаевич</w:t>
      </w:r>
      <w:r w:rsidRPr="005F2AB8">
        <w:rPr>
          <w:sz w:val="24"/>
          <w:szCs w:val="16"/>
          <w:u w:val="single"/>
          <w:lang w:val="ru-RU"/>
        </w:rPr>
        <w:tab/>
      </w:r>
      <w:r w:rsidRPr="005F2AB8">
        <w:rPr>
          <w:sz w:val="24"/>
          <w:szCs w:val="16"/>
          <w:u w:val="single"/>
          <w:lang w:val="ru-RU"/>
        </w:rPr>
        <w:tab/>
      </w:r>
      <w:r w:rsidRPr="005F2AB8">
        <w:rPr>
          <w:sz w:val="24"/>
          <w:szCs w:val="24"/>
          <w:u w:val="single"/>
          <w:lang w:val="ru-RU"/>
        </w:rPr>
        <w:tab/>
      </w:r>
      <w:r w:rsidRPr="005F2AB8">
        <w:rPr>
          <w:sz w:val="24"/>
          <w:szCs w:val="24"/>
          <w:u w:val="single"/>
          <w:lang w:val="ru-RU"/>
        </w:rPr>
        <w:tab/>
      </w:r>
      <w:r w:rsidRPr="005F2AB8">
        <w:rPr>
          <w:sz w:val="24"/>
          <w:szCs w:val="24"/>
          <w:u w:val="single"/>
          <w:lang w:val="ru-RU"/>
        </w:rPr>
        <w:tab/>
      </w:r>
      <w:r w:rsidRPr="005F2AB8">
        <w:rPr>
          <w:sz w:val="24"/>
          <w:szCs w:val="16"/>
          <w:u w:val="single"/>
          <w:lang w:val="ru-RU"/>
        </w:rPr>
        <w:tab/>
      </w:r>
    </w:p>
    <w:p w14:paraId="17D399AB" w14:textId="77777777" w:rsidR="001B55C5" w:rsidRPr="005F2AB8" w:rsidRDefault="001B55C5" w:rsidP="001B55C5">
      <w:pPr>
        <w:pStyle w:val="affc"/>
        <w:ind w:right="-143"/>
        <w:jc w:val="center"/>
        <w:rPr>
          <w:sz w:val="16"/>
          <w:szCs w:val="16"/>
        </w:rPr>
      </w:pPr>
      <w:r w:rsidRPr="005F2AB8">
        <w:rPr>
          <w:sz w:val="16"/>
          <w:szCs w:val="16"/>
        </w:rPr>
        <w:t>(фамилия, имя, отчество полностью</w:t>
      </w:r>
    </w:p>
    <w:p w14:paraId="2BBB0200" w14:textId="77777777" w:rsidR="001B55C5" w:rsidRPr="005F2AB8" w:rsidRDefault="001B55C5" w:rsidP="001B55C5">
      <w:pPr>
        <w:pStyle w:val="affd"/>
        <w:spacing w:line="276" w:lineRule="auto"/>
        <w:ind w:right="-143"/>
        <w:rPr>
          <w:sz w:val="24"/>
          <w:szCs w:val="16"/>
          <w:u w:val="single"/>
          <w:lang w:val="ru-RU"/>
        </w:rPr>
      </w:pPr>
      <w:r w:rsidRPr="005F2AB8">
        <w:rPr>
          <w:sz w:val="24"/>
          <w:szCs w:val="16"/>
          <w:u w:val="single"/>
          <w:lang w:val="ru-RU"/>
        </w:rPr>
        <w:tab/>
      </w:r>
      <w:r w:rsidRPr="005F2AB8">
        <w:rPr>
          <w:sz w:val="24"/>
          <w:szCs w:val="24"/>
          <w:u w:val="single"/>
          <w:lang w:val="ru-RU"/>
        </w:rPr>
        <w:t>кандидат физико-математических наук, доцент, доцент 806 кафедры МАИ</w:t>
      </w:r>
      <w:r w:rsidRPr="005F2AB8">
        <w:rPr>
          <w:sz w:val="24"/>
          <w:szCs w:val="16"/>
          <w:u w:val="single"/>
          <w:lang w:val="ru-RU"/>
        </w:rPr>
        <w:tab/>
      </w:r>
      <w:r w:rsidRPr="005F2AB8">
        <w:rPr>
          <w:sz w:val="24"/>
          <w:szCs w:val="16"/>
          <w:u w:val="single"/>
          <w:lang w:val="ru-RU"/>
        </w:rPr>
        <w:tab/>
      </w:r>
    </w:p>
    <w:p w14:paraId="40487B6A" w14:textId="77777777" w:rsidR="001B55C5" w:rsidRPr="005F2AB8" w:rsidRDefault="001B55C5" w:rsidP="001B55C5">
      <w:pPr>
        <w:spacing w:line="240" w:lineRule="auto"/>
        <w:ind w:right="-143"/>
        <w:jc w:val="center"/>
        <w:rPr>
          <w:sz w:val="16"/>
        </w:rPr>
      </w:pPr>
      <w:r w:rsidRPr="005F2AB8">
        <w:rPr>
          <w:sz w:val="16"/>
        </w:rPr>
        <w:t xml:space="preserve">                  ученая степень, ученое звание, должность и место работы)</w:t>
      </w:r>
    </w:p>
    <w:p w14:paraId="37B35AF0" w14:textId="77777777" w:rsidR="001B55C5" w:rsidRPr="005F2AB8" w:rsidRDefault="001B55C5" w:rsidP="001B55C5">
      <w:pPr>
        <w:ind w:right="-143"/>
        <w:rPr>
          <w:sz w:val="24"/>
          <w:u w:val="single"/>
        </w:rPr>
      </w:pPr>
      <w:r w:rsidRPr="005F2AB8">
        <w:rPr>
          <w:b/>
          <w:sz w:val="24"/>
        </w:rPr>
        <w:t xml:space="preserve">1. Наименование темы </w:t>
      </w:r>
      <w:r w:rsidRPr="005F2AB8">
        <w:rPr>
          <w:sz w:val="24"/>
          <w:u w:val="single"/>
        </w:rPr>
        <w:tab/>
      </w:r>
      <w:r w:rsidR="00606C39" w:rsidRPr="005F2AB8">
        <w:rPr>
          <w:sz w:val="24"/>
          <w:u w:val="single"/>
        </w:rPr>
        <w:t>«</w:t>
      </w:r>
      <w:r w:rsidR="00663E46" w:rsidRPr="005F2AB8">
        <w:rPr>
          <w:sz w:val="24"/>
          <w:u w:val="single"/>
        </w:rPr>
        <w:t>Система верификации структурных документов</w:t>
      </w:r>
      <w:r w:rsidR="00606C39" w:rsidRPr="005F2AB8">
        <w:rPr>
          <w:sz w:val="24"/>
          <w:u w:val="single"/>
        </w:rPr>
        <w:t>»</w:t>
      </w:r>
      <w:r w:rsidRPr="005F2AB8">
        <w:rPr>
          <w:sz w:val="24"/>
          <w:u w:val="single"/>
        </w:rPr>
        <w:tab/>
      </w:r>
      <w:r w:rsidRPr="005F2AB8">
        <w:rPr>
          <w:sz w:val="24"/>
          <w:u w:val="single"/>
        </w:rPr>
        <w:tab/>
      </w:r>
    </w:p>
    <w:p w14:paraId="76B48353" w14:textId="77777777" w:rsidR="00BF2FAE" w:rsidRPr="005F2AB8" w:rsidRDefault="00BF2FAE" w:rsidP="00BF2FAE">
      <w:pPr>
        <w:ind w:right="-143"/>
        <w:rPr>
          <w:sz w:val="24"/>
          <w:szCs w:val="24"/>
          <w:u w:val="single"/>
        </w:rPr>
      </w:pPr>
      <w:r w:rsidRPr="005F2AB8">
        <w:rPr>
          <w:b/>
          <w:sz w:val="24"/>
          <w:szCs w:val="24"/>
        </w:rPr>
        <w:t>2. Срок сдачи обучающимся законченной работы</w:t>
      </w:r>
      <w:r w:rsidR="00663E46" w:rsidRPr="005F2AB8">
        <w:rPr>
          <w:sz w:val="24"/>
          <w:szCs w:val="24"/>
          <w:u w:val="single"/>
        </w:rPr>
        <w:tab/>
      </w:r>
      <w:r w:rsidR="00663E46" w:rsidRPr="005F2AB8">
        <w:rPr>
          <w:sz w:val="24"/>
          <w:szCs w:val="24"/>
          <w:u w:val="single"/>
        </w:rPr>
        <w:tab/>
      </w:r>
      <w:r w:rsidR="00663E46" w:rsidRPr="005F2AB8">
        <w:rPr>
          <w:sz w:val="24"/>
          <w:szCs w:val="24"/>
          <w:u w:val="single"/>
        </w:rPr>
        <w:tab/>
        <w:t>24.05.2026</w:t>
      </w:r>
      <w:r w:rsidRPr="005F2AB8">
        <w:rPr>
          <w:sz w:val="24"/>
          <w:szCs w:val="24"/>
          <w:u w:val="single"/>
        </w:rPr>
        <w:tab/>
      </w:r>
      <w:r w:rsidRPr="005F2AB8">
        <w:rPr>
          <w:sz w:val="24"/>
          <w:szCs w:val="24"/>
          <w:u w:val="single"/>
        </w:rPr>
        <w:tab/>
      </w:r>
    </w:p>
    <w:p w14:paraId="061EF4B4" w14:textId="77777777" w:rsidR="00BF2FAE" w:rsidRPr="005F2AB8" w:rsidRDefault="00BF2FAE" w:rsidP="00BF2FAE">
      <w:pPr>
        <w:tabs>
          <w:tab w:val="left" w:pos="10773"/>
        </w:tabs>
        <w:ind w:right="-143"/>
        <w:rPr>
          <w:b/>
          <w:sz w:val="24"/>
          <w:szCs w:val="24"/>
        </w:rPr>
      </w:pPr>
      <w:r w:rsidRPr="005F2AB8">
        <w:rPr>
          <w:b/>
          <w:sz w:val="24"/>
          <w:szCs w:val="24"/>
        </w:rPr>
        <w:t xml:space="preserve">3. Задание и исходные данные к работе </w:t>
      </w:r>
    </w:p>
    <w:p w14:paraId="6C9E4014" w14:textId="77777777" w:rsidR="00663E46" w:rsidRPr="005F2AB8" w:rsidRDefault="00663E46" w:rsidP="00663E46">
      <w:pPr>
        <w:tabs>
          <w:tab w:val="left" w:pos="9498"/>
        </w:tabs>
        <w:ind w:right="-143"/>
        <w:rPr>
          <w:sz w:val="24"/>
          <w:szCs w:val="24"/>
          <w:u w:val="single"/>
        </w:rPr>
      </w:pPr>
      <w:r w:rsidRPr="005F2AB8">
        <w:rPr>
          <w:sz w:val="24"/>
          <w:szCs w:val="24"/>
          <w:u w:val="single"/>
        </w:rPr>
        <w:t xml:space="preserve">Разработать систему автоматической проверки структуры документов на соответствие формальным требованиям и стандартам оформления. </w:t>
      </w:r>
      <w:r w:rsidRPr="005F2AB8">
        <w:rPr>
          <w:sz w:val="24"/>
          <w:szCs w:val="24"/>
          <w:u w:val="single"/>
        </w:rPr>
        <w:tab/>
      </w:r>
    </w:p>
    <w:p w14:paraId="0E0D434B" w14:textId="77777777" w:rsidR="00BF2FAE" w:rsidRPr="005F2AB8" w:rsidRDefault="00BF2FAE" w:rsidP="00BF2FAE">
      <w:pPr>
        <w:pStyle w:val="affd"/>
        <w:spacing w:line="276" w:lineRule="auto"/>
        <w:ind w:right="-1"/>
        <w:rPr>
          <w:b/>
          <w:bCs/>
          <w:sz w:val="24"/>
          <w:szCs w:val="24"/>
          <w:lang w:val="ru-RU"/>
        </w:rPr>
      </w:pPr>
      <w:r w:rsidRPr="005F2AB8">
        <w:rPr>
          <w:b/>
          <w:bCs/>
          <w:sz w:val="24"/>
          <w:szCs w:val="24"/>
          <w:lang w:val="ru-RU"/>
        </w:rPr>
        <w:t>Перечень иллюстративно-графических материалов</w:t>
      </w:r>
      <w:r w:rsidRPr="005F2AB8">
        <w:rPr>
          <w:b/>
          <w:bCs/>
          <w:sz w:val="24"/>
          <w:szCs w:val="24"/>
          <w:vertAlign w:val="superscript"/>
          <w:lang w:val="ru-RU"/>
        </w:rPr>
        <w:t>*</w:t>
      </w:r>
      <w:r w:rsidRPr="005F2AB8">
        <w:rPr>
          <w:bCs/>
          <w:sz w:val="24"/>
          <w:szCs w:val="24"/>
          <w:vertAlign w:val="superscript"/>
          <w:lang w:val="ru-RU"/>
        </w:rPr>
        <w:t>при наличии</w:t>
      </w:r>
      <w:r w:rsidRPr="005F2AB8">
        <w:rPr>
          <w:b/>
          <w:bCs/>
          <w:sz w:val="24"/>
          <w:szCs w:val="24"/>
          <w:lang w:val="ru-RU"/>
        </w:rPr>
        <w:t>:</w:t>
      </w:r>
    </w:p>
    <w:p w14:paraId="2DDB49D2" w14:textId="77777777" w:rsidR="0050665E" w:rsidRPr="005F2AB8" w:rsidRDefault="0050665E">
      <w:pPr>
        <w:spacing w:before="0" w:line="240" w:lineRule="auto"/>
        <w:jc w:val="left"/>
        <w:rPr>
          <w:b/>
          <w:bCs/>
          <w:szCs w:val="24"/>
        </w:rPr>
      </w:pPr>
      <w:r w:rsidRPr="005F2AB8">
        <w:rPr>
          <w:b/>
          <w:bCs/>
          <w:szCs w:val="24"/>
        </w:rP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00"/>
        <w:tblLook w:val="04A0" w:firstRow="1" w:lastRow="0" w:firstColumn="1" w:lastColumn="0" w:noHBand="0" w:noVBand="1"/>
      </w:tblPr>
      <w:tblGrid>
        <w:gridCol w:w="786"/>
        <w:gridCol w:w="6065"/>
        <w:gridCol w:w="2494"/>
      </w:tblGrid>
      <w:tr w:rsidR="00BF2FAE" w:rsidRPr="005F2AB8" w14:paraId="2F6CDA11" w14:textId="77777777" w:rsidTr="00696F77">
        <w:tc>
          <w:tcPr>
            <w:tcW w:w="794" w:type="dxa"/>
            <w:tcBorders>
              <w:bottom w:val="single" w:sz="4" w:space="0" w:color="auto"/>
            </w:tcBorders>
            <w:shd w:val="clear" w:color="auto" w:fill="auto"/>
          </w:tcPr>
          <w:p w14:paraId="50ABD242" w14:textId="77777777" w:rsidR="00BF2FAE" w:rsidRPr="005F2AB8" w:rsidRDefault="00BF2FAE" w:rsidP="00663E46">
            <w:pPr>
              <w:pStyle w:val="affd"/>
              <w:spacing w:line="276" w:lineRule="auto"/>
              <w:ind w:right="-1"/>
              <w:rPr>
                <w:b/>
                <w:bCs/>
                <w:sz w:val="24"/>
                <w:szCs w:val="24"/>
                <w:lang w:val="ru-RU"/>
              </w:rPr>
            </w:pPr>
            <w:r w:rsidRPr="005F2AB8">
              <w:rPr>
                <w:b/>
                <w:bCs/>
                <w:sz w:val="24"/>
                <w:szCs w:val="24"/>
                <w:lang w:val="ru-RU"/>
              </w:rPr>
              <w:lastRenderedPageBreak/>
              <w:t>№ п/п</w:t>
            </w:r>
          </w:p>
        </w:tc>
        <w:tc>
          <w:tcPr>
            <w:tcW w:w="622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AAE0710" w14:textId="77777777" w:rsidR="00BF2FAE" w:rsidRPr="005F2AB8" w:rsidRDefault="00BF2FAE" w:rsidP="00663E46">
            <w:pPr>
              <w:pStyle w:val="affd"/>
              <w:spacing w:line="276" w:lineRule="auto"/>
              <w:ind w:right="-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5F2AB8">
              <w:rPr>
                <w:b/>
                <w:bCs/>
                <w:sz w:val="24"/>
                <w:szCs w:val="24"/>
                <w:lang w:val="ru-RU"/>
              </w:rPr>
              <w:t>Наименование</w:t>
            </w:r>
          </w:p>
        </w:tc>
        <w:tc>
          <w:tcPr>
            <w:tcW w:w="255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151EFE4" w14:textId="77777777" w:rsidR="00BF2FAE" w:rsidRPr="005F2AB8" w:rsidRDefault="00BF2FAE" w:rsidP="00663E46">
            <w:pPr>
              <w:pStyle w:val="affd"/>
              <w:spacing w:line="276" w:lineRule="auto"/>
              <w:ind w:right="-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5F2AB8">
              <w:rPr>
                <w:b/>
                <w:bCs/>
                <w:sz w:val="24"/>
                <w:szCs w:val="24"/>
                <w:lang w:val="ru-RU"/>
              </w:rPr>
              <w:t>Количество листов</w:t>
            </w:r>
          </w:p>
        </w:tc>
      </w:tr>
      <w:tr w:rsidR="00BF2FAE" w:rsidRPr="005F2AB8" w14:paraId="49F3FA0E" w14:textId="77777777" w:rsidTr="00696F77">
        <w:tc>
          <w:tcPr>
            <w:tcW w:w="794" w:type="dxa"/>
            <w:tcBorders>
              <w:bottom w:val="single" w:sz="4" w:space="0" w:color="auto"/>
            </w:tcBorders>
            <w:shd w:val="clear" w:color="auto" w:fill="auto"/>
          </w:tcPr>
          <w:p w14:paraId="7DF688A7" w14:textId="77777777" w:rsidR="00BF2FAE" w:rsidRPr="005F2AB8" w:rsidRDefault="00BF2FAE" w:rsidP="00663E46">
            <w:pPr>
              <w:pStyle w:val="affd"/>
              <w:spacing w:line="276" w:lineRule="auto"/>
              <w:ind w:right="-1"/>
              <w:rPr>
                <w:sz w:val="24"/>
                <w:szCs w:val="24"/>
                <w:lang w:val="ru-RU"/>
              </w:rPr>
            </w:pPr>
            <w:r w:rsidRPr="005F2AB8"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6224" w:type="dxa"/>
            <w:tcBorders>
              <w:bottom w:val="single" w:sz="4" w:space="0" w:color="auto"/>
            </w:tcBorders>
            <w:shd w:val="clear" w:color="auto" w:fill="auto"/>
          </w:tcPr>
          <w:p w14:paraId="75E55DA2" w14:textId="77777777" w:rsidR="00BF2FAE" w:rsidRPr="005F2AB8" w:rsidRDefault="00F85C06" w:rsidP="00663E46">
            <w:pPr>
              <w:pStyle w:val="affd"/>
              <w:spacing w:line="276" w:lineRule="auto"/>
              <w:ind w:right="-1"/>
              <w:rPr>
                <w:sz w:val="24"/>
                <w:szCs w:val="24"/>
                <w:lang w:val="ru-RU"/>
              </w:rPr>
            </w:pPr>
            <w:proofErr w:type="spellStart"/>
            <w:r w:rsidRPr="005F2AB8">
              <w:rPr>
                <w:bCs/>
                <w:sz w:val="24"/>
                <w:szCs w:val="24"/>
              </w:rPr>
              <w:t>Цели</w:t>
            </w:r>
            <w:proofErr w:type="spellEnd"/>
            <w:r w:rsidRPr="005F2AB8">
              <w:rPr>
                <w:bCs/>
                <w:sz w:val="24"/>
                <w:szCs w:val="24"/>
              </w:rPr>
              <w:t xml:space="preserve">, </w:t>
            </w:r>
            <w:proofErr w:type="spellStart"/>
            <w:r w:rsidRPr="005F2AB8">
              <w:rPr>
                <w:bCs/>
                <w:sz w:val="24"/>
                <w:szCs w:val="24"/>
              </w:rPr>
              <w:t>задачи</w:t>
            </w:r>
            <w:proofErr w:type="spellEnd"/>
            <w:r w:rsidRPr="005F2AB8">
              <w:rPr>
                <w:bCs/>
                <w:sz w:val="24"/>
                <w:szCs w:val="24"/>
              </w:rPr>
              <w:t xml:space="preserve">, </w:t>
            </w:r>
            <w:proofErr w:type="spellStart"/>
            <w:r w:rsidRPr="005F2AB8">
              <w:rPr>
                <w:bCs/>
                <w:sz w:val="24"/>
                <w:szCs w:val="24"/>
              </w:rPr>
              <w:t>результат</w:t>
            </w:r>
            <w:proofErr w:type="spellEnd"/>
            <w:r w:rsidRPr="005F2AB8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5F2AB8">
              <w:rPr>
                <w:bCs/>
                <w:sz w:val="24"/>
                <w:szCs w:val="24"/>
              </w:rPr>
              <w:t>работы</w:t>
            </w:r>
            <w:proofErr w:type="spellEnd"/>
          </w:p>
        </w:tc>
        <w:tc>
          <w:tcPr>
            <w:tcW w:w="2553" w:type="dxa"/>
            <w:tcBorders>
              <w:bottom w:val="single" w:sz="4" w:space="0" w:color="auto"/>
            </w:tcBorders>
            <w:shd w:val="clear" w:color="auto" w:fill="auto"/>
          </w:tcPr>
          <w:p w14:paraId="7B461080" w14:textId="77777777" w:rsidR="00BF2FAE" w:rsidRPr="005F2AB8" w:rsidRDefault="00BF2FAE" w:rsidP="00663E46">
            <w:pPr>
              <w:pStyle w:val="affd"/>
              <w:spacing w:line="276" w:lineRule="auto"/>
              <w:ind w:right="-1"/>
              <w:rPr>
                <w:sz w:val="24"/>
                <w:szCs w:val="24"/>
                <w:lang w:val="ru-RU"/>
              </w:rPr>
            </w:pPr>
            <w:r w:rsidRPr="005F2AB8">
              <w:rPr>
                <w:sz w:val="24"/>
                <w:szCs w:val="24"/>
                <w:lang w:val="ru-RU"/>
              </w:rPr>
              <w:t>1</w:t>
            </w:r>
          </w:p>
        </w:tc>
      </w:tr>
      <w:tr w:rsidR="00BF2FAE" w:rsidRPr="005F2AB8" w14:paraId="24D9D2FA" w14:textId="77777777" w:rsidTr="00696F77">
        <w:tc>
          <w:tcPr>
            <w:tcW w:w="794" w:type="dxa"/>
            <w:tcBorders>
              <w:bottom w:val="single" w:sz="4" w:space="0" w:color="auto"/>
            </w:tcBorders>
            <w:shd w:val="clear" w:color="auto" w:fill="auto"/>
          </w:tcPr>
          <w:p w14:paraId="2FCCD928" w14:textId="77777777" w:rsidR="00BF2FAE" w:rsidRPr="005F2AB8" w:rsidRDefault="00BF2FAE" w:rsidP="00663E46">
            <w:pPr>
              <w:pStyle w:val="affd"/>
              <w:spacing w:line="276" w:lineRule="auto"/>
              <w:ind w:right="-1"/>
              <w:rPr>
                <w:sz w:val="24"/>
                <w:szCs w:val="24"/>
                <w:lang w:val="ru-RU"/>
              </w:rPr>
            </w:pPr>
            <w:r w:rsidRPr="005F2AB8"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224" w:type="dxa"/>
            <w:tcBorders>
              <w:bottom w:val="single" w:sz="4" w:space="0" w:color="auto"/>
            </w:tcBorders>
            <w:shd w:val="clear" w:color="auto" w:fill="auto"/>
          </w:tcPr>
          <w:p w14:paraId="60B3A6DA" w14:textId="77777777" w:rsidR="00BF2FAE" w:rsidRPr="005F2AB8" w:rsidRDefault="00F85C06" w:rsidP="00663E46">
            <w:pPr>
              <w:pStyle w:val="affd"/>
              <w:spacing w:line="276" w:lineRule="auto"/>
              <w:ind w:right="-1"/>
              <w:rPr>
                <w:sz w:val="24"/>
                <w:szCs w:val="24"/>
                <w:lang w:val="ru-RU"/>
              </w:rPr>
            </w:pPr>
            <w:r w:rsidRPr="005F2AB8">
              <w:rPr>
                <w:sz w:val="24"/>
                <w:szCs w:val="24"/>
                <w:lang w:val="ru-RU"/>
              </w:rPr>
              <w:t>Архитектура решения и используемые инструменты</w:t>
            </w:r>
          </w:p>
        </w:tc>
        <w:tc>
          <w:tcPr>
            <w:tcW w:w="2553" w:type="dxa"/>
            <w:tcBorders>
              <w:bottom w:val="single" w:sz="4" w:space="0" w:color="auto"/>
            </w:tcBorders>
            <w:shd w:val="clear" w:color="auto" w:fill="auto"/>
          </w:tcPr>
          <w:p w14:paraId="6714D26F" w14:textId="77777777" w:rsidR="00BF2FAE" w:rsidRPr="005F2AB8" w:rsidRDefault="00BF2FAE" w:rsidP="00663E46">
            <w:pPr>
              <w:pStyle w:val="affd"/>
              <w:spacing w:line="276" w:lineRule="auto"/>
              <w:ind w:right="-1"/>
              <w:rPr>
                <w:sz w:val="24"/>
                <w:szCs w:val="24"/>
                <w:lang w:val="ru-RU"/>
              </w:rPr>
            </w:pPr>
            <w:r w:rsidRPr="005F2AB8">
              <w:rPr>
                <w:sz w:val="24"/>
                <w:szCs w:val="24"/>
                <w:lang w:val="ru-RU"/>
              </w:rPr>
              <w:t>1</w:t>
            </w:r>
          </w:p>
        </w:tc>
      </w:tr>
      <w:tr w:rsidR="00BF2FAE" w:rsidRPr="005F2AB8" w14:paraId="0C89D917" w14:textId="77777777" w:rsidTr="00696F77">
        <w:tc>
          <w:tcPr>
            <w:tcW w:w="794" w:type="dxa"/>
            <w:tcBorders>
              <w:bottom w:val="single" w:sz="4" w:space="0" w:color="auto"/>
            </w:tcBorders>
            <w:shd w:val="clear" w:color="auto" w:fill="auto"/>
          </w:tcPr>
          <w:p w14:paraId="537F94D0" w14:textId="77777777" w:rsidR="00BF2FAE" w:rsidRPr="005F2AB8" w:rsidRDefault="00BF2FAE" w:rsidP="00663E46">
            <w:pPr>
              <w:pStyle w:val="affd"/>
              <w:spacing w:line="276" w:lineRule="auto"/>
              <w:ind w:right="-1"/>
              <w:rPr>
                <w:sz w:val="24"/>
                <w:szCs w:val="24"/>
                <w:lang w:val="ru-RU"/>
              </w:rPr>
            </w:pPr>
            <w:r w:rsidRPr="005F2AB8"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6224" w:type="dxa"/>
            <w:tcBorders>
              <w:bottom w:val="single" w:sz="4" w:space="0" w:color="auto"/>
            </w:tcBorders>
            <w:shd w:val="clear" w:color="auto" w:fill="auto"/>
          </w:tcPr>
          <w:p w14:paraId="607CE127" w14:textId="77777777" w:rsidR="00BF2FAE" w:rsidRPr="005F2AB8" w:rsidRDefault="00F85C06" w:rsidP="00663E46">
            <w:pPr>
              <w:pStyle w:val="affd"/>
              <w:spacing w:line="276" w:lineRule="auto"/>
              <w:ind w:right="-1"/>
              <w:rPr>
                <w:sz w:val="24"/>
                <w:szCs w:val="24"/>
                <w:lang w:val="ru-RU"/>
              </w:rPr>
            </w:pPr>
            <w:r w:rsidRPr="005F2AB8">
              <w:rPr>
                <w:sz w:val="24"/>
                <w:szCs w:val="24"/>
                <w:lang w:val="ru-RU"/>
              </w:rPr>
              <w:t>Сравнение с аналогами</w:t>
            </w:r>
          </w:p>
        </w:tc>
        <w:tc>
          <w:tcPr>
            <w:tcW w:w="2553" w:type="dxa"/>
            <w:tcBorders>
              <w:bottom w:val="single" w:sz="4" w:space="0" w:color="auto"/>
            </w:tcBorders>
            <w:shd w:val="clear" w:color="auto" w:fill="auto"/>
          </w:tcPr>
          <w:p w14:paraId="31D67D18" w14:textId="77777777" w:rsidR="00BF2FAE" w:rsidRPr="005F2AB8" w:rsidRDefault="00BF2FAE" w:rsidP="00663E46">
            <w:pPr>
              <w:pStyle w:val="affd"/>
              <w:spacing w:line="276" w:lineRule="auto"/>
              <w:ind w:right="-1"/>
              <w:rPr>
                <w:sz w:val="24"/>
                <w:szCs w:val="24"/>
                <w:lang w:val="ru-RU"/>
              </w:rPr>
            </w:pPr>
            <w:r w:rsidRPr="005F2AB8">
              <w:rPr>
                <w:sz w:val="24"/>
                <w:szCs w:val="24"/>
                <w:lang w:val="ru-RU"/>
              </w:rPr>
              <w:t>1</w:t>
            </w:r>
          </w:p>
        </w:tc>
      </w:tr>
      <w:tr w:rsidR="00BF2FAE" w:rsidRPr="005F2AB8" w14:paraId="1ADB5445" w14:textId="77777777" w:rsidTr="00696F77">
        <w:tc>
          <w:tcPr>
            <w:tcW w:w="794" w:type="dxa"/>
            <w:shd w:val="clear" w:color="auto" w:fill="auto"/>
          </w:tcPr>
          <w:p w14:paraId="1F59F2E4" w14:textId="77777777" w:rsidR="00BF2FAE" w:rsidRPr="005F2AB8" w:rsidRDefault="00BF2FAE" w:rsidP="00663E46">
            <w:pPr>
              <w:pStyle w:val="affd"/>
              <w:spacing w:line="276" w:lineRule="auto"/>
              <w:ind w:right="-1"/>
              <w:rPr>
                <w:sz w:val="24"/>
                <w:szCs w:val="24"/>
                <w:lang w:val="ru-RU"/>
              </w:rPr>
            </w:pPr>
            <w:r w:rsidRPr="005F2AB8"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6224" w:type="dxa"/>
            <w:shd w:val="clear" w:color="auto" w:fill="auto"/>
          </w:tcPr>
          <w:p w14:paraId="58C7DCC2" w14:textId="77777777" w:rsidR="00BF2FAE" w:rsidRPr="005F2AB8" w:rsidRDefault="00F85C06" w:rsidP="00663E46">
            <w:pPr>
              <w:pStyle w:val="affd"/>
              <w:spacing w:line="276" w:lineRule="auto"/>
              <w:ind w:right="-1"/>
              <w:rPr>
                <w:sz w:val="24"/>
                <w:szCs w:val="24"/>
                <w:lang w:val="ru-RU"/>
              </w:rPr>
            </w:pPr>
            <w:r w:rsidRPr="005F2AB8">
              <w:rPr>
                <w:sz w:val="24"/>
                <w:szCs w:val="24"/>
                <w:lang w:val="ru-RU"/>
              </w:rPr>
              <w:t>Необходимые данные</w:t>
            </w:r>
          </w:p>
        </w:tc>
        <w:tc>
          <w:tcPr>
            <w:tcW w:w="2553" w:type="dxa"/>
            <w:shd w:val="clear" w:color="auto" w:fill="auto"/>
          </w:tcPr>
          <w:p w14:paraId="066CE6B5" w14:textId="77777777" w:rsidR="00BF2FAE" w:rsidRPr="005F2AB8" w:rsidRDefault="00BF2FAE" w:rsidP="00663E46">
            <w:pPr>
              <w:pStyle w:val="affd"/>
              <w:spacing w:line="276" w:lineRule="auto"/>
              <w:ind w:right="-1"/>
              <w:rPr>
                <w:sz w:val="24"/>
                <w:szCs w:val="24"/>
                <w:lang w:val="ru-RU"/>
              </w:rPr>
            </w:pPr>
            <w:r w:rsidRPr="005F2AB8">
              <w:rPr>
                <w:sz w:val="24"/>
                <w:szCs w:val="24"/>
                <w:lang w:val="ru-RU"/>
              </w:rPr>
              <w:t>1</w:t>
            </w:r>
          </w:p>
        </w:tc>
      </w:tr>
    </w:tbl>
    <w:p w14:paraId="6B3C9C7A" w14:textId="77777777" w:rsidR="00BF2FAE" w:rsidRPr="005F2AB8" w:rsidRDefault="00BF2FAE" w:rsidP="00BF2FAE">
      <w:pPr>
        <w:pStyle w:val="affd"/>
        <w:spacing w:line="276" w:lineRule="auto"/>
        <w:ind w:right="-1"/>
        <w:rPr>
          <w:b/>
          <w:bCs/>
          <w:sz w:val="24"/>
          <w:szCs w:val="24"/>
          <w:lang w:val="ru-RU"/>
        </w:rPr>
      </w:pPr>
    </w:p>
    <w:p w14:paraId="0F4BE41E" w14:textId="77777777" w:rsidR="00BF2FAE" w:rsidRPr="005F2AB8" w:rsidRDefault="00BF2FAE" w:rsidP="00BF2FAE">
      <w:pPr>
        <w:tabs>
          <w:tab w:val="left" w:pos="10773"/>
        </w:tabs>
        <w:ind w:right="-143"/>
        <w:rPr>
          <w:b/>
          <w:sz w:val="24"/>
          <w:szCs w:val="24"/>
        </w:rPr>
      </w:pPr>
      <w:r w:rsidRPr="005F2AB8">
        <w:rPr>
          <w:b/>
          <w:sz w:val="24"/>
          <w:szCs w:val="24"/>
        </w:rPr>
        <w:t>4. Перечень подлежащих разработке разделов и этапы выполнения работы</w:t>
      </w:r>
    </w:p>
    <w:tbl>
      <w:tblPr>
        <w:tblW w:w="961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00"/>
        <w:tblLayout w:type="fixed"/>
        <w:tblLook w:val="0000" w:firstRow="0" w:lastRow="0" w:firstColumn="0" w:lastColumn="0" w:noHBand="0" w:noVBand="0"/>
      </w:tblPr>
      <w:tblGrid>
        <w:gridCol w:w="677"/>
        <w:gridCol w:w="3685"/>
        <w:gridCol w:w="1897"/>
        <w:gridCol w:w="1896"/>
        <w:gridCol w:w="1463"/>
      </w:tblGrid>
      <w:tr w:rsidR="00BF2FAE" w:rsidRPr="005F2AB8" w14:paraId="6E66C7A6" w14:textId="77777777" w:rsidTr="00696F77">
        <w:trPr>
          <w:trHeight w:val="679"/>
        </w:trPr>
        <w:tc>
          <w:tcPr>
            <w:tcW w:w="6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D7B06AC" w14:textId="77777777" w:rsidR="00BF2FAE" w:rsidRPr="005F2AB8" w:rsidRDefault="00BF2FAE" w:rsidP="00663E46">
            <w:pPr>
              <w:tabs>
                <w:tab w:val="right" w:pos="10348"/>
              </w:tabs>
              <w:ind w:left="-250" w:right="-108"/>
              <w:jc w:val="center"/>
              <w:rPr>
                <w:sz w:val="24"/>
                <w:szCs w:val="24"/>
              </w:rPr>
            </w:pPr>
            <w:r w:rsidRPr="005F2AB8">
              <w:rPr>
                <w:sz w:val="24"/>
                <w:szCs w:val="24"/>
              </w:rPr>
              <w:t>п/п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3BBE208" w14:textId="77777777" w:rsidR="00BF2FAE" w:rsidRPr="005F2AB8" w:rsidRDefault="00BF2FAE" w:rsidP="00663E46">
            <w:pPr>
              <w:tabs>
                <w:tab w:val="right" w:pos="10348"/>
              </w:tabs>
              <w:ind w:left="34" w:right="34"/>
              <w:jc w:val="center"/>
              <w:rPr>
                <w:sz w:val="24"/>
                <w:szCs w:val="24"/>
              </w:rPr>
            </w:pPr>
            <w:r w:rsidRPr="005F2AB8">
              <w:rPr>
                <w:sz w:val="24"/>
                <w:szCs w:val="24"/>
              </w:rPr>
              <w:t>Наименование раздела или этапа</w:t>
            </w:r>
          </w:p>
        </w:tc>
        <w:tc>
          <w:tcPr>
            <w:tcW w:w="18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9DB15F5" w14:textId="77777777" w:rsidR="00BF2FAE" w:rsidRPr="005F2AB8" w:rsidRDefault="00BF2FAE" w:rsidP="00663E46">
            <w:pPr>
              <w:tabs>
                <w:tab w:val="right" w:pos="10348"/>
              </w:tabs>
              <w:spacing w:line="240" w:lineRule="auto"/>
              <w:ind w:left="34" w:right="34"/>
              <w:jc w:val="center"/>
              <w:rPr>
                <w:sz w:val="24"/>
                <w:szCs w:val="24"/>
              </w:rPr>
            </w:pPr>
            <w:r w:rsidRPr="005F2AB8">
              <w:rPr>
                <w:sz w:val="24"/>
                <w:szCs w:val="24"/>
              </w:rPr>
              <w:t>Трудоёмкость в % от</w:t>
            </w:r>
            <w:r w:rsidRPr="005F2AB8">
              <w:rPr>
                <w:sz w:val="24"/>
                <w:szCs w:val="24"/>
              </w:rPr>
              <w:br/>
              <w:t>полной трудоёмкости</w:t>
            </w:r>
            <w:r w:rsidRPr="005F2AB8">
              <w:rPr>
                <w:sz w:val="24"/>
                <w:szCs w:val="24"/>
              </w:rPr>
              <w:br/>
              <w:t>ВКРБ</w:t>
            </w:r>
          </w:p>
        </w:tc>
        <w:tc>
          <w:tcPr>
            <w:tcW w:w="189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4E65C07" w14:textId="77777777" w:rsidR="00BF2FAE" w:rsidRPr="005F2AB8" w:rsidRDefault="00BF2FAE" w:rsidP="00663E46">
            <w:pPr>
              <w:tabs>
                <w:tab w:val="right" w:pos="10348"/>
              </w:tabs>
              <w:jc w:val="center"/>
              <w:rPr>
                <w:sz w:val="24"/>
                <w:szCs w:val="24"/>
              </w:rPr>
            </w:pPr>
            <w:r w:rsidRPr="005F2AB8">
              <w:rPr>
                <w:sz w:val="24"/>
                <w:szCs w:val="24"/>
              </w:rPr>
              <w:t>Срок выполнения</w:t>
            </w:r>
          </w:p>
        </w:tc>
        <w:tc>
          <w:tcPr>
            <w:tcW w:w="146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465547A" w14:textId="77777777" w:rsidR="00BF2FAE" w:rsidRPr="005F2AB8" w:rsidRDefault="00BF2FAE" w:rsidP="00663E46">
            <w:pPr>
              <w:tabs>
                <w:tab w:val="right" w:pos="10348"/>
              </w:tabs>
              <w:ind w:left="33" w:right="34"/>
              <w:jc w:val="center"/>
              <w:rPr>
                <w:sz w:val="24"/>
                <w:szCs w:val="24"/>
              </w:rPr>
            </w:pPr>
            <w:r w:rsidRPr="005F2AB8">
              <w:rPr>
                <w:sz w:val="24"/>
                <w:szCs w:val="24"/>
              </w:rPr>
              <w:t>Примечание</w:t>
            </w:r>
          </w:p>
        </w:tc>
      </w:tr>
      <w:tr w:rsidR="00BF2FAE" w:rsidRPr="005F2AB8" w14:paraId="5E1CC4AD" w14:textId="77777777" w:rsidTr="00696F77">
        <w:trPr>
          <w:trHeight w:hRule="exact" w:val="509"/>
        </w:trPr>
        <w:tc>
          <w:tcPr>
            <w:tcW w:w="6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8062AE8" w14:textId="77777777" w:rsidR="00BF2FAE" w:rsidRPr="005F2AB8" w:rsidRDefault="00BF2FAE" w:rsidP="00663E46">
            <w:pPr>
              <w:tabs>
                <w:tab w:val="right" w:pos="10348"/>
              </w:tabs>
              <w:ind w:right="-143"/>
              <w:rPr>
                <w:sz w:val="24"/>
                <w:szCs w:val="24"/>
              </w:rPr>
            </w:pPr>
            <w:r w:rsidRPr="005F2AB8">
              <w:rPr>
                <w:sz w:val="24"/>
                <w:szCs w:val="24"/>
              </w:rPr>
              <w:t>1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shd w:val="clear" w:color="auto" w:fill="auto"/>
          </w:tcPr>
          <w:p w14:paraId="1FA8ED03" w14:textId="054DFD28" w:rsidR="00BF2FAE" w:rsidRPr="005F2AB8" w:rsidRDefault="00BF2FAE" w:rsidP="00500EDB">
            <w:pPr>
              <w:tabs>
                <w:tab w:val="right" w:pos="10348"/>
              </w:tabs>
              <w:ind w:right="-143"/>
              <w:rPr>
                <w:sz w:val="24"/>
                <w:szCs w:val="24"/>
              </w:rPr>
            </w:pPr>
            <w:r w:rsidRPr="005F2AB8">
              <w:rPr>
                <w:sz w:val="24"/>
                <w:szCs w:val="24"/>
              </w:rPr>
              <w:t>Анализ предметной области</w:t>
            </w:r>
          </w:p>
        </w:tc>
        <w:tc>
          <w:tcPr>
            <w:tcW w:w="18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E9940C4" w14:textId="77777777" w:rsidR="00BF2FAE" w:rsidRPr="005F2AB8" w:rsidRDefault="00BF2FAE" w:rsidP="00663E46">
            <w:pPr>
              <w:tabs>
                <w:tab w:val="right" w:pos="10348"/>
              </w:tabs>
              <w:ind w:right="-143"/>
              <w:jc w:val="center"/>
              <w:rPr>
                <w:sz w:val="24"/>
                <w:szCs w:val="24"/>
              </w:rPr>
            </w:pPr>
            <w:r w:rsidRPr="005F2AB8">
              <w:rPr>
                <w:sz w:val="24"/>
                <w:szCs w:val="24"/>
              </w:rPr>
              <w:t>15</w:t>
            </w:r>
          </w:p>
        </w:tc>
        <w:tc>
          <w:tcPr>
            <w:tcW w:w="1896" w:type="dxa"/>
            <w:tcBorders>
              <w:bottom w:val="single" w:sz="4" w:space="0" w:color="auto"/>
            </w:tcBorders>
            <w:shd w:val="clear" w:color="auto" w:fill="auto"/>
          </w:tcPr>
          <w:p w14:paraId="48566D47" w14:textId="77777777" w:rsidR="00BF2FAE" w:rsidRPr="005F2AB8" w:rsidRDefault="00BF2FAE" w:rsidP="00663E46">
            <w:pPr>
              <w:tabs>
                <w:tab w:val="right" w:pos="10348"/>
              </w:tabs>
              <w:ind w:right="-143"/>
              <w:jc w:val="center"/>
              <w:rPr>
                <w:sz w:val="24"/>
                <w:szCs w:val="24"/>
              </w:rPr>
            </w:pPr>
            <w:r w:rsidRPr="005F2AB8">
              <w:rPr>
                <w:sz w:val="24"/>
                <w:szCs w:val="24"/>
              </w:rPr>
              <w:t>23.02.202</w:t>
            </w:r>
            <w:r w:rsidR="008F4B44" w:rsidRPr="005F2AB8">
              <w:rPr>
                <w:sz w:val="24"/>
                <w:szCs w:val="24"/>
              </w:rPr>
              <w:t>6</w:t>
            </w:r>
          </w:p>
        </w:tc>
        <w:tc>
          <w:tcPr>
            <w:tcW w:w="146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6AB20F9" w14:textId="77777777" w:rsidR="00BF2FAE" w:rsidRPr="005F2AB8" w:rsidRDefault="00BF2FAE" w:rsidP="00663E46">
            <w:pPr>
              <w:tabs>
                <w:tab w:val="right" w:pos="10348"/>
              </w:tabs>
              <w:ind w:left="567" w:right="-143"/>
              <w:jc w:val="center"/>
              <w:rPr>
                <w:sz w:val="24"/>
                <w:szCs w:val="24"/>
              </w:rPr>
            </w:pPr>
          </w:p>
        </w:tc>
      </w:tr>
      <w:tr w:rsidR="00BF2FAE" w:rsidRPr="005F2AB8" w14:paraId="5B684BB8" w14:textId="77777777" w:rsidTr="00696F77">
        <w:trPr>
          <w:trHeight w:hRule="exact" w:val="389"/>
        </w:trPr>
        <w:tc>
          <w:tcPr>
            <w:tcW w:w="6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0B200FC" w14:textId="77777777" w:rsidR="00BF2FAE" w:rsidRPr="005F2AB8" w:rsidRDefault="00BF2FAE" w:rsidP="00663E46">
            <w:pPr>
              <w:tabs>
                <w:tab w:val="right" w:pos="10348"/>
              </w:tabs>
              <w:ind w:right="-143"/>
              <w:rPr>
                <w:sz w:val="24"/>
                <w:szCs w:val="24"/>
              </w:rPr>
            </w:pPr>
            <w:r w:rsidRPr="005F2AB8">
              <w:rPr>
                <w:sz w:val="24"/>
                <w:szCs w:val="24"/>
              </w:rPr>
              <w:t>2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shd w:val="clear" w:color="auto" w:fill="auto"/>
          </w:tcPr>
          <w:p w14:paraId="17DC78C0" w14:textId="77777777" w:rsidR="00BF2FAE" w:rsidRPr="005F2AB8" w:rsidRDefault="00BF2FAE" w:rsidP="00663E46">
            <w:pPr>
              <w:tabs>
                <w:tab w:val="right" w:pos="10348"/>
              </w:tabs>
              <w:ind w:right="-143"/>
              <w:rPr>
                <w:sz w:val="24"/>
                <w:szCs w:val="24"/>
              </w:rPr>
            </w:pPr>
            <w:r w:rsidRPr="005F2AB8">
              <w:rPr>
                <w:sz w:val="24"/>
                <w:szCs w:val="24"/>
              </w:rPr>
              <w:t>Разработка архитектуры</w:t>
            </w:r>
          </w:p>
        </w:tc>
        <w:tc>
          <w:tcPr>
            <w:tcW w:w="18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0110FE2" w14:textId="77777777" w:rsidR="00BF2FAE" w:rsidRPr="005F2AB8" w:rsidRDefault="00BF2FAE" w:rsidP="00663E46">
            <w:pPr>
              <w:tabs>
                <w:tab w:val="right" w:pos="10348"/>
              </w:tabs>
              <w:ind w:right="-143"/>
              <w:jc w:val="center"/>
              <w:rPr>
                <w:sz w:val="24"/>
                <w:szCs w:val="24"/>
              </w:rPr>
            </w:pPr>
            <w:r w:rsidRPr="005F2AB8">
              <w:rPr>
                <w:sz w:val="24"/>
                <w:szCs w:val="24"/>
              </w:rPr>
              <w:t>15</w:t>
            </w:r>
          </w:p>
        </w:tc>
        <w:tc>
          <w:tcPr>
            <w:tcW w:w="1896" w:type="dxa"/>
            <w:tcBorders>
              <w:bottom w:val="single" w:sz="4" w:space="0" w:color="auto"/>
            </w:tcBorders>
            <w:shd w:val="clear" w:color="auto" w:fill="auto"/>
          </w:tcPr>
          <w:p w14:paraId="299AF212" w14:textId="77777777" w:rsidR="00BF2FAE" w:rsidRPr="005F2AB8" w:rsidRDefault="00BF2FAE" w:rsidP="00663E46">
            <w:pPr>
              <w:tabs>
                <w:tab w:val="right" w:pos="10348"/>
              </w:tabs>
              <w:ind w:right="-143"/>
              <w:jc w:val="center"/>
              <w:rPr>
                <w:sz w:val="24"/>
                <w:szCs w:val="24"/>
              </w:rPr>
            </w:pPr>
            <w:r w:rsidRPr="005F2AB8">
              <w:rPr>
                <w:sz w:val="24"/>
                <w:szCs w:val="24"/>
              </w:rPr>
              <w:t>13.03.202</w:t>
            </w:r>
            <w:r w:rsidR="008F4B44" w:rsidRPr="005F2AB8">
              <w:rPr>
                <w:sz w:val="24"/>
                <w:szCs w:val="24"/>
              </w:rPr>
              <w:t>6</w:t>
            </w:r>
          </w:p>
        </w:tc>
        <w:tc>
          <w:tcPr>
            <w:tcW w:w="146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8457362" w14:textId="77777777" w:rsidR="00BF2FAE" w:rsidRPr="005F2AB8" w:rsidRDefault="00BF2FAE" w:rsidP="00663E46">
            <w:pPr>
              <w:tabs>
                <w:tab w:val="right" w:pos="10348"/>
              </w:tabs>
              <w:ind w:left="567" w:right="-143"/>
              <w:jc w:val="center"/>
              <w:rPr>
                <w:sz w:val="24"/>
                <w:szCs w:val="24"/>
              </w:rPr>
            </w:pPr>
          </w:p>
        </w:tc>
      </w:tr>
      <w:tr w:rsidR="00BF2FAE" w:rsidRPr="005F2AB8" w14:paraId="66F8699F" w14:textId="77777777" w:rsidTr="00696F77">
        <w:trPr>
          <w:trHeight w:hRule="exact" w:val="389"/>
        </w:trPr>
        <w:tc>
          <w:tcPr>
            <w:tcW w:w="6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B2DB8DF" w14:textId="77777777" w:rsidR="00BF2FAE" w:rsidRPr="005F2AB8" w:rsidRDefault="00BF2FAE" w:rsidP="00663E46">
            <w:pPr>
              <w:tabs>
                <w:tab w:val="right" w:pos="10348"/>
              </w:tabs>
              <w:ind w:right="-143"/>
              <w:rPr>
                <w:sz w:val="24"/>
                <w:szCs w:val="24"/>
              </w:rPr>
            </w:pPr>
            <w:r w:rsidRPr="005F2AB8">
              <w:rPr>
                <w:sz w:val="24"/>
                <w:szCs w:val="24"/>
              </w:rPr>
              <w:t>3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shd w:val="clear" w:color="auto" w:fill="auto"/>
          </w:tcPr>
          <w:p w14:paraId="341A137C" w14:textId="77777777" w:rsidR="00BF2FAE" w:rsidRPr="005F2AB8" w:rsidRDefault="00BF2FAE" w:rsidP="00663E46">
            <w:pPr>
              <w:tabs>
                <w:tab w:val="right" w:pos="10348"/>
              </w:tabs>
              <w:ind w:right="-143"/>
              <w:rPr>
                <w:sz w:val="24"/>
                <w:szCs w:val="24"/>
              </w:rPr>
            </w:pPr>
            <w:r w:rsidRPr="005F2AB8">
              <w:rPr>
                <w:sz w:val="24"/>
                <w:szCs w:val="24"/>
              </w:rPr>
              <w:t>Разработка сервиса</w:t>
            </w:r>
          </w:p>
        </w:tc>
        <w:tc>
          <w:tcPr>
            <w:tcW w:w="18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76A5908" w14:textId="77777777" w:rsidR="00BF2FAE" w:rsidRPr="005F2AB8" w:rsidRDefault="00BF2FAE" w:rsidP="00663E46">
            <w:pPr>
              <w:tabs>
                <w:tab w:val="right" w:pos="10348"/>
              </w:tabs>
              <w:ind w:right="-143"/>
              <w:jc w:val="center"/>
              <w:rPr>
                <w:sz w:val="24"/>
                <w:szCs w:val="24"/>
              </w:rPr>
            </w:pPr>
            <w:r w:rsidRPr="005F2AB8">
              <w:rPr>
                <w:sz w:val="24"/>
                <w:szCs w:val="24"/>
              </w:rPr>
              <w:t>45</w:t>
            </w:r>
          </w:p>
        </w:tc>
        <w:tc>
          <w:tcPr>
            <w:tcW w:w="1896" w:type="dxa"/>
            <w:tcBorders>
              <w:bottom w:val="single" w:sz="4" w:space="0" w:color="auto"/>
            </w:tcBorders>
            <w:shd w:val="clear" w:color="auto" w:fill="auto"/>
          </w:tcPr>
          <w:p w14:paraId="75E671B4" w14:textId="77777777" w:rsidR="00BF2FAE" w:rsidRPr="005F2AB8" w:rsidRDefault="00BF2FAE" w:rsidP="00663E46">
            <w:pPr>
              <w:tabs>
                <w:tab w:val="right" w:pos="10348"/>
              </w:tabs>
              <w:ind w:right="-143"/>
              <w:jc w:val="center"/>
              <w:rPr>
                <w:sz w:val="24"/>
                <w:szCs w:val="24"/>
              </w:rPr>
            </w:pPr>
            <w:r w:rsidRPr="005F2AB8">
              <w:rPr>
                <w:sz w:val="24"/>
                <w:szCs w:val="24"/>
              </w:rPr>
              <w:t>29.04.202</w:t>
            </w:r>
            <w:r w:rsidR="008F4B44" w:rsidRPr="005F2AB8">
              <w:rPr>
                <w:sz w:val="24"/>
                <w:szCs w:val="24"/>
              </w:rPr>
              <w:t>6</w:t>
            </w:r>
          </w:p>
        </w:tc>
        <w:tc>
          <w:tcPr>
            <w:tcW w:w="146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4A4F284" w14:textId="77777777" w:rsidR="00BF2FAE" w:rsidRPr="005F2AB8" w:rsidRDefault="00BF2FAE" w:rsidP="00663E46">
            <w:pPr>
              <w:tabs>
                <w:tab w:val="right" w:pos="10348"/>
              </w:tabs>
              <w:ind w:left="567" w:right="-143"/>
              <w:jc w:val="center"/>
              <w:rPr>
                <w:sz w:val="24"/>
                <w:szCs w:val="24"/>
              </w:rPr>
            </w:pPr>
          </w:p>
        </w:tc>
      </w:tr>
      <w:tr w:rsidR="00BF2FAE" w:rsidRPr="005F2AB8" w14:paraId="532E58A3" w14:textId="77777777" w:rsidTr="00696F77">
        <w:trPr>
          <w:trHeight w:hRule="exact" w:val="389"/>
        </w:trPr>
        <w:tc>
          <w:tcPr>
            <w:tcW w:w="6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2F8F764" w14:textId="77777777" w:rsidR="00BF2FAE" w:rsidRPr="005F2AB8" w:rsidRDefault="00BF2FAE" w:rsidP="00663E46">
            <w:pPr>
              <w:tabs>
                <w:tab w:val="right" w:pos="10348"/>
              </w:tabs>
              <w:ind w:right="-143"/>
              <w:rPr>
                <w:sz w:val="24"/>
                <w:szCs w:val="24"/>
              </w:rPr>
            </w:pPr>
            <w:r w:rsidRPr="005F2AB8">
              <w:rPr>
                <w:sz w:val="24"/>
                <w:szCs w:val="24"/>
              </w:rPr>
              <w:t>4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shd w:val="clear" w:color="auto" w:fill="auto"/>
          </w:tcPr>
          <w:p w14:paraId="0437901F" w14:textId="77777777" w:rsidR="00BF2FAE" w:rsidRPr="005F2AB8" w:rsidRDefault="00BF2FAE" w:rsidP="00663E46">
            <w:pPr>
              <w:tabs>
                <w:tab w:val="right" w:pos="10348"/>
              </w:tabs>
              <w:ind w:right="-143"/>
              <w:rPr>
                <w:sz w:val="24"/>
                <w:szCs w:val="24"/>
              </w:rPr>
            </w:pPr>
            <w:r w:rsidRPr="005F2AB8">
              <w:rPr>
                <w:sz w:val="24"/>
                <w:szCs w:val="24"/>
              </w:rPr>
              <w:t>Введение</w:t>
            </w:r>
          </w:p>
        </w:tc>
        <w:tc>
          <w:tcPr>
            <w:tcW w:w="18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2A0B21A" w14:textId="77777777" w:rsidR="00BF2FAE" w:rsidRPr="005F2AB8" w:rsidRDefault="00BF2FAE" w:rsidP="00663E46">
            <w:pPr>
              <w:tabs>
                <w:tab w:val="right" w:pos="10348"/>
              </w:tabs>
              <w:ind w:right="-143"/>
              <w:jc w:val="center"/>
              <w:rPr>
                <w:sz w:val="24"/>
                <w:szCs w:val="24"/>
              </w:rPr>
            </w:pPr>
            <w:r w:rsidRPr="005F2AB8">
              <w:rPr>
                <w:sz w:val="24"/>
                <w:szCs w:val="24"/>
              </w:rPr>
              <w:t>15</w:t>
            </w:r>
          </w:p>
        </w:tc>
        <w:tc>
          <w:tcPr>
            <w:tcW w:w="1896" w:type="dxa"/>
            <w:tcBorders>
              <w:bottom w:val="single" w:sz="4" w:space="0" w:color="auto"/>
            </w:tcBorders>
            <w:shd w:val="clear" w:color="auto" w:fill="auto"/>
          </w:tcPr>
          <w:p w14:paraId="49DD7C2A" w14:textId="77777777" w:rsidR="00BF2FAE" w:rsidRPr="005F2AB8" w:rsidRDefault="00BF2FAE" w:rsidP="00663E46">
            <w:pPr>
              <w:tabs>
                <w:tab w:val="right" w:pos="10348"/>
              </w:tabs>
              <w:ind w:right="-143"/>
              <w:jc w:val="center"/>
              <w:rPr>
                <w:sz w:val="24"/>
                <w:szCs w:val="24"/>
              </w:rPr>
            </w:pPr>
            <w:r w:rsidRPr="005F2AB8">
              <w:rPr>
                <w:sz w:val="24"/>
                <w:szCs w:val="24"/>
              </w:rPr>
              <w:t>09.05.202</w:t>
            </w:r>
            <w:r w:rsidR="008F4B44" w:rsidRPr="005F2AB8">
              <w:rPr>
                <w:sz w:val="24"/>
                <w:szCs w:val="24"/>
              </w:rPr>
              <w:t>6</w:t>
            </w:r>
          </w:p>
        </w:tc>
        <w:tc>
          <w:tcPr>
            <w:tcW w:w="146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0F1469A" w14:textId="77777777" w:rsidR="00BF2FAE" w:rsidRPr="005F2AB8" w:rsidRDefault="00BF2FAE" w:rsidP="00663E46">
            <w:pPr>
              <w:tabs>
                <w:tab w:val="right" w:pos="10348"/>
              </w:tabs>
              <w:ind w:left="567" w:right="-143"/>
              <w:jc w:val="center"/>
              <w:rPr>
                <w:sz w:val="24"/>
                <w:szCs w:val="24"/>
              </w:rPr>
            </w:pPr>
          </w:p>
        </w:tc>
      </w:tr>
      <w:tr w:rsidR="00BF2FAE" w:rsidRPr="005F2AB8" w14:paraId="1FF2C864" w14:textId="77777777" w:rsidTr="00696F77">
        <w:trPr>
          <w:trHeight w:hRule="exact" w:val="1297"/>
        </w:trPr>
        <w:tc>
          <w:tcPr>
            <w:tcW w:w="677" w:type="dxa"/>
            <w:shd w:val="clear" w:color="auto" w:fill="auto"/>
            <w:vAlign w:val="center"/>
          </w:tcPr>
          <w:p w14:paraId="340B4520" w14:textId="77777777" w:rsidR="00BF2FAE" w:rsidRPr="005F2AB8" w:rsidRDefault="00BF2FAE" w:rsidP="00663E46">
            <w:pPr>
              <w:tabs>
                <w:tab w:val="right" w:pos="10348"/>
              </w:tabs>
              <w:ind w:right="-143"/>
              <w:rPr>
                <w:sz w:val="24"/>
                <w:szCs w:val="24"/>
              </w:rPr>
            </w:pPr>
            <w:r w:rsidRPr="005F2AB8">
              <w:rPr>
                <w:sz w:val="24"/>
                <w:szCs w:val="24"/>
              </w:rPr>
              <w:t>5</w:t>
            </w:r>
          </w:p>
        </w:tc>
        <w:tc>
          <w:tcPr>
            <w:tcW w:w="3685" w:type="dxa"/>
            <w:shd w:val="clear" w:color="auto" w:fill="auto"/>
          </w:tcPr>
          <w:p w14:paraId="2F67A349" w14:textId="77777777" w:rsidR="00BF2FAE" w:rsidRPr="005F2AB8" w:rsidRDefault="00BF2FAE" w:rsidP="001B55C5">
            <w:pPr>
              <w:tabs>
                <w:tab w:val="right" w:pos="10348"/>
              </w:tabs>
              <w:spacing w:line="240" w:lineRule="auto"/>
              <w:ind w:right="-143"/>
              <w:rPr>
                <w:sz w:val="24"/>
                <w:szCs w:val="24"/>
              </w:rPr>
            </w:pPr>
            <w:r w:rsidRPr="005F2AB8">
              <w:rPr>
                <w:sz w:val="24"/>
                <w:szCs w:val="24"/>
              </w:rPr>
              <w:t>Заключение (краткие выводы и перспективы дальнейшей разработки темы)</w:t>
            </w:r>
          </w:p>
        </w:tc>
        <w:tc>
          <w:tcPr>
            <w:tcW w:w="1897" w:type="dxa"/>
            <w:shd w:val="clear" w:color="auto" w:fill="auto"/>
            <w:vAlign w:val="center"/>
          </w:tcPr>
          <w:p w14:paraId="35EFE603" w14:textId="77777777" w:rsidR="00BF2FAE" w:rsidRPr="005F2AB8" w:rsidRDefault="00BF2FAE" w:rsidP="00663E46">
            <w:pPr>
              <w:tabs>
                <w:tab w:val="right" w:pos="10348"/>
              </w:tabs>
              <w:ind w:right="-143"/>
              <w:jc w:val="center"/>
              <w:rPr>
                <w:sz w:val="24"/>
                <w:szCs w:val="24"/>
              </w:rPr>
            </w:pPr>
            <w:r w:rsidRPr="005F2AB8">
              <w:rPr>
                <w:sz w:val="24"/>
                <w:szCs w:val="24"/>
              </w:rPr>
              <w:t>10</w:t>
            </w:r>
          </w:p>
        </w:tc>
        <w:tc>
          <w:tcPr>
            <w:tcW w:w="1896" w:type="dxa"/>
            <w:shd w:val="clear" w:color="auto" w:fill="auto"/>
          </w:tcPr>
          <w:p w14:paraId="4F57C74C" w14:textId="77777777" w:rsidR="00BF2FAE" w:rsidRPr="005F2AB8" w:rsidRDefault="00BF2FAE" w:rsidP="00663E46">
            <w:pPr>
              <w:tabs>
                <w:tab w:val="right" w:pos="10348"/>
              </w:tabs>
              <w:ind w:right="-143"/>
              <w:jc w:val="center"/>
              <w:rPr>
                <w:sz w:val="24"/>
                <w:szCs w:val="24"/>
              </w:rPr>
            </w:pPr>
            <w:r w:rsidRPr="005F2AB8">
              <w:rPr>
                <w:sz w:val="24"/>
                <w:szCs w:val="24"/>
              </w:rPr>
              <w:t>24.05.202</w:t>
            </w:r>
            <w:r w:rsidR="008F4B44" w:rsidRPr="005F2AB8">
              <w:rPr>
                <w:sz w:val="24"/>
                <w:szCs w:val="24"/>
              </w:rPr>
              <w:t>6</w:t>
            </w:r>
          </w:p>
        </w:tc>
        <w:tc>
          <w:tcPr>
            <w:tcW w:w="1463" w:type="dxa"/>
            <w:shd w:val="clear" w:color="auto" w:fill="auto"/>
            <w:vAlign w:val="center"/>
          </w:tcPr>
          <w:p w14:paraId="75859003" w14:textId="77777777" w:rsidR="00BF2FAE" w:rsidRPr="005F2AB8" w:rsidRDefault="00BF2FAE" w:rsidP="00663E46">
            <w:pPr>
              <w:tabs>
                <w:tab w:val="right" w:pos="10348"/>
              </w:tabs>
              <w:ind w:left="567" w:right="-143"/>
              <w:jc w:val="center"/>
              <w:rPr>
                <w:sz w:val="24"/>
                <w:szCs w:val="24"/>
              </w:rPr>
            </w:pPr>
          </w:p>
        </w:tc>
      </w:tr>
    </w:tbl>
    <w:p w14:paraId="3FFE5D33" w14:textId="77777777" w:rsidR="00BF2FAE" w:rsidRPr="005F2AB8" w:rsidRDefault="00BF2FAE" w:rsidP="00BF2FAE">
      <w:pPr>
        <w:pStyle w:val="affd"/>
        <w:spacing w:line="276" w:lineRule="auto"/>
        <w:ind w:right="-143"/>
        <w:rPr>
          <w:b/>
          <w:bCs/>
          <w:sz w:val="24"/>
          <w:szCs w:val="24"/>
          <w:lang w:val="ru-RU"/>
        </w:rPr>
      </w:pPr>
      <w:r w:rsidRPr="005F2AB8">
        <w:rPr>
          <w:b/>
          <w:bCs/>
          <w:sz w:val="24"/>
          <w:szCs w:val="24"/>
          <w:lang w:val="ru-RU"/>
        </w:rPr>
        <w:tab/>
      </w:r>
    </w:p>
    <w:p w14:paraId="1C4A4233" w14:textId="77777777" w:rsidR="00BF2FAE" w:rsidRPr="005F2AB8" w:rsidRDefault="00BF2FAE" w:rsidP="00BF2FAE">
      <w:pPr>
        <w:pStyle w:val="affd"/>
        <w:spacing w:line="276" w:lineRule="auto"/>
        <w:ind w:right="-143"/>
        <w:rPr>
          <w:sz w:val="24"/>
          <w:szCs w:val="24"/>
          <w:u w:val="single"/>
        </w:rPr>
      </w:pPr>
      <w:r w:rsidRPr="005F2AB8">
        <w:rPr>
          <w:b/>
          <w:bCs/>
          <w:sz w:val="24"/>
          <w:szCs w:val="24"/>
          <w:lang w:val="ru-RU"/>
        </w:rPr>
        <w:t>5. Исходные материалы и пособия</w:t>
      </w:r>
      <w:r w:rsidRPr="005F2AB8">
        <w:rPr>
          <w:sz w:val="24"/>
          <w:szCs w:val="24"/>
          <w:u w:val="single"/>
          <w:lang w:val="ru-RU"/>
        </w:rPr>
        <w:t xml:space="preserve"> </w:t>
      </w:r>
    </w:p>
    <w:p w14:paraId="67DA5BBE" w14:textId="77777777" w:rsidR="00E16F68" w:rsidRPr="005F2AB8" w:rsidRDefault="00E16F68" w:rsidP="00E16F68">
      <w:pPr>
        <w:pStyle w:val="affd"/>
        <w:numPr>
          <w:ilvl w:val="0"/>
          <w:numId w:val="6"/>
        </w:numPr>
        <w:spacing w:line="276" w:lineRule="auto"/>
        <w:ind w:right="-143"/>
        <w:rPr>
          <w:b/>
          <w:sz w:val="24"/>
          <w:szCs w:val="24"/>
          <w:lang w:val="ru-RU"/>
        </w:rPr>
      </w:pPr>
      <w:r w:rsidRPr="005F2AB8">
        <w:rPr>
          <w:sz w:val="24"/>
          <w:szCs w:val="24"/>
          <w:lang w:val="ru-RU"/>
        </w:rPr>
        <w:t>Катаева, Л. Ю. Рекомендации по оформлению контрольных, расчетно-графических, курсовых и выпускных квалификационных работ на основе ГОСТ, ЕСКД, ЕСТД [Текст</w:t>
      </w:r>
      <w:proofErr w:type="gramStart"/>
      <w:r w:rsidRPr="005F2AB8">
        <w:rPr>
          <w:sz w:val="24"/>
          <w:szCs w:val="24"/>
          <w:lang w:val="ru-RU"/>
        </w:rPr>
        <w:t>] :</w:t>
      </w:r>
      <w:proofErr w:type="gramEnd"/>
      <w:r w:rsidRPr="005F2AB8">
        <w:rPr>
          <w:sz w:val="24"/>
          <w:szCs w:val="24"/>
          <w:lang w:val="ru-RU"/>
        </w:rPr>
        <w:t xml:space="preserve"> учебное пособие / Л. Ю. Катаева, Н. Н. Киселева, Н. В. </w:t>
      </w:r>
      <w:proofErr w:type="spellStart"/>
      <w:r w:rsidRPr="005F2AB8">
        <w:rPr>
          <w:sz w:val="24"/>
          <w:szCs w:val="24"/>
          <w:lang w:val="ru-RU"/>
        </w:rPr>
        <w:t>Пшениснов</w:t>
      </w:r>
      <w:proofErr w:type="spellEnd"/>
      <w:r w:rsidRPr="005F2AB8">
        <w:rPr>
          <w:sz w:val="24"/>
          <w:szCs w:val="24"/>
          <w:lang w:val="ru-RU"/>
        </w:rPr>
        <w:t xml:space="preserve"> [и др.]. – Нижний </w:t>
      </w:r>
      <w:proofErr w:type="gramStart"/>
      <w:r w:rsidRPr="005F2AB8">
        <w:rPr>
          <w:sz w:val="24"/>
          <w:szCs w:val="24"/>
          <w:lang w:val="ru-RU"/>
        </w:rPr>
        <w:t>Новгород :</w:t>
      </w:r>
      <w:proofErr w:type="gramEnd"/>
      <w:r w:rsidRPr="005F2AB8">
        <w:rPr>
          <w:sz w:val="24"/>
          <w:szCs w:val="24"/>
          <w:lang w:val="ru-RU"/>
        </w:rPr>
        <w:t xml:space="preserve"> </w:t>
      </w:r>
      <w:proofErr w:type="spellStart"/>
      <w:r w:rsidRPr="005F2AB8">
        <w:rPr>
          <w:sz w:val="24"/>
          <w:szCs w:val="24"/>
          <w:lang w:val="ru-RU"/>
        </w:rPr>
        <w:t>Фирстиль</w:t>
      </w:r>
      <w:proofErr w:type="spellEnd"/>
      <w:r w:rsidRPr="005F2AB8">
        <w:rPr>
          <w:sz w:val="24"/>
          <w:szCs w:val="24"/>
          <w:lang w:val="ru-RU"/>
        </w:rPr>
        <w:t>, 2020. – 82 с. – ISBN 978-5-6043572-9-3.</w:t>
      </w:r>
    </w:p>
    <w:p w14:paraId="3EFE7139" w14:textId="77777777" w:rsidR="00BF2FAE" w:rsidRPr="005F2AB8" w:rsidRDefault="00E16F68" w:rsidP="00E16F68">
      <w:pPr>
        <w:pStyle w:val="affd"/>
        <w:numPr>
          <w:ilvl w:val="0"/>
          <w:numId w:val="6"/>
        </w:numPr>
        <w:spacing w:line="276" w:lineRule="auto"/>
        <w:ind w:right="-143"/>
        <w:rPr>
          <w:b/>
          <w:sz w:val="24"/>
          <w:szCs w:val="24"/>
          <w:lang w:val="ru-RU"/>
        </w:rPr>
      </w:pPr>
      <w:r w:rsidRPr="005F2AB8">
        <w:rPr>
          <w:sz w:val="24"/>
          <w:szCs w:val="24"/>
          <w:lang w:val="ru-RU"/>
        </w:rPr>
        <w:t xml:space="preserve">Шахова, И. С. Автоматизация процессов </w:t>
      </w:r>
      <w:proofErr w:type="spellStart"/>
      <w:r w:rsidRPr="005F2AB8">
        <w:rPr>
          <w:sz w:val="24"/>
          <w:szCs w:val="24"/>
          <w:lang w:val="ru-RU"/>
        </w:rPr>
        <w:t>нормоконтроля</w:t>
      </w:r>
      <w:proofErr w:type="spellEnd"/>
      <w:r w:rsidRPr="005F2AB8">
        <w:rPr>
          <w:sz w:val="24"/>
          <w:szCs w:val="24"/>
          <w:lang w:val="ru-RU"/>
        </w:rPr>
        <w:t xml:space="preserve"> отчетной документации студентов: концепция программного решения [Текст] / И. С. Шахова // Информатика и образование. – 2024. – Т. 39, № 2. – С. 78-91. – ISSN 0234-0453.</w:t>
      </w:r>
      <w:r w:rsidR="00BF2FAE" w:rsidRPr="005F2AB8">
        <w:rPr>
          <w:sz w:val="24"/>
          <w:szCs w:val="24"/>
          <w:lang w:val="ru-RU"/>
        </w:rPr>
        <w:tab/>
      </w:r>
      <w:r w:rsidR="00BF2FAE" w:rsidRPr="005F2AB8">
        <w:rPr>
          <w:sz w:val="24"/>
          <w:szCs w:val="24"/>
          <w:lang w:val="ru-RU"/>
        </w:rPr>
        <w:tab/>
      </w:r>
      <w:r w:rsidR="00BF2FAE" w:rsidRPr="005F2AB8">
        <w:rPr>
          <w:sz w:val="24"/>
          <w:szCs w:val="24"/>
          <w:lang w:val="ru-RU"/>
        </w:rPr>
        <w:tab/>
      </w:r>
      <w:r w:rsidR="00BF2FAE" w:rsidRPr="005F2AB8">
        <w:rPr>
          <w:sz w:val="24"/>
          <w:szCs w:val="24"/>
          <w:lang w:val="ru-RU"/>
        </w:rPr>
        <w:tab/>
      </w:r>
      <w:r w:rsidR="00BF2FAE" w:rsidRPr="005F2AB8">
        <w:rPr>
          <w:sz w:val="24"/>
          <w:szCs w:val="24"/>
          <w:lang w:val="ru-RU"/>
        </w:rPr>
        <w:tab/>
      </w:r>
      <w:r w:rsidR="00BF2FAE" w:rsidRPr="005F2AB8">
        <w:rPr>
          <w:sz w:val="24"/>
          <w:szCs w:val="24"/>
          <w:lang w:val="ru-RU"/>
        </w:rPr>
        <w:tab/>
      </w:r>
      <w:r w:rsidR="00BF2FAE" w:rsidRPr="005F2AB8">
        <w:rPr>
          <w:sz w:val="24"/>
          <w:szCs w:val="24"/>
          <w:lang w:val="ru-RU"/>
        </w:rPr>
        <w:tab/>
      </w:r>
      <w:r w:rsidR="00BF2FAE" w:rsidRPr="005F2AB8">
        <w:rPr>
          <w:sz w:val="24"/>
          <w:szCs w:val="24"/>
          <w:lang w:val="ru-RU"/>
        </w:rPr>
        <w:tab/>
      </w:r>
      <w:r w:rsidR="00BF2FAE" w:rsidRPr="005F2AB8">
        <w:rPr>
          <w:sz w:val="24"/>
          <w:szCs w:val="24"/>
          <w:lang w:val="ru-RU"/>
        </w:rPr>
        <w:tab/>
      </w:r>
      <w:r w:rsidR="00BF2FAE" w:rsidRPr="005F2AB8">
        <w:rPr>
          <w:sz w:val="24"/>
          <w:szCs w:val="24"/>
          <w:lang w:val="ru-RU"/>
        </w:rPr>
        <w:tab/>
      </w:r>
      <w:r w:rsidR="00BF2FAE" w:rsidRPr="005F2AB8">
        <w:rPr>
          <w:sz w:val="24"/>
          <w:szCs w:val="24"/>
          <w:lang w:val="ru-RU"/>
        </w:rPr>
        <w:tab/>
      </w:r>
      <w:r w:rsidR="00BF2FAE" w:rsidRPr="005F2AB8">
        <w:rPr>
          <w:sz w:val="24"/>
          <w:szCs w:val="24"/>
          <w:lang w:val="ru-RU"/>
        </w:rPr>
        <w:tab/>
      </w:r>
      <w:r w:rsidR="00BF2FAE" w:rsidRPr="005F2AB8">
        <w:rPr>
          <w:sz w:val="24"/>
          <w:szCs w:val="24"/>
          <w:lang w:val="ru-RU"/>
        </w:rPr>
        <w:tab/>
      </w:r>
    </w:p>
    <w:p w14:paraId="424A7272" w14:textId="77777777" w:rsidR="00BF2FAE" w:rsidRPr="005F2AB8" w:rsidRDefault="00BF2FAE" w:rsidP="00BF2FAE">
      <w:pPr>
        <w:spacing w:before="240"/>
        <w:ind w:right="-143"/>
        <w:rPr>
          <w:sz w:val="24"/>
          <w:szCs w:val="24"/>
        </w:rPr>
      </w:pPr>
      <w:r w:rsidRPr="005F2AB8">
        <w:rPr>
          <w:b/>
          <w:sz w:val="24"/>
          <w:szCs w:val="24"/>
        </w:rPr>
        <w:t>6. Дата выдачи задания</w:t>
      </w:r>
      <w:r w:rsidR="008F4B44" w:rsidRPr="005F2AB8">
        <w:rPr>
          <w:sz w:val="24"/>
          <w:szCs w:val="24"/>
          <w:u w:val="single"/>
        </w:rPr>
        <w:tab/>
      </w:r>
      <w:r w:rsidR="008F4B44" w:rsidRPr="005F2AB8">
        <w:rPr>
          <w:sz w:val="24"/>
          <w:szCs w:val="24"/>
          <w:u w:val="single"/>
        </w:rPr>
        <w:tab/>
        <w:t>10.02.2026</w:t>
      </w:r>
      <w:r w:rsidRPr="005F2AB8">
        <w:rPr>
          <w:sz w:val="24"/>
          <w:szCs w:val="24"/>
          <w:u w:val="single"/>
        </w:rPr>
        <w:tab/>
      </w:r>
      <w:r w:rsidRPr="005F2AB8">
        <w:rPr>
          <w:sz w:val="24"/>
          <w:szCs w:val="24"/>
          <w:u w:val="single"/>
        </w:rPr>
        <w:tab/>
      </w:r>
      <w:r w:rsidRPr="005F2AB8">
        <w:rPr>
          <w:sz w:val="24"/>
          <w:szCs w:val="24"/>
          <w:u w:val="single"/>
        </w:rPr>
        <w:tab/>
      </w:r>
      <w:r w:rsidRPr="005F2AB8">
        <w:rPr>
          <w:sz w:val="24"/>
          <w:szCs w:val="24"/>
          <w:u w:val="single"/>
        </w:rPr>
        <w:tab/>
      </w:r>
      <w:r w:rsidRPr="005F2AB8">
        <w:rPr>
          <w:sz w:val="24"/>
          <w:szCs w:val="24"/>
          <w:u w:val="single"/>
        </w:rPr>
        <w:tab/>
      </w:r>
      <w:r w:rsidRPr="005F2AB8">
        <w:rPr>
          <w:sz w:val="24"/>
          <w:szCs w:val="24"/>
          <w:u w:val="single"/>
        </w:rPr>
        <w:tab/>
      </w:r>
      <w:r w:rsidRPr="005F2AB8">
        <w:rPr>
          <w:sz w:val="24"/>
          <w:szCs w:val="24"/>
          <w:u w:val="single"/>
        </w:rPr>
        <w:tab/>
      </w:r>
    </w:p>
    <w:p w14:paraId="3D1557FB" w14:textId="77777777" w:rsidR="00BF2FAE" w:rsidRPr="005F2AB8" w:rsidRDefault="00BF2FAE" w:rsidP="00BF2FAE">
      <w:pPr>
        <w:tabs>
          <w:tab w:val="left" w:pos="2835"/>
        </w:tabs>
        <w:ind w:right="-143"/>
        <w:rPr>
          <w:sz w:val="24"/>
          <w:szCs w:val="24"/>
        </w:rPr>
      </w:pPr>
      <w:r w:rsidRPr="005F2AB8">
        <w:rPr>
          <w:sz w:val="24"/>
          <w:szCs w:val="24"/>
        </w:rPr>
        <w:tab/>
        <w:t>Руководитель</w:t>
      </w:r>
      <w:r w:rsidRPr="005F2AB8">
        <w:rPr>
          <w:sz w:val="24"/>
          <w:szCs w:val="24"/>
          <w:u w:val="single"/>
        </w:rPr>
        <w:tab/>
      </w:r>
      <w:r w:rsidRPr="005F2AB8">
        <w:rPr>
          <w:sz w:val="24"/>
          <w:szCs w:val="24"/>
          <w:u w:val="single"/>
        </w:rPr>
        <w:tab/>
      </w:r>
      <w:r w:rsidRPr="005F2AB8">
        <w:rPr>
          <w:sz w:val="24"/>
          <w:szCs w:val="24"/>
          <w:u w:val="single"/>
        </w:rPr>
        <w:tab/>
      </w:r>
      <w:r w:rsidRPr="005F2AB8">
        <w:rPr>
          <w:sz w:val="24"/>
          <w:szCs w:val="24"/>
          <w:u w:val="single"/>
        </w:rPr>
        <w:tab/>
      </w:r>
      <w:r w:rsidRPr="005F2AB8">
        <w:rPr>
          <w:sz w:val="24"/>
          <w:szCs w:val="24"/>
          <w:u w:val="single"/>
        </w:rPr>
        <w:tab/>
      </w:r>
      <w:r w:rsidRPr="005F2AB8">
        <w:rPr>
          <w:sz w:val="24"/>
          <w:szCs w:val="24"/>
          <w:u w:val="single"/>
        </w:rPr>
        <w:tab/>
        <w:t>Лукин В.Н.</w:t>
      </w:r>
      <w:r w:rsidRPr="005F2AB8">
        <w:rPr>
          <w:sz w:val="24"/>
          <w:szCs w:val="24"/>
          <w:u w:val="single"/>
        </w:rPr>
        <w:tab/>
      </w:r>
    </w:p>
    <w:p w14:paraId="76DD067B" w14:textId="77777777" w:rsidR="00BF2FAE" w:rsidRPr="005F2AB8" w:rsidRDefault="00BF2FAE" w:rsidP="00BF2FAE">
      <w:pPr>
        <w:tabs>
          <w:tab w:val="left" w:pos="6804"/>
        </w:tabs>
        <w:ind w:right="-143"/>
        <w:rPr>
          <w:sz w:val="16"/>
          <w:szCs w:val="16"/>
        </w:rPr>
      </w:pPr>
      <w:r w:rsidRPr="005F2AB8">
        <w:rPr>
          <w:sz w:val="24"/>
          <w:szCs w:val="24"/>
        </w:rPr>
        <w:tab/>
      </w:r>
      <w:r w:rsidRPr="005F2AB8">
        <w:rPr>
          <w:sz w:val="16"/>
          <w:szCs w:val="16"/>
        </w:rPr>
        <w:t>(подпись)</w:t>
      </w:r>
    </w:p>
    <w:p w14:paraId="184E95C5" w14:textId="77777777" w:rsidR="00BF2FAE" w:rsidRPr="005F2AB8" w:rsidRDefault="00BF2FAE" w:rsidP="00BF2FAE">
      <w:pPr>
        <w:tabs>
          <w:tab w:val="left" w:pos="2835"/>
        </w:tabs>
        <w:ind w:left="3540" w:right="-143" w:hanging="3540"/>
        <w:rPr>
          <w:sz w:val="24"/>
          <w:szCs w:val="24"/>
        </w:rPr>
      </w:pPr>
      <w:r w:rsidRPr="005F2AB8">
        <w:rPr>
          <w:sz w:val="24"/>
          <w:szCs w:val="24"/>
        </w:rPr>
        <w:tab/>
        <w:t>Задание принял к исполнению</w:t>
      </w:r>
      <w:r w:rsidR="0002385A" w:rsidRPr="005F2AB8">
        <w:rPr>
          <w:sz w:val="24"/>
          <w:szCs w:val="24"/>
          <w:u w:val="single"/>
        </w:rPr>
        <w:tab/>
      </w:r>
      <w:r w:rsidR="0002385A" w:rsidRPr="005F2AB8">
        <w:rPr>
          <w:sz w:val="24"/>
          <w:szCs w:val="24"/>
          <w:u w:val="single"/>
        </w:rPr>
        <w:tab/>
      </w:r>
      <w:r w:rsidR="0002385A" w:rsidRPr="005F2AB8">
        <w:rPr>
          <w:sz w:val="24"/>
          <w:szCs w:val="24"/>
          <w:u w:val="single"/>
        </w:rPr>
        <w:tab/>
        <w:t>Бычков Д. А</w:t>
      </w:r>
      <w:r w:rsidRPr="005F2AB8">
        <w:rPr>
          <w:sz w:val="24"/>
          <w:szCs w:val="24"/>
          <w:u w:val="single"/>
        </w:rPr>
        <w:t>.</w:t>
      </w:r>
      <w:r w:rsidRPr="005F2AB8">
        <w:rPr>
          <w:sz w:val="24"/>
          <w:szCs w:val="24"/>
          <w:u w:val="single"/>
        </w:rPr>
        <w:tab/>
      </w:r>
    </w:p>
    <w:p w14:paraId="19D46E6D" w14:textId="77777777" w:rsidR="00BF2FAE" w:rsidRPr="005F2AB8" w:rsidRDefault="00BF2FAE" w:rsidP="0050665E">
      <w:pPr>
        <w:tabs>
          <w:tab w:val="left" w:pos="6804"/>
        </w:tabs>
        <w:ind w:right="-143"/>
        <w:rPr>
          <w:sz w:val="18"/>
        </w:rPr>
      </w:pPr>
      <w:r w:rsidRPr="005F2AB8">
        <w:rPr>
          <w:sz w:val="16"/>
        </w:rPr>
        <w:tab/>
        <w:t>(подпись)</w:t>
      </w:r>
    </w:p>
    <w:p w14:paraId="059D067F" w14:textId="77777777" w:rsidR="00BF2FAE" w:rsidRPr="005F2AB8" w:rsidRDefault="00BF2FAE" w:rsidP="00BF2FAE">
      <w:pPr>
        <w:rPr>
          <w:sz w:val="20"/>
        </w:rPr>
      </w:pPr>
    </w:p>
    <w:p w14:paraId="740EE0C5" w14:textId="77777777" w:rsidR="00212F4C" w:rsidRPr="005F2AB8" w:rsidRDefault="00212F4C" w:rsidP="00DD770D">
      <w:pPr>
        <w:pStyle w:val="af7"/>
        <w:rPr>
          <w:szCs w:val="26"/>
        </w:rPr>
      </w:pPr>
      <w:r w:rsidRPr="005F2AB8">
        <w:rPr>
          <w:szCs w:val="26"/>
        </w:rPr>
        <w:br w:type="page"/>
      </w:r>
    </w:p>
    <w:p w14:paraId="79D1CCF7" w14:textId="48409810" w:rsidR="00F200B2" w:rsidRPr="005F2AB8" w:rsidRDefault="00B078AA" w:rsidP="004A27B6">
      <w:pPr>
        <w:pStyle w:val="UnnumberedHeading1"/>
        <w:rPr>
          <w:rStyle w:val="UnnumberedHeadingOne"/>
          <w:b/>
        </w:rPr>
      </w:pPr>
      <w:bookmarkStart w:id="0" w:name="_Toc228044013"/>
      <w:bookmarkStart w:id="1" w:name="реферат"/>
      <w:bookmarkStart w:id="2" w:name="_Toc228154662"/>
      <w:r w:rsidRPr="005F2AB8">
        <w:rPr>
          <w:rStyle w:val="UnnumberedHeadingOne"/>
          <w:b/>
        </w:rPr>
        <w:lastRenderedPageBreak/>
        <w:t>РЕФЕРАТ</w:t>
      </w:r>
      <w:bookmarkEnd w:id="0"/>
      <w:bookmarkEnd w:id="2"/>
    </w:p>
    <w:p w14:paraId="00B1130D" w14:textId="6E879BE6" w:rsidR="008528AA" w:rsidRPr="005F2AB8" w:rsidRDefault="008528AA" w:rsidP="001C0DDD">
      <w:pPr>
        <w:pStyle w:val="a1"/>
      </w:pPr>
      <w:r w:rsidRPr="005F2AB8">
        <w:t>Отчет о научно-иссле</w:t>
      </w:r>
      <w:r w:rsidR="00B015A8" w:rsidRPr="005F2AB8">
        <w:t>довательской работе содержит 73</w:t>
      </w:r>
      <w:r w:rsidR="006E3913" w:rsidRPr="005F2AB8">
        <w:t xml:space="preserve"> страниц</w:t>
      </w:r>
      <w:r w:rsidR="00B015A8" w:rsidRPr="005F2AB8">
        <w:t>ы</w:t>
      </w:r>
      <w:r w:rsidR="006E3913" w:rsidRPr="005F2AB8">
        <w:t>, 1 кни</w:t>
      </w:r>
      <w:r w:rsidR="005E7623" w:rsidRPr="005F2AB8">
        <w:t>гу, 12 иллюстраций, 3 таб</w:t>
      </w:r>
      <w:r w:rsidR="00F72950" w:rsidRPr="005F2AB8">
        <w:t>лиц</w:t>
      </w:r>
      <w:r w:rsidR="00B015A8" w:rsidRPr="005F2AB8">
        <w:t>ы</w:t>
      </w:r>
      <w:r w:rsidR="00F72950" w:rsidRPr="005F2AB8">
        <w:t>, 13</w:t>
      </w:r>
      <w:r w:rsidR="006E3913" w:rsidRPr="005F2AB8">
        <w:t xml:space="preserve"> использованных источников, 3</w:t>
      </w:r>
      <w:r w:rsidR="00B015A8" w:rsidRPr="005F2AB8">
        <w:t xml:space="preserve"> приложения</w:t>
      </w:r>
      <w:r w:rsidRPr="005F2AB8">
        <w:t>.</w:t>
      </w:r>
    </w:p>
    <w:p w14:paraId="24347BD1" w14:textId="6174FE9A" w:rsidR="008528AA" w:rsidRPr="005F2AB8" w:rsidRDefault="00E32F7F" w:rsidP="001C0DDD">
      <w:pPr>
        <w:pStyle w:val="a1"/>
      </w:pPr>
      <w:r w:rsidRPr="005F2AB8">
        <w:t xml:space="preserve">АВТОМАТИЗАЦИЯ ПРОВЕРКИ ДОКУМЕНТОВ, СТРУКТУРНАЯ ВАЛИДАЦИЯ, ГОСТ 7.32-2017, DOCX, </w:t>
      </w:r>
      <w:r w:rsidRPr="005F2AB8">
        <w:rPr>
          <w:lang w:val="en-US"/>
        </w:rPr>
        <w:t>XML</w:t>
      </w:r>
      <w:r w:rsidRPr="005F2AB8">
        <w:t>, МОДУЛЬНАЯ АРХИТЕКТУРА, ПРАВИЛО-ОРИЕНТИРОВАННАЯ СИСТЕМА, ВЕБ-ИНТЕРФЕЙС, ПАРСЕР, ВАЛИДАТОР, ОТЧЁТ О НЕСООТВЕТСТВИЯХ, НОРМОКОНТРОЛЬ</w:t>
      </w:r>
    </w:p>
    <w:p w14:paraId="0C7ECD35" w14:textId="77777777" w:rsidR="00663FC1" w:rsidRPr="005F2AB8" w:rsidRDefault="004C57B2" w:rsidP="001C0DDD">
      <w:pPr>
        <w:pStyle w:val="a1"/>
      </w:pPr>
      <w:r w:rsidRPr="005F2AB8">
        <w:t xml:space="preserve">Объект исследования – процесс </w:t>
      </w:r>
      <w:r w:rsidR="00663FC1" w:rsidRPr="005F2AB8">
        <w:t>проверки структуры отчетных документов на соответствие нормативным требованиям.</w:t>
      </w:r>
    </w:p>
    <w:p w14:paraId="779325C8" w14:textId="77777777" w:rsidR="00663FC1" w:rsidRPr="005F2AB8" w:rsidRDefault="00663FC1" w:rsidP="001C0DDD">
      <w:pPr>
        <w:pStyle w:val="a1"/>
      </w:pPr>
      <w:r w:rsidRPr="005F2AB8">
        <w:t xml:space="preserve">Цель работы – разработка </w:t>
      </w:r>
      <w:r w:rsidR="009D297B" w:rsidRPr="005F2AB8">
        <w:t>программной системы,</w:t>
      </w:r>
      <w:r w:rsidRPr="005F2AB8">
        <w:t xml:space="preserve"> автоматизированной структурной </w:t>
      </w:r>
      <w:proofErr w:type="spellStart"/>
      <w:r w:rsidRPr="005F2AB8">
        <w:t>валидации</w:t>
      </w:r>
      <w:proofErr w:type="spellEnd"/>
      <w:r w:rsidRPr="005F2AB8">
        <w:t xml:space="preserve"> документов.</w:t>
      </w:r>
    </w:p>
    <w:p w14:paraId="631D62B3" w14:textId="77777777" w:rsidR="00663FC1" w:rsidRPr="005F2AB8" w:rsidRDefault="00663FC1" w:rsidP="001C0DDD">
      <w:pPr>
        <w:pStyle w:val="a1"/>
      </w:pPr>
      <w:r w:rsidRPr="005F2AB8">
        <w:t>Методология включает формализацию нормативных требований, структурный анализ документов, модульное проектирование и правило-ориентированную проверку.</w:t>
      </w:r>
    </w:p>
    <w:p w14:paraId="79606AFB" w14:textId="77777777" w:rsidR="00663FC1" w:rsidRPr="005F2AB8" w:rsidRDefault="004C57B2" w:rsidP="001C0DDD">
      <w:pPr>
        <w:pStyle w:val="a1"/>
      </w:pPr>
      <w:r w:rsidRPr="005F2AB8">
        <w:t>Результат</w:t>
      </w:r>
      <w:r w:rsidR="00663FC1" w:rsidRPr="005F2AB8">
        <w:t xml:space="preserve"> работы </w:t>
      </w:r>
      <w:r w:rsidRPr="005F2AB8">
        <w:t xml:space="preserve">– программная </w:t>
      </w:r>
      <w:r w:rsidR="00663FC1" w:rsidRPr="005F2AB8">
        <w:t xml:space="preserve">система, </w:t>
      </w:r>
      <w:r w:rsidRPr="005F2AB8">
        <w:t>которая выполняет</w:t>
      </w:r>
      <w:r w:rsidR="00663FC1" w:rsidRPr="005F2AB8">
        <w:t xml:space="preserve"> анализ структуры DOCX-документа, применение набора правил и формирование детализированного отчета о несоответствиях. Новизна работы заключается в сочетании формализованной </w:t>
      </w:r>
      <w:proofErr w:type="spellStart"/>
      <w:r w:rsidR="00663FC1" w:rsidRPr="005F2AB8">
        <w:t>валидации</w:t>
      </w:r>
      <w:proofErr w:type="spellEnd"/>
      <w:r w:rsidR="00663FC1" w:rsidRPr="005F2AB8">
        <w:t xml:space="preserve"> с адаптивным механизмом расширения правил на основе выбора структурного элемента и последовательного применения универсальных функций контроля.</w:t>
      </w:r>
    </w:p>
    <w:p w14:paraId="02F505FD" w14:textId="77777777" w:rsidR="00663FC1" w:rsidRPr="005F2AB8" w:rsidRDefault="00663FC1" w:rsidP="001C0DDD">
      <w:pPr>
        <w:pStyle w:val="a1"/>
      </w:pPr>
      <w:r w:rsidRPr="005F2AB8">
        <w:t xml:space="preserve">Область применения: образовательные организации, научные подразделения, внутренний </w:t>
      </w:r>
      <w:proofErr w:type="spellStart"/>
      <w:r w:rsidRPr="005F2AB8">
        <w:t>нормоконтроль</w:t>
      </w:r>
      <w:proofErr w:type="spellEnd"/>
      <w:r w:rsidRPr="005F2AB8">
        <w:t xml:space="preserve"> отчетной документации.</w:t>
      </w:r>
    </w:p>
    <w:p w14:paraId="0CF3767B" w14:textId="77777777" w:rsidR="00663FC1" w:rsidRPr="005F2AB8" w:rsidRDefault="00663FC1" w:rsidP="001C0DDD">
      <w:pPr>
        <w:pStyle w:val="a1"/>
      </w:pPr>
      <w:r w:rsidRPr="005F2AB8">
        <w:t>Рекомендуется внедрение системы как локального инструмента предварительной проверки документов перед экспертным контролем.</w:t>
      </w:r>
    </w:p>
    <w:p w14:paraId="73150FAB" w14:textId="77777777" w:rsidR="00663FC1" w:rsidRPr="005F2AB8" w:rsidRDefault="00663FC1" w:rsidP="001C0DDD">
      <w:pPr>
        <w:pStyle w:val="a1"/>
      </w:pPr>
      <w:r w:rsidRPr="005F2AB8">
        <w:t>Экономическая значимость выраж</w:t>
      </w:r>
      <w:r w:rsidR="00DE54FE" w:rsidRPr="005F2AB8">
        <w:t>ается в сокращении трудозатрат,</w:t>
      </w:r>
      <w:r w:rsidRPr="005F2AB8">
        <w:t xml:space="preserve"> времени проверки</w:t>
      </w:r>
      <w:r w:rsidR="00DE54FE" w:rsidRPr="005F2AB8">
        <w:t xml:space="preserve"> и</w:t>
      </w:r>
      <w:r w:rsidRPr="005F2AB8">
        <w:t xml:space="preserve"> снижении количества формальных ошибок.</w:t>
      </w:r>
    </w:p>
    <w:p w14:paraId="0A0712CB" w14:textId="77777777" w:rsidR="00663FC1" w:rsidRPr="005F2AB8" w:rsidRDefault="00663FC1" w:rsidP="001C0DDD">
      <w:pPr>
        <w:pStyle w:val="a1"/>
      </w:pPr>
      <w:r w:rsidRPr="005F2AB8">
        <w:lastRenderedPageBreak/>
        <w:t xml:space="preserve">Прогноз развития связан с расширением библиотеки правил, повышением </w:t>
      </w:r>
      <w:proofErr w:type="spellStart"/>
      <w:r w:rsidRPr="005F2AB8">
        <w:t>параметризуемости</w:t>
      </w:r>
      <w:proofErr w:type="spellEnd"/>
      <w:r w:rsidRPr="005F2AB8">
        <w:t xml:space="preserve"> сценариев проверки и развитием механизмов интеллектуального анализа при сохранении детерминированного ядра </w:t>
      </w:r>
      <w:proofErr w:type="spellStart"/>
      <w:r w:rsidRPr="005F2AB8">
        <w:t>валидации</w:t>
      </w:r>
      <w:proofErr w:type="spellEnd"/>
      <w:r w:rsidRPr="005F2AB8">
        <w:t>.</w:t>
      </w:r>
    </w:p>
    <w:p w14:paraId="15F1C0D7" w14:textId="6510A7F0" w:rsidR="00F8697A" w:rsidRPr="005F2AB8" w:rsidRDefault="002C2C44" w:rsidP="004A27B6">
      <w:pPr>
        <w:pStyle w:val="UnnumberedHeading1"/>
        <w:rPr>
          <w:rStyle w:val="UnnumberedHeadingOne"/>
          <w:b/>
        </w:rPr>
      </w:pPr>
      <w:bookmarkStart w:id="3" w:name="_Toc228044014"/>
      <w:bookmarkStart w:id="4" w:name="содержание"/>
      <w:bookmarkStart w:id="5" w:name="_Toc228154663"/>
      <w:bookmarkEnd w:id="1"/>
      <w:r w:rsidRPr="005F2AB8">
        <w:rPr>
          <w:rStyle w:val="UnnumberedHeadingOne"/>
          <w:b/>
        </w:rPr>
        <w:lastRenderedPageBreak/>
        <w:t>СОДЕРЖАНИЕ</w:t>
      </w:r>
      <w:bookmarkEnd w:id="3"/>
      <w:bookmarkEnd w:id="5"/>
    </w:p>
    <w:bookmarkStart w:id="6" w:name="перечень-сокращений-и-обозначений"/>
    <w:bookmarkEnd w:id="4"/>
    <w:commentRangeStart w:id="7"/>
    <w:p w14:paraId="3BB8CB0E" w14:textId="4EE7BE0D" w:rsidR="001C0DDD" w:rsidRPr="005F2AB8" w:rsidRDefault="001E553D" w:rsidP="001C0DDD">
      <w:pPr>
        <w:pStyle w:val="14"/>
        <w:ind w:right="-1"/>
        <w:rPr>
          <w:rFonts w:eastAsiaTheme="minorEastAsia" w:cs="Times New Roman"/>
          <w:b w:val="0"/>
          <w:sz w:val="22"/>
          <w:szCs w:val="22"/>
        </w:rPr>
      </w:pPr>
      <w:r w:rsidRPr="005F2AB8">
        <w:rPr>
          <w:rFonts w:cs="Times New Roman"/>
          <w:b w:val="0"/>
        </w:rPr>
        <w:fldChar w:fldCharType="begin"/>
      </w:r>
      <w:r w:rsidRPr="005F2AB8">
        <w:rPr>
          <w:rFonts w:cs="Times New Roman"/>
          <w:b w:val="0"/>
        </w:rPr>
        <w:instrText xml:space="preserve"> TOC \o "1-4" \h \z \u </w:instrText>
      </w:r>
      <w:r w:rsidRPr="005F2AB8">
        <w:rPr>
          <w:rFonts w:cs="Times New Roman"/>
          <w:b w:val="0"/>
        </w:rPr>
        <w:fldChar w:fldCharType="separate"/>
      </w:r>
      <w:hyperlink w:anchor="_Toc228154662" w:history="1">
        <w:r w:rsidR="001C0DDD" w:rsidRPr="005F2AB8">
          <w:rPr>
            <w:rStyle w:val="af2"/>
            <w:rFonts w:ascii="Times New Roman" w:hAnsi="Times New Roman" w:cs="Times New Roman"/>
            <w:b w:val="0"/>
          </w:rPr>
          <w:t>РЕФЕРАТ</w:t>
        </w:r>
        <w:r w:rsidR="001C0DDD" w:rsidRPr="005F2AB8">
          <w:rPr>
            <w:rFonts w:cs="Times New Roman"/>
            <w:b w:val="0"/>
            <w:webHidden/>
          </w:rPr>
          <w:tab/>
        </w:r>
        <w:r w:rsidR="001C0DDD" w:rsidRPr="005F2AB8">
          <w:rPr>
            <w:rFonts w:cs="Times New Roman"/>
            <w:b w:val="0"/>
            <w:webHidden/>
          </w:rPr>
          <w:fldChar w:fldCharType="begin"/>
        </w:r>
        <w:r w:rsidR="001C0DDD" w:rsidRPr="005F2AB8">
          <w:rPr>
            <w:rFonts w:cs="Times New Roman"/>
            <w:b w:val="0"/>
            <w:webHidden/>
          </w:rPr>
          <w:instrText xml:space="preserve"> PAGEREF _Toc228154662 \h </w:instrText>
        </w:r>
        <w:r w:rsidR="001C0DDD" w:rsidRPr="005F2AB8">
          <w:rPr>
            <w:rFonts w:cs="Times New Roman"/>
            <w:b w:val="0"/>
            <w:webHidden/>
          </w:rPr>
        </w:r>
        <w:r w:rsidR="001C0DDD" w:rsidRPr="005F2AB8">
          <w:rPr>
            <w:rFonts w:cs="Times New Roman"/>
            <w:b w:val="0"/>
            <w:webHidden/>
          </w:rPr>
          <w:fldChar w:fldCharType="separate"/>
        </w:r>
        <w:r w:rsidR="001C0DDD" w:rsidRPr="005F2AB8">
          <w:rPr>
            <w:rFonts w:cs="Times New Roman"/>
            <w:b w:val="0"/>
            <w:webHidden/>
          </w:rPr>
          <w:t>4</w:t>
        </w:r>
        <w:r w:rsidR="001C0DDD" w:rsidRPr="005F2AB8">
          <w:rPr>
            <w:rFonts w:cs="Times New Roman"/>
            <w:b w:val="0"/>
            <w:webHidden/>
          </w:rPr>
          <w:fldChar w:fldCharType="end"/>
        </w:r>
      </w:hyperlink>
    </w:p>
    <w:p w14:paraId="3B529B26" w14:textId="05C015D7" w:rsidR="001C0DDD" w:rsidRPr="005F2AB8" w:rsidRDefault="001C0DDD" w:rsidP="001C0DDD">
      <w:pPr>
        <w:pStyle w:val="14"/>
        <w:ind w:right="-1"/>
        <w:rPr>
          <w:rFonts w:eastAsiaTheme="minorEastAsia" w:cs="Times New Roman"/>
          <w:b w:val="0"/>
          <w:sz w:val="22"/>
          <w:szCs w:val="22"/>
        </w:rPr>
      </w:pPr>
      <w:hyperlink w:anchor="_Toc228154663" w:history="1">
        <w:r w:rsidRPr="005F2AB8">
          <w:rPr>
            <w:rStyle w:val="af2"/>
            <w:rFonts w:ascii="Times New Roman" w:hAnsi="Times New Roman" w:cs="Times New Roman"/>
            <w:b w:val="0"/>
          </w:rPr>
          <w:t>СОДЕРЖАНИЕ</w:t>
        </w:r>
        <w:r w:rsidRPr="005F2AB8">
          <w:rPr>
            <w:rFonts w:cs="Times New Roman"/>
            <w:b w:val="0"/>
            <w:webHidden/>
          </w:rPr>
          <w:tab/>
        </w:r>
        <w:r w:rsidRPr="005F2AB8">
          <w:rPr>
            <w:rFonts w:cs="Times New Roman"/>
            <w:b w:val="0"/>
            <w:webHidden/>
          </w:rPr>
          <w:fldChar w:fldCharType="begin"/>
        </w:r>
        <w:r w:rsidRPr="005F2AB8">
          <w:rPr>
            <w:rFonts w:cs="Times New Roman"/>
            <w:b w:val="0"/>
            <w:webHidden/>
          </w:rPr>
          <w:instrText xml:space="preserve"> PAGEREF _Toc228154663 \h </w:instrText>
        </w:r>
        <w:r w:rsidRPr="005F2AB8">
          <w:rPr>
            <w:rFonts w:cs="Times New Roman"/>
            <w:b w:val="0"/>
            <w:webHidden/>
          </w:rPr>
        </w:r>
        <w:r w:rsidRPr="005F2AB8">
          <w:rPr>
            <w:rFonts w:cs="Times New Roman"/>
            <w:b w:val="0"/>
            <w:webHidden/>
          </w:rPr>
          <w:fldChar w:fldCharType="separate"/>
        </w:r>
        <w:r w:rsidRPr="005F2AB8">
          <w:rPr>
            <w:rFonts w:cs="Times New Roman"/>
            <w:b w:val="0"/>
            <w:webHidden/>
          </w:rPr>
          <w:t>6</w:t>
        </w:r>
        <w:r w:rsidRPr="005F2AB8">
          <w:rPr>
            <w:rFonts w:cs="Times New Roman"/>
            <w:b w:val="0"/>
            <w:webHidden/>
          </w:rPr>
          <w:fldChar w:fldCharType="end"/>
        </w:r>
      </w:hyperlink>
    </w:p>
    <w:p w14:paraId="6B16CA15" w14:textId="64AFA261" w:rsidR="001C0DDD" w:rsidRPr="005F2AB8" w:rsidRDefault="001C0DDD" w:rsidP="001C0DDD">
      <w:pPr>
        <w:pStyle w:val="14"/>
        <w:ind w:right="-1"/>
        <w:rPr>
          <w:rFonts w:eastAsiaTheme="minorEastAsia" w:cs="Times New Roman"/>
          <w:b w:val="0"/>
          <w:sz w:val="22"/>
          <w:szCs w:val="22"/>
        </w:rPr>
      </w:pPr>
      <w:hyperlink w:anchor="_Toc228154664" w:history="1">
        <w:r w:rsidRPr="005F2AB8">
          <w:rPr>
            <w:rStyle w:val="af2"/>
            <w:rFonts w:ascii="Times New Roman" w:hAnsi="Times New Roman" w:cs="Times New Roman"/>
            <w:b w:val="0"/>
          </w:rPr>
          <w:t>ТЕРМИНЫ И ОПРЕДЕЛЕНИЯ</w:t>
        </w:r>
        <w:r w:rsidRPr="005F2AB8">
          <w:rPr>
            <w:rFonts w:cs="Times New Roman"/>
            <w:b w:val="0"/>
            <w:webHidden/>
          </w:rPr>
          <w:tab/>
        </w:r>
        <w:r w:rsidRPr="005F2AB8">
          <w:rPr>
            <w:rFonts w:cs="Times New Roman"/>
            <w:b w:val="0"/>
            <w:webHidden/>
          </w:rPr>
          <w:fldChar w:fldCharType="begin"/>
        </w:r>
        <w:r w:rsidRPr="005F2AB8">
          <w:rPr>
            <w:rFonts w:cs="Times New Roman"/>
            <w:b w:val="0"/>
            <w:webHidden/>
          </w:rPr>
          <w:instrText xml:space="preserve"> PAGEREF _Toc228154664 \h </w:instrText>
        </w:r>
        <w:r w:rsidRPr="005F2AB8">
          <w:rPr>
            <w:rFonts w:cs="Times New Roman"/>
            <w:b w:val="0"/>
            <w:webHidden/>
          </w:rPr>
        </w:r>
        <w:r w:rsidRPr="005F2AB8">
          <w:rPr>
            <w:rFonts w:cs="Times New Roman"/>
            <w:b w:val="0"/>
            <w:webHidden/>
          </w:rPr>
          <w:fldChar w:fldCharType="separate"/>
        </w:r>
        <w:r w:rsidRPr="005F2AB8">
          <w:rPr>
            <w:rFonts w:cs="Times New Roman"/>
            <w:b w:val="0"/>
            <w:webHidden/>
          </w:rPr>
          <w:t>8</w:t>
        </w:r>
        <w:r w:rsidRPr="005F2AB8">
          <w:rPr>
            <w:rFonts w:cs="Times New Roman"/>
            <w:b w:val="0"/>
            <w:webHidden/>
          </w:rPr>
          <w:fldChar w:fldCharType="end"/>
        </w:r>
      </w:hyperlink>
    </w:p>
    <w:p w14:paraId="64537A31" w14:textId="2C2C3D92" w:rsidR="001C0DDD" w:rsidRPr="005F2AB8" w:rsidRDefault="001C0DDD" w:rsidP="001C0DDD">
      <w:pPr>
        <w:pStyle w:val="14"/>
        <w:ind w:right="-1"/>
        <w:rPr>
          <w:rFonts w:eastAsiaTheme="minorEastAsia" w:cs="Times New Roman"/>
          <w:b w:val="0"/>
          <w:sz w:val="22"/>
          <w:szCs w:val="22"/>
        </w:rPr>
      </w:pPr>
      <w:hyperlink w:anchor="_Toc228154665" w:history="1">
        <w:r w:rsidRPr="005F2AB8">
          <w:rPr>
            <w:rStyle w:val="af2"/>
            <w:rFonts w:ascii="Times New Roman" w:hAnsi="Times New Roman" w:cs="Times New Roman"/>
            <w:b w:val="0"/>
          </w:rPr>
          <w:t>ПЕРЕЧЕНЬ СОКРАЩЕНИЙ И ОБОЗНАЧЕНИЙ</w:t>
        </w:r>
        <w:r w:rsidRPr="005F2AB8">
          <w:rPr>
            <w:rFonts w:cs="Times New Roman"/>
            <w:b w:val="0"/>
            <w:webHidden/>
          </w:rPr>
          <w:tab/>
        </w:r>
        <w:r w:rsidRPr="005F2AB8">
          <w:rPr>
            <w:rFonts w:cs="Times New Roman"/>
            <w:b w:val="0"/>
            <w:webHidden/>
          </w:rPr>
          <w:fldChar w:fldCharType="begin"/>
        </w:r>
        <w:r w:rsidRPr="005F2AB8">
          <w:rPr>
            <w:rFonts w:cs="Times New Roman"/>
            <w:b w:val="0"/>
            <w:webHidden/>
          </w:rPr>
          <w:instrText xml:space="preserve"> PAGEREF _Toc228154665 \h </w:instrText>
        </w:r>
        <w:r w:rsidRPr="005F2AB8">
          <w:rPr>
            <w:rFonts w:cs="Times New Roman"/>
            <w:b w:val="0"/>
            <w:webHidden/>
          </w:rPr>
        </w:r>
        <w:r w:rsidRPr="005F2AB8">
          <w:rPr>
            <w:rFonts w:cs="Times New Roman"/>
            <w:b w:val="0"/>
            <w:webHidden/>
          </w:rPr>
          <w:fldChar w:fldCharType="separate"/>
        </w:r>
        <w:r w:rsidRPr="005F2AB8">
          <w:rPr>
            <w:rFonts w:cs="Times New Roman"/>
            <w:b w:val="0"/>
            <w:webHidden/>
          </w:rPr>
          <w:t>9</w:t>
        </w:r>
        <w:r w:rsidRPr="005F2AB8">
          <w:rPr>
            <w:rFonts w:cs="Times New Roman"/>
            <w:b w:val="0"/>
            <w:webHidden/>
          </w:rPr>
          <w:fldChar w:fldCharType="end"/>
        </w:r>
      </w:hyperlink>
    </w:p>
    <w:p w14:paraId="71839FA9" w14:textId="769F0904" w:rsidR="001C0DDD" w:rsidRPr="005F2AB8" w:rsidRDefault="001C0DDD" w:rsidP="001C0DDD">
      <w:pPr>
        <w:pStyle w:val="14"/>
        <w:ind w:right="-1"/>
        <w:rPr>
          <w:rFonts w:eastAsiaTheme="minorEastAsia" w:cs="Times New Roman"/>
          <w:b w:val="0"/>
          <w:sz w:val="22"/>
          <w:szCs w:val="22"/>
        </w:rPr>
      </w:pPr>
      <w:hyperlink w:anchor="_Toc228154666" w:history="1">
        <w:r w:rsidRPr="005F2AB8">
          <w:rPr>
            <w:rStyle w:val="af2"/>
            <w:rFonts w:ascii="Times New Roman" w:hAnsi="Times New Roman" w:cs="Times New Roman"/>
            <w:b w:val="0"/>
            <w:caps/>
          </w:rPr>
          <w:t>ВВЕДЕНИЕ</w:t>
        </w:r>
        <w:r w:rsidRPr="005F2AB8">
          <w:rPr>
            <w:rFonts w:cs="Times New Roman"/>
            <w:b w:val="0"/>
            <w:webHidden/>
          </w:rPr>
          <w:tab/>
        </w:r>
        <w:r w:rsidRPr="005F2AB8">
          <w:rPr>
            <w:rFonts w:cs="Times New Roman"/>
            <w:b w:val="0"/>
            <w:webHidden/>
          </w:rPr>
          <w:fldChar w:fldCharType="begin"/>
        </w:r>
        <w:r w:rsidRPr="005F2AB8">
          <w:rPr>
            <w:rFonts w:cs="Times New Roman"/>
            <w:b w:val="0"/>
            <w:webHidden/>
          </w:rPr>
          <w:instrText xml:space="preserve"> PAGEREF _Toc228154666 \h </w:instrText>
        </w:r>
        <w:r w:rsidRPr="005F2AB8">
          <w:rPr>
            <w:rFonts w:cs="Times New Roman"/>
            <w:b w:val="0"/>
            <w:webHidden/>
          </w:rPr>
        </w:r>
        <w:r w:rsidRPr="005F2AB8">
          <w:rPr>
            <w:rFonts w:cs="Times New Roman"/>
            <w:b w:val="0"/>
            <w:webHidden/>
          </w:rPr>
          <w:fldChar w:fldCharType="separate"/>
        </w:r>
        <w:r w:rsidRPr="005F2AB8">
          <w:rPr>
            <w:rFonts w:cs="Times New Roman"/>
            <w:b w:val="0"/>
            <w:webHidden/>
          </w:rPr>
          <w:t>10</w:t>
        </w:r>
        <w:r w:rsidRPr="005F2AB8">
          <w:rPr>
            <w:rFonts w:cs="Times New Roman"/>
            <w:b w:val="0"/>
            <w:webHidden/>
          </w:rPr>
          <w:fldChar w:fldCharType="end"/>
        </w:r>
      </w:hyperlink>
    </w:p>
    <w:p w14:paraId="61910BE1" w14:textId="09F0B545" w:rsidR="001C0DDD" w:rsidRPr="005F2AB8" w:rsidRDefault="001C0DDD" w:rsidP="001C0DDD">
      <w:pPr>
        <w:pStyle w:val="14"/>
        <w:ind w:right="-1"/>
        <w:rPr>
          <w:rFonts w:eastAsiaTheme="minorEastAsia" w:cs="Times New Roman"/>
          <w:b w:val="0"/>
          <w:sz w:val="22"/>
          <w:szCs w:val="22"/>
        </w:rPr>
      </w:pPr>
      <w:hyperlink w:anchor="_Toc228154667" w:history="1">
        <w:r w:rsidRPr="005F2AB8">
          <w:rPr>
            <w:rStyle w:val="af2"/>
            <w:rFonts w:ascii="Times New Roman" w:hAnsi="Times New Roman" w:cs="Times New Roman"/>
            <w:b w:val="0"/>
          </w:rPr>
          <w:t>1</w:t>
        </w:r>
        <w:r w:rsidRPr="005F2AB8">
          <w:rPr>
            <w:rFonts w:eastAsiaTheme="minorEastAsia" w:cs="Times New Roman"/>
            <w:b w:val="0"/>
            <w:sz w:val="22"/>
            <w:szCs w:val="22"/>
          </w:rPr>
          <w:tab/>
        </w:r>
        <w:r w:rsidRPr="005F2AB8">
          <w:rPr>
            <w:rStyle w:val="af2"/>
            <w:rFonts w:ascii="Times New Roman" w:hAnsi="Times New Roman" w:cs="Times New Roman"/>
            <w:b w:val="0"/>
          </w:rPr>
          <w:t>ТЕОРЕТИЧЕСКАЯ ЧАСТЬ</w:t>
        </w:r>
        <w:r w:rsidRPr="005F2AB8">
          <w:rPr>
            <w:rFonts w:cs="Times New Roman"/>
            <w:b w:val="0"/>
            <w:webHidden/>
          </w:rPr>
          <w:tab/>
        </w:r>
        <w:r w:rsidRPr="005F2AB8">
          <w:rPr>
            <w:rFonts w:cs="Times New Roman"/>
            <w:b w:val="0"/>
            <w:webHidden/>
          </w:rPr>
          <w:fldChar w:fldCharType="begin"/>
        </w:r>
        <w:r w:rsidRPr="005F2AB8">
          <w:rPr>
            <w:rFonts w:cs="Times New Roman"/>
            <w:b w:val="0"/>
            <w:webHidden/>
          </w:rPr>
          <w:instrText xml:space="preserve"> PAGEREF _Toc228154667 \h </w:instrText>
        </w:r>
        <w:r w:rsidRPr="005F2AB8">
          <w:rPr>
            <w:rFonts w:cs="Times New Roman"/>
            <w:b w:val="0"/>
            <w:webHidden/>
          </w:rPr>
        </w:r>
        <w:r w:rsidRPr="005F2AB8">
          <w:rPr>
            <w:rFonts w:cs="Times New Roman"/>
            <w:b w:val="0"/>
            <w:webHidden/>
          </w:rPr>
          <w:fldChar w:fldCharType="separate"/>
        </w:r>
        <w:r w:rsidRPr="005F2AB8">
          <w:rPr>
            <w:rFonts w:cs="Times New Roman"/>
            <w:b w:val="0"/>
            <w:webHidden/>
          </w:rPr>
          <w:t>12</w:t>
        </w:r>
        <w:r w:rsidRPr="005F2AB8">
          <w:rPr>
            <w:rFonts w:cs="Times New Roman"/>
            <w:b w:val="0"/>
            <w:webHidden/>
          </w:rPr>
          <w:fldChar w:fldCharType="end"/>
        </w:r>
      </w:hyperlink>
    </w:p>
    <w:p w14:paraId="1481AFC0" w14:textId="5FA17529" w:rsidR="001C0DDD" w:rsidRPr="005F2AB8" w:rsidRDefault="001C0DDD" w:rsidP="001C0DDD">
      <w:pPr>
        <w:pStyle w:val="21"/>
        <w:ind w:right="-1"/>
        <w:rPr>
          <w:rFonts w:eastAsiaTheme="minorEastAsia"/>
          <w:sz w:val="22"/>
          <w:szCs w:val="22"/>
        </w:rPr>
      </w:pPr>
      <w:hyperlink w:anchor="_Toc228154668" w:history="1">
        <w:r w:rsidRPr="005F2AB8">
          <w:rPr>
            <w:rStyle w:val="af2"/>
            <w:rFonts w:ascii="Times New Roman" w:eastAsia="MS Mincho" w:hAnsi="Times New Roman"/>
          </w:rPr>
          <w:t>1.1</w:t>
        </w:r>
        <w:r w:rsidRPr="005F2AB8">
          <w:rPr>
            <w:rFonts w:eastAsiaTheme="minorEastAsia"/>
            <w:sz w:val="22"/>
            <w:szCs w:val="22"/>
          </w:rPr>
          <w:tab/>
        </w:r>
        <w:r w:rsidRPr="005F2AB8">
          <w:rPr>
            <w:rStyle w:val="af2"/>
            <w:rFonts w:ascii="Times New Roman" w:eastAsia="MS Mincho" w:hAnsi="Times New Roman"/>
          </w:rPr>
          <w:t>Анализ предметной области</w:t>
        </w:r>
        <w:r w:rsidRPr="005F2AB8">
          <w:rPr>
            <w:webHidden/>
          </w:rPr>
          <w:tab/>
        </w:r>
        <w:r w:rsidRPr="005F2AB8">
          <w:rPr>
            <w:webHidden/>
          </w:rPr>
          <w:fldChar w:fldCharType="begin"/>
        </w:r>
        <w:r w:rsidRPr="005F2AB8">
          <w:rPr>
            <w:webHidden/>
          </w:rPr>
          <w:instrText xml:space="preserve"> PAGEREF _Toc228154668 \h </w:instrText>
        </w:r>
        <w:r w:rsidRPr="005F2AB8">
          <w:rPr>
            <w:webHidden/>
          </w:rPr>
        </w:r>
        <w:r w:rsidRPr="005F2AB8">
          <w:rPr>
            <w:webHidden/>
          </w:rPr>
          <w:fldChar w:fldCharType="separate"/>
        </w:r>
        <w:r w:rsidRPr="005F2AB8">
          <w:rPr>
            <w:webHidden/>
          </w:rPr>
          <w:t>12</w:t>
        </w:r>
        <w:r w:rsidRPr="005F2AB8">
          <w:rPr>
            <w:webHidden/>
          </w:rPr>
          <w:fldChar w:fldCharType="end"/>
        </w:r>
      </w:hyperlink>
    </w:p>
    <w:p w14:paraId="4E4019A3" w14:textId="417AAA18" w:rsidR="001C0DDD" w:rsidRPr="005F2AB8" w:rsidRDefault="001C0DDD" w:rsidP="001C0DDD">
      <w:pPr>
        <w:pStyle w:val="30"/>
        <w:tabs>
          <w:tab w:val="left" w:pos="1560"/>
        </w:tabs>
        <w:ind w:right="-1"/>
        <w:rPr>
          <w:rFonts w:eastAsiaTheme="minorEastAsia"/>
          <w:iCs w:val="0"/>
          <w:sz w:val="22"/>
          <w:szCs w:val="22"/>
        </w:rPr>
      </w:pPr>
      <w:hyperlink w:anchor="_Toc228154669" w:history="1">
        <w:r w:rsidRPr="005F2AB8">
          <w:rPr>
            <w:rStyle w:val="af2"/>
            <w:rFonts w:ascii="Times New Roman" w:eastAsia="MS Mincho" w:hAnsi="Times New Roman"/>
          </w:rPr>
          <w:t>1.1.1</w:t>
        </w:r>
        <w:r w:rsidRPr="005F2AB8">
          <w:rPr>
            <w:rFonts w:eastAsiaTheme="minorEastAsia"/>
            <w:iCs w:val="0"/>
            <w:sz w:val="22"/>
            <w:szCs w:val="22"/>
          </w:rPr>
          <w:tab/>
        </w:r>
        <w:r w:rsidRPr="005F2AB8">
          <w:rPr>
            <w:rStyle w:val="af2"/>
            <w:rFonts w:ascii="Times New Roman" w:eastAsia="MS Mincho" w:hAnsi="Times New Roman"/>
          </w:rPr>
          <w:t>Класс проверяемых документов</w:t>
        </w:r>
        <w:r w:rsidRPr="005F2AB8">
          <w:rPr>
            <w:webHidden/>
          </w:rPr>
          <w:tab/>
        </w:r>
        <w:r w:rsidRPr="005F2AB8">
          <w:rPr>
            <w:webHidden/>
          </w:rPr>
          <w:fldChar w:fldCharType="begin"/>
        </w:r>
        <w:r w:rsidRPr="005F2AB8">
          <w:rPr>
            <w:webHidden/>
          </w:rPr>
          <w:instrText xml:space="preserve"> PAGEREF _Toc228154669 \h </w:instrText>
        </w:r>
        <w:r w:rsidRPr="005F2AB8">
          <w:rPr>
            <w:webHidden/>
          </w:rPr>
        </w:r>
        <w:r w:rsidRPr="005F2AB8">
          <w:rPr>
            <w:webHidden/>
          </w:rPr>
          <w:fldChar w:fldCharType="separate"/>
        </w:r>
        <w:r w:rsidRPr="005F2AB8">
          <w:rPr>
            <w:webHidden/>
          </w:rPr>
          <w:t>12</w:t>
        </w:r>
        <w:r w:rsidRPr="005F2AB8">
          <w:rPr>
            <w:webHidden/>
          </w:rPr>
          <w:fldChar w:fldCharType="end"/>
        </w:r>
      </w:hyperlink>
    </w:p>
    <w:p w14:paraId="0C246799" w14:textId="58BABCF2" w:rsidR="001C0DDD" w:rsidRPr="005F2AB8" w:rsidRDefault="001C0DDD" w:rsidP="001C0DDD">
      <w:pPr>
        <w:pStyle w:val="30"/>
        <w:tabs>
          <w:tab w:val="left" w:pos="1560"/>
        </w:tabs>
        <w:ind w:right="-1"/>
        <w:rPr>
          <w:rFonts w:eastAsiaTheme="minorEastAsia"/>
          <w:iCs w:val="0"/>
          <w:sz w:val="22"/>
          <w:szCs w:val="22"/>
        </w:rPr>
      </w:pPr>
      <w:hyperlink w:anchor="_Toc228154670" w:history="1">
        <w:r w:rsidRPr="005F2AB8">
          <w:rPr>
            <w:rStyle w:val="af2"/>
            <w:rFonts w:ascii="Times New Roman" w:eastAsia="MS Mincho" w:hAnsi="Times New Roman"/>
          </w:rPr>
          <w:t>1.1.2</w:t>
        </w:r>
        <w:r w:rsidRPr="005F2AB8">
          <w:rPr>
            <w:rFonts w:eastAsiaTheme="minorEastAsia"/>
            <w:iCs w:val="0"/>
            <w:sz w:val="22"/>
            <w:szCs w:val="22"/>
          </w:rPr>
          <w:tab/>
        </w:r>
        <w:r w:rsidRPr="005F2AB8">
          <w:rPr>
            <w:rStyle w:val="af2"/>
            <w:rFonts w:ascii="Times New Roman" w:eastAsia="MS Mincho" w:hAnsi="Times New Roman"/>
          </w:rPr>
          <w:t>Нормативная база и контур требований</w:t>
        </w:r>
        <w:r w:rsidRPr="005F2AB8">
          <w:rPr>
            <w:webHidden/>
          </w:rPr>
          <w:tab/>
        </w:r>
        <w:r w:rsidRPr="005F2AB8">
          <w:rPr>
            <w:webHidden/>
          </w:rPr>
          <w:fldChar w:fldCharType="begin"/>
        </w:r>
        <w:r w:rsidRPr="005F2AB8">
          <w:rPr>
            <w:webHidden/>
          </w:rPr>
          <w:instrText xml:space="preserve"> PAGEREF _Toc228154670 \h </w:instrText>
        </w:r>
        <w:r w:rsidRPr="005F2AB8">
          <w:rPr>
            <w:webHidden/>
          </w:rPr>
        </w:r>
        <w:r w:rsidRPr="005F2AB8">
          <w:rPr>
            <w:webHidden/>
          </w:rPr>
          <w:fldChar w:fldCharType="separate"/>
        </w:r>
        <w:r w:rsidRPr="005F2AB8">
          <w:rPr>
            <w:webHidden/>
          </w:rPr>
          <w:t>13</w:t>
        </w:r>
        <w:r w:rsidRPr="005F2AB8">
          <w:rPr>
            <w:webHidden/>
          </w:rPr>
          <w:fldChar w:fldCharType="end"/>
        </w:r>
      </w:hyperlink>
    </w:p>
    <w:p w14:paraId="6BA702D7" w14:textId="61BCB76F" w:rsidR="001C0DDD" w:rsidRPr="005F2AB8" w:rsidRDefault="001C0DDD" w:rsidP="001C0DDD">
      <w:pPr>
        <w:pStyle w:val="30"/>
        <w:tabs>
          <w:tab w:val="left" w:pos="1560"/>
        </w:tabs>
        <w:ind w:right="-1"/>
        <w:rPr>
          <w:rFonts w:eastAsiaTheme="minorEastAsia"/>
          <w:iCs w:val="0"/>
          <w:sz w:val="22"/>
          <w:szCs w:val="22"/>
        </w:rPr>
      </w:pPr>
      <w:hyperlink w:anchor="_Toc228154671" w:history="1">
        <w:r w:rsidRPr="005F2AB8">
          <w:rPr>
            <w:rStyle w:val="af2"/>
            <w:rFonts w:ascii="Times New Roman" w:eastAsia="MS Mincho" w:hAnsi="Times New Roman"/>
          </w:rPr>
          <w:t>1.1.3</w:t>
        </w:r>
        <w:r w:rsidRPr="005F2AB8">
          <w:rPr>
            <w:rFonts w:eastAsiaTheme="minorEastAsia"/>
            <w:iCs w:val="0"/>
            <w:sz w:val="22"/>
            <w:szCs w:val="22"/>
          </w:rPr>
          <w:tab/>
        </w:r>
        <w:r w:rsidRPr="005F2AB8">
          <w:rPr>
            <w:rStyle w:val="af2"/>
            <w:rFonts w:ascii="Times New Roman" w:eastAsia="MS Mincho" w:hAnsi="Times New Roman"/>
          </w:rPr>
          <w:t>Ограничения предметной области</w:t>
        </w:r>
        <w:r w:rsidRPr="005F2AB8">
          <w:rPr>
            <w:webHidden/>
          </w:rPr>
          <w:tab/>
        </w:r>
        <w:r w:rsidRPr="005F2AB8">
          <w:rPr>
            <w:webHidden/>
          </w:rPr>
          <w:fldChar w:fldCharType="begin"/>
        </w:r>
        <w:r w:rsidRPr="005F2AB8">
          <w:rPr>
            <w:webHidden/>
          </w:rPr>
          <w:instrText xml:space="preserve"> PAGEREF _Toc228154671 \h </w:instrText>
        </w:r>
        <w:r w:rsidRPr="005F2AB8">
          <w:rPr>
            <w:webHidden/>
          </w:rPr>
        </w:r>
        <w:r w:rsidRPr="005F2AB8">
          <w:rPr>
            <w:webHidden/>
          </w:rPr>
          <w:fldChar w:fldCharType="separate"/>
        </w:r>
        <w:r w:rsidRPr="005F2AB8">
          <w:rPr>
            <w:webHidden/>
          </w:rPr>
          <w:t>14</w:t>
        </w:r>
        <w:r w:rsidRPr="005F2AB8">
          <w:rPr>
            <w:webHidden/>
          </w:rPr>
          <w:fldChar w:fldCharType="end"/>
        </w:r>
      </w:hyperlink>
    </w:p>
    <w:p w14:paraId="0124DD08" w14:textId="4DFC7860" w:rsidR="001C0DDD" w:rsidRPr="005F2AB8" w:rsidRDefault="001C0DDD" w:rsidP="001C0DDD">
      <w:pPr>
        <w:pStyle w:val="30"/>
        <w:tabs>
          <w:tab w:val="left" w:pos="1560"/>
        </w:tabs>
        <w:ind w:right="-1"/>
        <w:rPr>
          <w:rFonts w:eastAsiaTheme="minorEastAsia"/>
          <w:iCs w:val="0"/>
          <w:sz w:val="22"/>
          <w:szCs w:val="22"/>
        </w:rPr>
      </w:pPr>
      <w:hyperlink w:anchor="_Toc228154672" w:history="1">
        <w:r w:rsidRPr="005F2AB8">
          <w:rPr>
            <w:rStyle w:val="af2"/>
            <w:rFonts w:ascii="Times New Roman" w:eastAsia="MS Mincho" w:hAnsi="Times New Roman"/>
          </w:rPr>
          <w:t>1.1.4</w:t>
        </w:r>
        <w:r w:rsidRPr="005F2AB8">
          <w:rPr>
            <w:rFonts w:eastAsiaTheme="minorEastAsia"/>
            <w:iCs w:val="0"/>
            <w:sz w:val="22"/>
            <w:szCs w:val="22"/>
          </w:rPr>
          <w:tab/>
        </w:r>
        <w:r w:rsidRPr="005F2AB8">
          <w:rPr>
            <w:rStyle w:val="af2"/>
            <w:rFonts w:ascii="Times New Roman" w:eastAsia="MS Mincho" w:hAnsi="Times New Roman"/>
          </w:rPr>
          <w:t>Валидация документов и её роль в управлении качеством</w:t>
        </w:r>
        <w:r w:rsidRPr="005F2AB8">
          <w:rPr>
            <w:webHidden/>
          </w:rPr>
          <w:tab/>
        </w:r>
        <w:r w:rsidRPr="005F2AB8">
          <w:rPr>
            <w:webHidden/>
          </w:rPr>
          <w:fldChar w:fldCharType="begin"/>
        </w:r>
        <w:r w:rsidRPr="005F2AB8">
          <w:rPr>
            <w:webHidden/>
          </w:rPr>
          <w:instrText xml:space="preserve"> PAGEREF _Toc228154672 \h </w:instrText>
        </w:r>
        <w:r w:rsidRPr="005F2AB8">
          <w:rPr>
            <w:webHidden/>
          </w:rPr>
        </w:r>
        <w:r w:rsidRPr="005F2AB8">
          <w:rPr>
            <w:webHidden/>
          </w:rPr>
          <w:fldChar w:fldCharType="separate"/>
        </w:r>
        <w:r w:rsidRPr="005F2AB8">
          <w:rPr>
            <w:webHidden/>
          </w:rPr>
          <w:t>15</w:t>
        </w:r>
        <w:r w:rsidRPr="005F2AB8">
          <w:rPr>
            <w:webHidden/>
          </w:rPr>
          <w:fldChar w:fldCharType="end"/>
        </w:r>
      </w:hyperlink>
    </w:p>
    <w:p w14:paraId="7E40372C" w14:textId="4A2478F1" w:rsidR="001C0DDD" w:rsidRPr="005F2AB8" w:rsidRDefault="001C0DDD" w:rsidP="001C0DDD">
      <w:pPr>
        <w:pStyle w:val="41"/>
        <w:tabs>
          <w:tab w:val="left" w:pos="1560"/>
        </w:tabs>
        <w:ind w:right="-1"/>
        <w:rPr>
          <w:rFonts w:eastAsiaTheme="minorEastAsia"/>
          <w:sz w:val="22"/>
          <w:szCs w:val="22"/>
        </w:rPr>
      </w:pPr>
      <w:hyperlink w:anchor="_Toc228154673" w:history="1">
        <w:r w:rsidRPr="005F2AB8">
          <w:rPr>
            <w:rStyle w:val="af2"/>
            <w:rFonts w:ascii="Times New Roman" w:eastAsia="MS Mincho" w:hAnsi="Times New Roman"/>
          </w:rPr>
          <w:t>1.1.4.1</w:t>
        </w:r>
        <w:r w:rsidRPr="005F2AB8">
          <w:rPr>
            <w:rFonts w:eastAsiaTheme="minorEastAsia"/>
            <w:sz w:val="22"/>
            <w:szCs w:val="22"/>
          </w:rPr>
          <w:tab/>
        </w:r>
        <w:r w:rsidRPr="005F2AB8">
          <w:rPr>
            <w:rStyle w:val="af2"/>
            <w:rFonts w:ascii="Times New Roman" w:eastAsia="MS Mincho" w:hAnsi="Times New Roman"/>
          </w:rPr>
          <w:t>Ручная валидация: характеристики и ограничения</w:t>
        </w:r>
        <w:r w:rsidRPr="005F2AB8">
          <w:rPr>
            <w:webHidden/>
          </w:rPr>
          <w:tab/>
        </w:r>
        <w:r w:rsidRPr="005F2AB8">
          <w:rPr>
            <w:webHidden/>
          </w:rPr>
          <w:fldChar w:fldCharType="begin"/>
        </w:r>
        <w:r w:rsidRPr="005F2AB8">
          <w:rPr>
            <w:webHidden/>
          </w:rPr>
          <w:instrText xml:space="preserve"> PAGEREF _Toc228154673 \h </w:instrText>
        </w:r>
        <w:r w:rsidRPr="005F2AB8">
          <w:rPr>
            <w:webHidden/>
          </w:rPr>
        </w:r>
        <w:r w:rsidRPr="005F2AB8">
          <w:rPr>
            <w:webHidden/>
          </w:rPr>
          <w:fldChar w:fldCharType="separate"/>
        </w:r>
        <w:r w:rsidRPr="005F2AB8">
          <w:rPr>
            <w:webHidden/>
          </w:rPr>
          <w:t>15</w:t>
        </w:r>
        <w:r w:rsidRPr="005F2AB8">
          <w:rPr>
            <w:webHidden/>
          </w:rPr>
          <w:fldChar w:fldCharType="end"/>
        </w:r>
      </w:hyperlink>
    </w:p>
    <w:p w14:paraId="009186D4" w14:textId="3103A3FF" w:rsidR="001C0DDD" w:rsidRPr="005F2AB8" w:rsidRDefault="001C0DDD" w:rsidP="001C0DDD">
      <w:pPr>
        <w:pStyle w:val="41"/>
        <w:tabs>
          <w:tab w:val="left" w:pos="1560"/>
        </w:tabs>
        <w:ind w:right="-1"/>
        <w:rPr>
          <w:rFonts w:eastAsiaTheme="minorEastAsia"/>
          <w:sz w:val="22"/>
          <w:szCs w:val="22"/>
        </w:rPr>
      </w:pPr>
      <w:hyperlink w:anchor="_Toc228154674" w:history="1">
        <w:r w:rsidRPr="005F2AB8">
          <w:rPr>
            <w:rStyle w:val="af2"/>
            <w:rFonts w:ascii="Times New Roman" w:eastAsia="MS Mincho" w:hAnsi="Times New Roman"/>
          </w:rPr>
          <w:t>1.1.4.2</w:t>
        </w:r>
        <w:r w:rsidRPr="005F2AB8">
          <w:rPr>
            <w:rFonts w:eastAsiaTheme="minorEastAsia"/>
            <w:sz w:val="22"/>
            <w:szCs w:val="22"/>
          </w:rPr>
          <w:tab/>
        </w:r>
        <w:r w:rsidRPr="005F2AB8">
          <w:rPr>
            <w:rStyle w:val="af2"/>
            <w:rFonts w:ascii="Times New Roman" w:eastAsia="MS Mincho" w:hAnsi="Times New Roman"/>
          </w:rPr>
          <w:t>Автоматическая валидация: возможности и вызовы</w:t>
        </w:r>
        <w:r w:rsidRPr="005F2AB8">
          <w:rPr>
            <w:webHidden/>
          </w:rPr>
          <w:tab/>
        </w:r>
        <w:r w:rsidRPr="005F2AB8">
          <w:rPr>
            <w:webHidden/>
          </w:rPr>
          <w:fldChar w:fldCharType="begin"/>
        </w:r>
        <w:r w:rsidRPr="005F2AB8">
          <w:rPr>
            <w:webHidden/>
          </w:rPr>
          <w:instrText xml:space="preserve"> PAGEREF _Toc228154674 \h </w:instrText>
        </w:r>
        <w:r w:rsidRPr="005F2AB8">
          <w:rPr>
            <w:webHidden/>
          </w:rPr>
        </w:r>
        <w:r w:rsidRPr="005F2AB8">
          <w:rPr>
            <w:webHidden/>
          </w:rPr>
          <w:fldChar w:fldCharType="separate"/>
        </w:r>
        <w:r w:rsidRPr="005F2AB8">
          <w:rPr>
            <w:webHidden/>
          </w:rPr>
          <w:t>15</w:t>
        </w:r>
        <w:r w:rsidRPr="005F2AB8">
          <w:rPr>
            <w:webHidden/>
          </w:rPr>
          <w:fldChar w:fldCharType="end"/>
        </w:r>
      </w:hyperlink>
    </w:p>
    <w:p w14:paraId="69EE2AFC" w14:textId="0C28BAB9" w:rsidR="001C0DDD" w:rsidRPr="005F2AB8" w:rsidRDefault="001C0DDD" w:rsidP="001C0DDD">
      <w:pPr>
        <w:pStyle w:val="41"/>
        <w:tabs>
          <w:tab w:val="left" w:pos="1560"/>
        </w:tabs>
        <w:ind w:right="-1"/>
        <w:rPr>
          <w:rFonts w:eastAsiaTheme="minorEastAsia"/>
          <w:sz w:val="22"/>
          <w:szCs w:val="22"/>
        </w:rPr>
      </w:pPr>
      <w:hyperlink w:anchor="_Toc228154675" w:history="1">
        <w:r w:rsidRPr="005F2AB8">
          <w:rPr>
            <w:rStyle w:val="af2"/>
            <w:rFonts w:ascii="Times New Roman" w:eastAsia="MS Mincho" w:hAnsi="Times New Roman"/>
          </w:rPr>
          <w:t>1.1.4.3</w:t>
        </w:r>
        <w:r w:rsidRPr="005F2AB8">
          <w:rPr>
            <w:rFonts w:eastAsiaTheme="minorEastAsia"/>
            <w:sz w:val="22"/>
            <w:szCs w:val="22"/>
          </w:rPr>
          <w:tab/>
        </w:r>
        <w:r w:rsidRPr="005F2AB8">
          <w:rPr>
            <w:rStyle w:val="af2"/>
            <w:rFonts w:ascii="Times New Roman" w:eastAsia="MS Mincho" w:hAnsi="Times New Roman"/>
          </w:rPr>
          <w:t>Гибридные подходы к валидации документов</w:t>
        </w:r>
        <w:r w:rsidRPr="005F2AB8">
          <w:rPr>
            <w:webHidden/>
          </w:rPr>
          <w:tab/>
        </w:r>
        <w:r w:rsidRPr="005F2AB8">
          <w:rPr>
            <w:webHidden/>
          </w:rPr>
          <w:fldChar w:fldCharType="begin"/>
        </w:r>
        <w:r w:rsidRPr="005F2AB8">
          <w:rPr>
            <w:webHidden/>
          </w:rPr>
          <w:instrText xml:space="preserve"> PAGEREF _Toc228154675 \h </w:instrText>
        </w:r>
        <w:r w:rsidRPr="005F2AB8">
          <w:rPr>
            <w:webHidden/>
          </w:rPr>
        </w:r>
        <w:r w:rsidRPr="005F2AB8">
          <w:rPr>
            <w:webHidden/>
          </w:rPr>
          <w:fldChar w:fldCharType="separate"/>
        </w:r>
        <w:r w:rsidRPr="005F2AB8">
          <w:rPr>
            <w:webHidden/>
          </w:rPr>
          <w:t>15</w:t>
        </w:r>
        <w:r w:rsidRPr="005F2AB8">
          <w:rPr>
            <w:webHidden/>
          </w:rPr>
          <w:fldChar w:fldCharType="end"/>
        </w:r>
      </w:hyperlink>
    </w:p>
    <w:p w14:paraId="70F3F9AF" w14:textId="19A1683E" w:rsidR="001C0DDD" w:rsidRPr="005F2AB8" w:rsidRDefault="001C0DDD" w:rsidP="001C0DDD">
      <w:pPr>
        <w:pStyle w:val="30"/>
        <w:tabs>
          <w:tab w:val="left" w:pos="1560"/>
        </w:tabs>
        <w:ind w:right="-1"/>
        <w:rPr>
          <w:rFonts w:eastAsiaTheme="minorEastAsia"/>
          <w:iCs w:val="0"/>
          <w:sz w:val="22"/>
          <w:szCs w:val="22"/>
        </w:rPr>
      </w:pPr>
      <w:hyperlink w:anchor="_Toc228154676" w:history="1">
        <w:r w:rsidRPr="005F2AB8">
          <w:rPr>
            <w:rStyle w:val="af2"/>
            <w:rFonts w:ascii="Times New Roman" w:eastAsia="MS Mincho" w:hAnsi="Times New Roman"/>
          </w:rPr>
          <w:t>1.1.5</w:t>
        </w:r>
        <w:r w:rsidRPr="005F2AB8">
          <w:rPr>
            <w:rFonts w:eastAsiaTheme="minorEastAsia"/>
            <w:iCs w:val="0"/>
            <w:sz w:val="22"/>
            <w:szCs w:val="22"/>
          </w:rPr>
          <w:tab/>
        </w:r>
        <w:r w:rsidRPr="005F2AB8">
          <w:rPr>
            <w:rStyle w:val="af2"/>
            <w:rFonts w:ascii="Times New Roman" w:eastAsia="MS Mincho" w:hAnsi="Times New Roman"/>
          </w:rPr>
          <w:t>Обзор существующих решений</w:t>
        </w:r>
        <w:r w:rsidRPr="005F2AB8">
          <w:rPr>
            <w:webHidden/>
          </w:rPr>
          <w:tab/>
        </w:r>
        <w:r w:rsidRPr="005F2AB8">
          <w:rPr>
            <w:webHidden/>
          </w:rPr>
          <w:fldChar w:fldCharType="begin"/>
        </w:r>
        <w:r w:rsidRPr="005F2AB8">
          <w:rPr>
            <w:webHidden/>
          </w:rPr>
          <w:instrText xml:space="preserve"> PAGEREF _Toc228154676 \h </w:instrText>
        </w:r>
        <w:r w:rsidRPr="005F2AB8">
          <w:rPr>
            <w:webHidden/>
          </w:rPr>
        </w:r>
        <w:r w:rsidRPr="005F2AB8">
          <w:rPr>
            <w:webHidden/>
          </w:rPr>
          <w:fldChar w:fldCharType="separate"/>
        </w:r>
        <w:r w:rsidRPr="005F2AB8">
          <w:rPr>
            <w:webHidden/>
          </w:rPr>
          <w:t>16</w:t>
        </w:r>
        <w:r w:rsidRPr="005F2AB8">
          <w:rPr>
            <w:webHidden/>
          </w:rPr>
          <w:fldChar w:fldCharType="end"/>
        </w:r>
      </w:hyperlink>
    </w:p>
    <w:p w14:paraId="5ABEA8B5" w14:textId="71EE97B6" w:rsidR="001C0DDD" w:rsidRPr="005F2AB8" w:rsidRDefault="001C0DDD" w:rsidP="001C0DDD">
      <w:pPr>
        <w:pStyle w:val="21"/>
        <w:ind w:right="-1"/>
        <w:rPr>
          <w:rFonts w:eastAsiaTheme="minorEastAsia"/>
          <w:sz w:val="22"/>
          <w:szCs w:val="22"/>
        </w:rPr>
      </w:pPr>
      <w:hyperlink w:anchor="_Toc228154677" w:history="1">
        <w:r w:rsidRPr="005F2AB8">
          <w:rPr>
            <w:rStyle w:val="af2"/>
            <w:rFonts w:ascii="Times New Roman" w:eastAsia="MS Mincho" w:hAnsi="Times New Roman"/>
          </w:rPr>
          <w:t>1.2</w:t>
        </w:r>
        <w:r w:rsidRPr="005F2AB8">
          <w:rPr>
            <w:rFonts w:eastAsiaTheme="minorEastAsia"/>
            <w:sz w:val="22"/>
            <w:szCs w:val="22"/>
          </w:rPr>
          <w:tab/>
        </w:r>
        <w:r w:rsidRPr="005F2AB8">
          <w:rPr>
            <w:rStyle w:val="af2"/>
            <w:rFonts w:ascii="Times New Roman" w:eastAsia="MS Mincho" w:hAnsi="Times New Roman"/>
          </w:rPr>
          <w:t>Требования к разрабатываемому приложению</w:t>
        </w:r>
        <w:r w:rsidRPr="005F2AB8">
          <w:rPr>
            <w:webHidden/>
          </w:rPr>
          <w:tab/>
        </w:r>
        <w:r w:rsidRPr="005F2AB8">
          <w:rPr>
            <w:webHidden/>
          </w:rPr>
          <w:fldChar w:fldCharType="begin"/>
        </w:r>
        <w:r w:rsidRPr="005F2AB8">
          <w:rPr>
            <w:webHidden/>
          </w:rPr>
          <w:instrText xml:space="preserve"> PAGEREF _Toc228154677 \h </w:instrText>
        </w:r>
        <w:r w:rsidRPr="005F2AB8">
          <w:rPr>
            <w:webHidden/>
          </w:rPr>
        </w:r>
        <w:r w:rsidRPr="005F2AB8">
          <w:rPr>
            <w:webHidden/>
          </w:rPr>
          <w:fldChar w:fldCharType="separate"/>
        </w:r>
        <w:r w:rsidRPr="005F2AB8">
          <w:rPr>
            <w:webHidden/>
          </w:rPr>
          <w:t>17</w:t>
        </w:r>
        <w:r w:rsidRPr="005F2AB8">
          <w:rPr>
            <w:webHidden/>
          </w:rPr>
          <w:fldChar w:fldCharType="end"/>
        </w:r>
      </w:hyperlink>
    </w:p>
    <w:p w14:paraId="5F5B0497" w14:textId="705674AC" w:rsidR="001C0DDD" w:rsidRPr="005F2AB8" w:rsidRDefault="001C0DDD" w:rsidP="001C0DDD">
      <w:pPr>
        <w:pStyle w:val="30"/>
        <w:tabs>
          <w:tab w:val="left" w:pos="1560"/>
        </w:tabs>
        <w:ind w:right="-1"/>
        <w:rPr>
          <w:rFonts w:eastAsiaTheme="minorEastAsia"/>
          <w:iCs w:val="0"/>
          <w:sz w:val="22"/>
          <w:szCs w:val="22"/>
        </w:rPr>
      </w:pPr>
      <w:hyperlink w:anchor="_Toc228154678" w:history="1">
        <w:r w:rsidRPr="005F2AB8">
          <w:rPr>
            <w:rStyle w:val="af2"/>
            <w:rFonts w:ascii="Times New Roman" w:eastAsia="MS Mincho" w:hAnsi="Times New Roman"/>
          </w:rPr>
          <w:t>1.2.1</w:t>
        </w:r>
        <w:r w:rsidRPr="005F2AB8">
          <w:rPr>
            <w:rFonts w:eastAsiaTheme="minorEastAsia"/>
            <w:iCs w:val="0"/>
            <w:sz w:val="22"/>
            <w:szCs w:val="22"/>
          </w:rPr>
          <w:tab/>
        </w:r>
        <w:r w:rsidRPr="005F2AB8">
          <w:rPr>
            <w:rStyle w:val="af2"/>
            <w:rFonts w:ascii="Times New Roman" w:eastAsia="MS Mincho" w:hAnsi="Times New Roman"/>
          </w:rPr>
          <w:t>Функциональные требования</w:t>
        </w:r>
        <w:r w:rsidRPr="005F2AB8">
          <w:rPr>
            <w:webHidden/>
          </w:rPr>
          <w:tab/>
        </w:r>
        <w:r w:rsidRPr="005F2AB8">
          <w:rPr>
            <w:webHidden/>
          </w:rPr>
          <w:fldChar w:fldCharType="begin"/>
        </w:r>
        <w:r w:rsidRPr="005F2AB8">
          <w:rPr>
            <w:webHidden/>
          </w:rPr>
          <w:instrText xml:space="preserve"> PAGEREF _Toc228154678 \h </w:instrText>
        </w:r>
        <w:r w:rsidRPr="005F2AB8">
          <w:rPr>
            <w:webHidden/>
          </w:rPr>
        </w:r>
        <w:r w:rsidRPr="005F2AB8">
          <w:rPr>
            <w:webHidden/>
          </w:rPr>
          <w:fldChar w:fldCharType="separate"/>
        </w:r>
        <w:r w:rsidRPr="005F2AB8">
          <w:rPr>
            <w:webHidden/>
          </w:rPr>
          <w:t>17</w:t>
        </w:r>
        <w:r w:rsidRPr="005F2AB8">
          <w:rPr>
            <w:webHidden/>
          </w:rPr>
          <w:fldChar w:fldCharType="end"/>
        </w:r>
      </w:hyperlink>
    </w:p>
    <w:p w14:paraId="41CBF0B8" w14:textId="3AFD2117" w:rsidR="001C0DDD" w:rsidRPr="005F2AB8" w:rsidRDefault="001C0DDD" w:rsidP="001C0DDD">
      <w:pPr>
        <w:pStyle w:val="30"/>
        <w:tabs>
          <w:tab w:val="left" w:pos="1560"/>
        </w:tabs>
        <w:ind w:right="-1"/>
        <w:rPr>
          <w:rFonts w:eastAsiaTheme="minorEastAsia"/>
          <w:iCs w:val="0"/>
          <w:sz w:val="22"/>
          <w:szCs w:val="22"/>
        </w:rPr>
      </w:pPr>
      <w:hyperlink w:anchor="_Toc228154679" w:history="1">
        <w:r w:rsidRPr="005F2AB8">
          <w:rPr>
            <w:rStyle w:val="af2"/>
            <w:rFonts w:ascii="Times New Roman" w:eastAsia="MS Mincho" w:hAnsi="Times New Roman"/>
          </w:rPr>
          <w:t>1.2.2</w:t>
        </w:r>
        <w:r w:rsidRPr="005F2AB8">
          <w:rPr>
            <w:rFonts w:eastAsiaTheme="minorEastAsia"/>
            <w:iCs w:val="0"/>
            <w:sz w:val="22"/>
            <w:szCs w:val="22"/>
          </w:rPr>
          <w:tab/>
        </w:r>
        <w:r w:rsidRPr="005F2AB8">
          <w:rPr>
            <w:rStyle w:val="af2"/>
            <w:rFonts w:ascii="Times New Roman" w:eastAsia="MS Mincho" w:hAnsi="Times New Roman"/>
          </w:rPr>
          <w:t>Нефункциональные требования</w:t>
        </w:r>
        <w:r w:rsidRPr="005F2AB8">
          <w:rPr>
            <w:webHidden/>
          </w:rPr>
          <w:tab/>
        </w:r>
        <w:r w:rsidRPr="005F2AB8">
          <w:rPr>
            <w:webHidden/>
          </w:rPr>
          <w:fldChar w:fldCharType="begin"/>
        </w:r>
        <w:r w:rsidRPr="005F2AB8">
          <w:rPr>
            <w:webHidden/>
          </w:rPr>
          <w:instrText xml:space="preserve"> PAGEREF _Toc228154679 \h </w:instrText>
        </w:r>
        <w:r w:rsidRPr="005F2AB8">
          <w:rPr>
            <w:webHidden/>
          </w:rPr>
        </w:r>
        <w:r w:rsidRPr="005F2AB8">
          <w:rPr>
            <w:webHidden/>
          </w:rPr>
          <w:fldChar w:fldCharType="separate"/>
        </w:r>
        <w:r w:rsidRPr="005F2AB8">
          <w:rPr>
            <w:webHidden/>
          </w:rPr>
          <w:t>18</w:t>
        </w:r>
        <w:r w:rsidRPr="005F2AB8">
          <w:rPr>
            <w:webHidden/>
          </w:rPr>
          <w:fldChar w:fldCharType="end"/>
        </w:r>
      </w:hyperlink>
    </w:p>
    <w:p w14:paraId="47DE90D8" w14:textId="46382B06" w:rsidR="001C0DDD" w:rsidRPr="005F2AB8" w:rsidRDefault="001C0DDD" w:rsidP="001C0DDD">
      <w:pPr>
        <w:pStyle w:val="21"/>
        <w:ind w:right="-1"/>
        <w:rPr>
          <w:rFonts w:eastAsiaTheme="minorEastAsia"/>
          <w:sz w:val="22"/>
          <w:szCs w:val="22"/>
        </w:rPr>
      </w:pPr>
      <w:hyperlink w:anchor="_Toc228154680" w:history="1">
        <w:r w:rsidRPr="005F2AB8">
          <w:rPr>
            <w:rStyle w:val="af2"/>
            <w:rFonts w:ascii="Times New Roman" w:eastAsia="MS Mincho" w:hAnsi="Times New Roman"/>
          </w:rPr>
          <w:t>1.3</w:t>
        </w:r>
        <w:r w:rsidRPr="005F2AB8">
          <w:rPr>
            <w:rFonts w:eastAsiaTheme="minorEastAsia"/>
            <w:sz w:val="22"/>
            <w:szCs w:val="22"/>
          </w:rPr>
          <w:tab/>
        </w:r>
        <w:r w:rsidRPr="005F2AB8">
          <w:rPr>
            <w:rStyle w:val="af2"/>
            <w:rFonts w:ascii="Times New Roman" w:eastAsia="MS Mincho" w:hAnsi="Times New Roman"/>
          </w:rPr>
          <w:t>Выводы по теоретической части</w:t>
        </w:r>
        <w:r w:rsidRPr="005F2AB8">
          <w:rPr>
            <w:webHidden/>
          </w:rPr>
          <w:tab/>
        </w:r>
        <w:r w:rsidRPr="005F2AB8">
          <w:rPr>
            <w:webHidden/>
          </w:rPr>
          <w:fldChar w:fldCharType="begin"/>
        </w:r>
        <w:r w:rsidRPr="005F2AB8">
          <w:rPr>
            <w:webHidden/>
          </w:rPr>
          <w:instrText xml:space="preserve"> PAGEREF _Toc228154680 \h </w:instrText>
        </w:r>
        <w:r w:rsidRPr="005F2AB8">
          <w:rPr>
            <w:webHidden/>
          </w:rPr>
        </w:r>
        <w:r w:rsidRPr="005F2AB8">
          <w:rPr>
            <w:webHidden/>
          </w:rPr>
          <w:fldChar w:fldCharType="separate"/>
        </w:r>
        <w:r w:rsidRPr="005F2AB8">
          <w:rPr>
            <w:webHidden/>
          </w:rPr>
          <w:t>18</w:t>
        </w:r>
        <w:r w:rsidRPr="005F2AB8">
          <w:rPr>
            <w:webHidden/>
          </w:rPr>
          <w:fldChar w:fldCharType="end"/>
        </w:r>
      </w:hyperlink>
    </w:p>
    <w:p w14:paraId="40678BAE" w14:textId="60C44332" w:rsidR="001C0DDD" w:rsidRPr="005F2AB8" w:rsidRDefault="001C0DDD" w:rsidP="001C0DDD">
      <w:pPr>
        <w:pStyle w:val="14"/>
        <w:ind w:right="-1"/>
        <w:rPr>
          <w:rFonts w:eastAsiaTheme="minorEastAsia" w:cs="Times New Roman"/>
          <w:b w:val="0"/>
          <w:sz w:val="22"/>
          <w:szCs w:val="22"/>
        </w:rPr>
      </w:pPr>
      <w:hyperlink w:anchor="_Toc228154681" w:history="1">
        <w:r w:rsidRPr="005F2AB8">
          <w:rPr>
            <w:rStyle w:val="af2"/>
            <w:rFonts w:ascii="Times New Roman" w:hAnsi="Times New Roman" w:cs="Times New Roman"/>
            <w:b w:val="0"/>
          </w:rPr>
          <w:t>2</w:t>
        </w:r>
        <w:r w:rsidRPr="005F2AB8">
          <w:rPr>
            <w:rFonts w:eastAsiaTheme="minorEastAsia" w:cs="Times New Roman"/>
            <w:b w:val="0"/>
            <w:sz w:val="22"/>
            <w:szCs w:val="22"/>
          </w:rPr>
          <w:tab/>
        </w:r>
        <w:r w:rsidRPr="005F2AB8">
          <w:rPr>
            <w:rStyle w:val="af2"/>
            <w:rFonts w:ascii="Times New Roman" w:hAnsi="Times New Roman" w:cs="Times New Roman"/>
            <w:b w:val="0"/>
          </w:rPr>
          <w:t>ПРОЕКТИРОВАНИЕ СИСТЕМЫ</w:t>
        </w:r>
        <w:r w:rsidRPr="005F2AB8">
          <w:rPr>
            <w:rFonts w:cs="Times New Roman"/>
            <w:b w:val="0"/>
            <w:webHidden/>
          </w:rPr>
          <w:tab/>
        </w:r>
        <w:r w:rsidRPr="005F2AB8">
          <w:rPr>
            <w:rFonts w:cs="Times New Roman"/>
            <w:b w:val="0"/>
            <w:webHidden/>
          </w:rPr>
          <w:fldChar w:fldCharType="begin"/>
        </w:r>
        <w:r w:rsidRPr="005F2AB8">
          <w:rPr>
            <w:rFonts w:cs="Times New Roman"/>
            <w:b w:val="0"/>
            <w:webHidden/>
          </w:rPr>
          <w:instrText xml:space="preserve"> PAGEREF _Toc228154681 \h </w:instrText>
        </w:r>
        <w:r w:rsidRPr="005F2AB8">
          <w:rPr>
            <w:rFonts w:cs="Times New Roman"/>
            <w:b w:val="0"/>
            <w:webHidden/>
          </w:rPr>
        </w:r>
        <w:r w:rsidRPr="005F2AB8">
          <w:rPr>
            <w:rFonts w:cs="Times New Roman"/>
            <w:b w:val="0"/>
            <w:webHidden/>
          </w:rPr>
          <w:fldChar w:fldCharType="separate"/>
        </w:r>
        <w:r w:rsidRPr="005F2AB8">
          <w:rPr>
            <w:rFonts w:cs="Times New Roman"/>
            <w:b w:val="0"/>
            <w:webHidden/>
          </w:rPr>
          <w:t>20</w:t>
        </w:r>
        <w:r w:rsidRPr="005F2AB8">
          <w:rPr>
            <w:rFonts w:cs="Times New Roman"/>
            <w:b w:val="0"/>
            <w:webHidden/>
          </w:rPr>
          <w:fldChar w:fldCharType="end"/>
        </w:r>
      </w:hyperlink>
    </w:p>
    <w:p w14:paraId="5F666A8D" w14:textId="01D88A0B" w:rsidR="001C0DDD" w:rsidRPr="005F2AB8" w:rsidRDefault="001C0DDD" w:rsidP="001C0DDD">
      <w:pPr>
        <w:pStyle w:val="21"/>
        <w:ind w:right="-1"/>
        <w:rPr>
          <w:rFonts w:eastAsiaTheme="minorEastAsia"/>
          <w:sz w:val="22"/>
          <w:szCs w:val="22"/>
        </w:rPr>
      </w:pPr>
      <w:hyperlink w:anchor="_Toc228154682" w:history="1">
        <w:r w:rsidRPr="005F2AB8">
          <w:rPr>
            <w:rStyle w:val="af2"/>
            <w:rFonts w:ascii="Times New Roman" w:eastAsia="MS Mincho" w:hAnsi="Times New Roman"/>
          </w:rPr>
          <w:t>2.1</w:t>
        </w:r>
        <w:r w:rsidRPr="005F2AB8">
          <w:rPr>
            <w:rFonts w:eastAsiaTheme="minorEastAsia"/>
            <w:sz w:val="22"/>
            <w:szCs w:val="22"/>
          </w:rPr>
          <w:tab/>
        </w:r>
        <w:r w:rsidRPr="005F2AB8">
          <w:rPr>
            <w:rStyle w:val="af2"/>
            <w:rFonts w:ascii="Times New Roman" w:eastAsia="MS Mincho" w:hAnsi="Times New Roman"/>
          </w:rPr>
          <w:t>Архитектурная концепция и функциональный контур</w:t>
        </w:r>
        <w:r w:rsidRPr="005F2AB8">
          <w:rPr>
            <w:webHidden/>
          </w:rPr>
          <w:tab/>
        </w:r>
        <w:r w:rsidRPr="005F2AB8">
          <w:rPr>
            <w:webHidden/>
          </w:rPr>
          <w:fldChar w:fldCharType="begin"/>
        </w:r>
        <w:r w:rsidRPr="005F2AB8">
          <w:rPr>
            <w:webHidden/>
          </w:rPr>
          <w:instrText xml:space="preserve"> PAGEREF _Toc228154682 \h </w:instrText>
        </w:r>
        <w:r w:rsidRPr="005F2AB8">
          <w:rPr>
            <w:webHidden/>
          </w:rPr>
        </w:r>
        <w:r w:rsidRPr="005F2AB8">
          <w:rPr>
            <w:webHidden/>
          </w:rPr>
          <w:fldChar w:fldCharType="separate"/>
        </w:r>
        <w:r w:rsidRPr="005F2AB8">
          <w:rPr>
            <w:webHidden/>
          </w:rPr>
          <w:t>20</w:t>
        </w:r>
        <w:r w:rsidRPr="005F2AB8">
          <w:rPr>
            <w:webHidden/>
          </w:rPr>
          <w:fldChar w:fldCharType="end"/>
        </w:r>
      </w:hyperlink>
    </w:p>
    <w:p w14:paraId="771282FA" w14:textId="1007F17E" w:rsidR="001C0DDD" w:rsidRPr="005F2AB8" w:rsidRDefault="001C0DDD" w:rsidP="001C0DDD">
      <w:pPr>
        <w:pStyle w:val="21"/>
        <w:ind w:right="-1"/>
        <w:rPr>
          <w:rFonts w:eastAsiaTheme="minorEastAsia"/>
          <w:sz w:val="22"/>
          <w:szCs w:val="22"/>
        </w:rPr>
      </w:pPr>
      <w:hyperlink w:anchor="_Toc228154683" w:history="1">
        <w:r w:rsidRPr="005F2AB8">
          <w:rPr>
            <w:rStyle w:val="af2"/>
            <w:rFonts w:ascii="Times New Roman" w:eastAsia="MS Mincho" w:hAnsi="Times New Roman"/>
          </w:rPr>
          <w:t>2.2</w:t>
        </w:r>
        <w:r w:rsidRPr="005F2AB8">
          <w:rPr>
            <w:rFonts w:eastAsiaTheme="minorEastAsia"/>
            <w:sz w:val="22"/>
            <w:szCs w:val="22"/>
          </w:rPr>
          <w:tab/>
        </w:r>
        <w:r w:rsidRPr="005F2AB8">
          <w:rPr>
            <w:rStyle w:val="af2"/>
            <w:rFonts w:ascii="Times New Roman" w:eastAsia="MS Mincho" w:hAnsi="Times New Roman"/>
          </w:rPr>
          <w:t>Проектирование правил и алгоритмической интерпретации</w:t>
        </w:r>
        <w:r w:rsidRPr="005F2AB8">
          <w:rPr>
            <w:webHidden/>
          </w:rPr>
          <w:tab/>
        </w:r>
        <w:r w:rsidRPr="005F2AB8">
          <w:rPr>
            <w:webHidden/>
          </w:rPr>
          <w:fldChar w:fldCharType="begin"/>
        </w:r>
        <w:r w:rsidRPr="005F2AB8">
          <w:rPr>
            <w:webHidden/>
          </w:rPr>
          <w:instrText xml:space="preserve"> PAGEREF _Toc228154683 \h </w:instrText>
        </w:r>
        <w:r w:rsidRPr="005F2AB8">
          <w:rPr>
            <w:webHidden/>
          </w:rPr>
        </w:r>
        <w:r w:rsidRPr="005F2AB8">
          <w:rPr>
            <w:webHidden/>
          </w:rPr>
          <w:fldChar w:fldCharType="separate"/>
        </w:r>
        <w:r w:rsidRPr="005F2AB8">
          <w:rPr>
            <w:webHidden/>
          </w:rPr>
          <w:t>22</w:t>
        </w:r>
        <w:r w:rsidRPr="005F2AB8">
          <w:rPr>
            <w:webHidden/>
          </w:rPr>
          <w:fldChar w:fldCharType="end"/>
        </w:r>
      </w:hyperlink>
    </w:p>
    <w:p w14:paraId="1C37B645" w14:textId="47B1AFB2" w:rsidR="001C0DDD" w:rsidRPr="005F2AB8" w:rsidRDefault="001C0DDD" w:rsidP="001C0DDD">
      <w:pPr>
        <w:pStyle w:val="21"/>
        <w:ind w:right="-1"/>
        <w:rPr>
          <w:rFonts w:eastAsiaTheme="minorEastAsia"/>
          <w:sz w:val="22"/>
          <w:szCs w:val="22"/>
        </w:rPr>
      </w:pPr>
      <w:hyperlink w:anchor="_Toc228154684" w:history="1">
        <w:r w:rsidRPr="005F2AB8">
          <w:rPr>
            <w:rStyle w:val="af2"/>
            <w:rFonts w:ascii="Times New Roman" w:eastAsia="MS Mincho" w:hAnsi="Times New Roman"/>
          </w:rPr>
          <w:t>2.3</w:t>
        </w:r>
        <w:r w:rsidRPr="005F2AB8">
          <w:rPr>
            <w:rFonts w:eastAsiaTheme="minorEastAsia"/>
            <w:sz w:val="22"/>
            <w:szCs w:val="22"/>
          </w:rPr>
          <w:tab/>
        </w:r>
        <w:r w:rsidRPr="005F2AB8">
          <w:rPr>
            <w:rStyle w:val="af2"/>
            <w:rFonts w:ascii="Times New Roman" w:eastAsia="MS Mincho" w:hAnsi="Times New Roman"/>
          </w:rPr>
          <w:t>Потоки данных и пользовательский сценарий</w:t>
        </w:r>
        <w:r w:rsidRPr="005F2AB8">
          <w:rPr>
            <w:webHidden/>
          </w:rPr>
          <w:tab/>
        </w:r>
        <w:r w:rsidRPr="005F2AB8">
          <w:rPr>
            <w:webHidden/>
          </w:rPr>
          <w:fldChar w:fldCharType="begin"/>
        </w:r>
        <w:r w:rsidRPr="005F2AB8">
          <w:rPr>
            <w:webHidden/>
          </w:rPr>
          <w:instrText xml:space="preserve"> PAGEREF _Toc228154684 \h </w:instrText>
        </w:r>
        <w:r w:rsidRPr="005F2AB8">
          <w:rPr>
            <w:webHidden/>
          </w:rPr>
        </w:r>
        <w:r w:rsidRPr="005F2AB8">
          <w:rPr>
            <w:webHidden/>
          </w:rPr>
          <w:fldChar w:fldCharType="separate"/>
        </w:r>
        <w:r w:rsidRPr="005F2AB8">
          <w:rPr>
            <w:webHidden/>
          </w:rPr>
          <w:t>24</w:t>
        </w:r>
        <w:r w:rsidRPr="005F2AB8">
          <w:rPr>
            <w:webHidden/>
          </w:rPr>
          <w:fldChar w:fldCharType="end"/>
        </w:r>
      </w:hyperlink>
    </w:p>
    <w:p w14:paraId="20583BE0" w14:textId="6CF4D3E8" w:rsidR="001C0DDD" w:rsidRPr="005F2AB8" w:rsidRDefault="001C0DDD" w:rsidP="001C0DDD">
      <w:pPr>
        <w:pStyle w:val="21"/>
        <w:ind w:right="-1"/>
        <w:rPr>
          <w:rFonts w:eastAsiaTheme="minorEastAsia"/>
          <w:sz w:val="22"/>
          <w:szCs w:val="22"/>
        </w:rPr>
      </w:pPr>
      <w:hyperlink w:anchor="_Toc228154685" w:history="1">
        <w:r w:rsidRPr="005F2AB8">
          <w:rPr>
            <w:rStyle w:val="af2"/>
            <w:rFonts w:ascii="Times New Roman" w:eastAsia="MS Mincho" w:hAnsi="Times New Roman"/>
          </w:rPr>
          <w:t>2.4</w:t>
        </w:r>
        <w:r w:rsidRPr="005F2AB8">
          <w:rPr>
            <w:rFonts w:eastAsiaTheme="minorEastAsia"/>
            <w:sz w:val="22"/>
            <w:szCs w:val="22"/>
          </w:rPr>
          <w:tab/>
        </w:r>
        <w:r w:rsidRPr="005F2AB8">
          <w:rPr>
            <w:rStyle w:val="af2"/>
            <w:rFonts w:ascii="Times New Roman" w:eastAsia="MS Mincho" w:hAnsi="Times New Roman"/>
          </w:rPr>
          <w:t>Информационная модель предметной области</w:t>
        </w:r>
        <w:r w:rsidRPr="005F2AB8">
          <w:rPr>
            <w:webHidden/>
          </w:rPr>
          <w:tab/>
        </w:r>
        <w:r w:rsidRPr="005F2AB8">
          <w:rPr>
            <w:webHidden/>
          </w:rPr>
          <w:fldChar w:fldCharType="begin"/>
        </w:r>
        <w:r w:rsidRPr="005F2AB8">
          <w:rPr>
            <w:webHidden/>
          </w:rPr>
          <w:instrText xml:space="preserve"> PAGEREF _Toc228154685 \h </w:instrText>
        </w:r>
        <w:r w:rsidRPr="005F2AB8">
          <w:rPr>
            <w:webHidden/>
          </w:rPr>
        </w:r>
        <w:r w:rsidRPr="005F2AB8">
          <w:rPr>
            <w:webHidden/>
          </w:rPr>
          <w:fldChar w:fldCharType="separate"/>
        </w:r>
        <w:r w:rsidRPr="005F2AB8">
          <w:rPr>
            <w:webHidden/>
          </w:rPr>
          <w:t>26</w:t>
        </w:r>
        <w:r w:rsidRPr="005F2AB8">
          <w:rPr>
            <w:webHidden/>
          </w:rPr>
          <w:fldChar w:fldCharType="end"/>
        </w:r>
      </w:hyperlink>
    </w:p>
    <w:p w14:paraId="73FDCCCD" w14:textId="12787FCA" w:rsidR="001C0DDD" w:rsidRPr="005F2AB8" w:rsidRDefault="001C0DDD" w:rsidP="001C0DDD">
      <w:pPr>
        <w:pStyle w:val="21"/>
        <w:ind w:right="-1"/>
        <w:rPr>
          <w:rFonts w:eastAsiaTheme="minorEastAsia"/>
          <w:sz w:val="22"/>
          <w:szCs w:val="22"/>
        </w:rPr>
      </w:pPr>
      <w:hyperlink w:anchor="_Toc228154686" w:history="1">
        <w:r w:rsidRPr="005F2AB8">
          <w:rPr>
            <w:rStyle w:val="af2"/>
            <w:rFonts w:ascii="Times New Roman" w:eastAsia="MS Mincho" w:hAnsi="Times New Roman"/>
          </w:rPr>
          <w:t>2.5</w:t>
        </w:r>
        <w:r w:rsidRPr="005F2AB8">
          <w:rPr>
            <w:rFonts w:eastAsiaTheme="minorEastAsia"/>
            <w:sz w:val="22"/>
            <w:szCs w:val="22"/>
          </w:rPr>
          <w:tab/>
        </w:r>
        <w:r w:rsidRPr="005F2AB8">
          <w:rPr>
            <w:rStyle w:val="af2"/>
            <w:rFonts w:ascii="Times New Roman" w:eastAsia="MS Mincho" w:hAnsi="Times New Roman"/>
          </w:rPr>
          <w:t>Архитектурная расширяемость и развитие пользовательских правил</w:t>
        </w:r>
        <w:r w:rsidRPr="005F2AB8">
          <w:rPr>
            <w:webHidden/>
          </w:rPr>
          <w:tab/>
        </w:r>
        <w:r w:rsidRPr="005F2AB8">
          <w:rPr>
            <w:webHidden/>
          </w:rPr>
          <w:fldChar w:fldCharType="begin"/>
        </w:r>
        <w:r w:rsidRPr="005F2AB8">
          <w:rPr>
            <w:webHidden/>
          </w:rPr>
          <w:instrText xml:space="preserve"> PAGEREF _Toc228154686 \h </w:instrText>
        </w:r>
        <w:r w:rsidRPr="005F2AB8">
          <w:rPr>
            <w:webHidden/>
          </w:rPr>
        </w:r>
        <w:r w:rsidRPr="005F2AB8">
          <w:rPr>
            <w:webHidden/>
          </w:rPr>
          <w:fldChar w:fldCharType="separate"/>
        </w:r>
        <w:r w:rsidRPr="005F2AB8">
          <w:rPr>
            <w:webHidden/>
          </w:rPr>
          <w:t>30</w:t>
        </w:r>
        <w:r w:rsidRPr="005F2AB8">
          <w:rPr>
            <w:webHidden/>
          </w:rPr>
          <w:fldChar w:fldCharType="end"/>
        </w:r>
      </w:hyperlink>
    </w:p>
    <w:p w14:paraId="6AA6B8CD" w14:textId="0D19C2A9" w:rsidR="001C0DDD" w:rsidRPr="005F2AB8" w:rsidRDefault="001C0DDD" w:rsidP="001C0DDD">
      <w:pPr>
        <w:pStyle w:val="30"/>
        <w:tabs>
          <w:tab w:val="left" w:pos="1560"/>
        </w:tabs>
        <w:ind w:right="-1"/>
        <w:rPr>
          <w:rFonts w:eastAsiaTheme="minorEastAsia"/>
          <w:iCs w:val="0"/>
          <w:sz w:val="22"/>
          <w:szCs w:val="22"/>
        </w:rPr>
      </w:pPr>
      <w:hyperlink w:anchor="_Toc228154687" w:history="1">
        <w:r w:rsidRPr="005F2AB8">
          <w:rPr>
            <w:rStyle w:val="af2"/>
            <w:rFonts w:ascii="Times New Roman" w:eastAsia="MS Mincho" w:hAnsi="Times New Roman"/>
          </w:rPr>
          <w:t>2.5.1</w:t>
        </w:r>
        <w:r w:rsidRPr="005F2AB8">
          <w:rPr>
            <w:rFonts w:eastAsiaTheme="minorEastAsia"/>
            <w:iCs w:val="0"/>
            <w:sz w:val="22"/>
            <w:szCs w:val="22"/>
          </w:rPr>
          <w:tab/>
        </w:r>
        <w:r w:rsidRPr="005F2AB8">
          <w:rPr>
            <w:rStyle w:val="af2"/>
            <w:rFonts w:ascii="Times New Roman" w:eastAsia="MS Mincho" w:hAnsi="Times New Roman"/>
          </w:rPr>
          <w:t>Валидаторы и функции</w:t>
        </w:r>
        <w:r w:rsidRPr="005F2AB8">
          <w:rPr>
            <w:webHidden/>
          </w:rPr>
          <w:tab/>
        </w:r>
        <w:r w:rsidRPr="005F2AB8">
          <w:rPr>
            <w:webHidden/>
          </w:rPr>
          <w:fldChar w:fldCharType="begin"/>
        </w:r>
        <w:r w:rsidRPr="005F2AB8">
          <w:rPr>
            <w:webHidden/>
          </w:rPr>
          <w:instrText xml:space="preserve"> PAGEREF _Toc228154687 \h </w:instrText>
        </w:r>
        <w:r w:rsidRPr="005F2AB8">
          <w:rPr>
            <w:webHidden/>
          </w:rPr>
        </w:r>
        <w:r w:rsidRPr="005F2AB8">
          <w:rPr>
            <w:webHidden/>
          </w:rPr>
          <w:fldChar w:fldCharType="separate"/>
        </w:r>
        <w:r w:rsidRPr="005F2AB8">
          <w:rPr>
            <w:webHidden/>
          </w:rPr>
          <w:t>30</w:t>
        </w:r>
        <w:r w:rsidRPr="005F2AB8">
          <w:rPr>
            <w:webHidden/>
          </w:rPr>
          <w:fldChar w:fldCharType="end"/>
        </w:r>
      </w:hyperlink>
    </w:p>
    <w:p w14:paraId="190C72B5" w14:textId="27135E7C" w:rsidR="001C0DDD" w:rsidRPr="005F2AB8" w:rsidRDefault="001C0DDD" w:rsidP="001C0DDD">
      <w:pPr>
        <w:pStyle w:val="30"/>
        <w:tabs>
          <w:tab w:val="left" w:pos="1560"/>
        </w:tabs>
        <w:ind w:right="-1"/>
        <w:rPr>
          <w:rFonts w:eastAsiaTheme="minorEastAsia"/>
          <w:iCs w:val="0"/>
          <w:sz w:val="22"/>
          <w:szCs w:val="22"/>
        </w:rPr>
      </w:pPr>
      <w:hyperlink w:anchor="_Toc228154688" w:history="1">
        <w:r w:rsidRPr="005F2AB8">
          <w:rPr>
            <w:rStyle w:val="af2"/>
            <w:rFonts w:ascii="Times New Roman" w:eastAsia="MS Mincho" w:hAnsi="Times New Roman"/>
          </w:rPr>
          <w:t>2.5.2</w:t>
        </w:r>
        <w:r w:rsidRPr="005F2AB8">
          <w:rPr>
            <w:rFonts w:eastAsiaTheme="minorEastAsia"/>
            <w:iCs w:val="0"/>
            <w:sz w:val="22"/>
            <w:szCs w:val="22"/>
          </w:rPr>
          <w:tab/>
        </w:r>
        <w:r w:rsidRPr="005F2AB8">
          <w:rPr>
            <w:rStyle w:val="af2"/>
            <w:rFonts w:ascii="Times New Roman" w:eastAsia="MS Mincho" w:hAnsi="Times New Roman"/>
          </w:rPr>
          <w:t>Централизация конфигурационной системы</w:t>
        </w:r>
        <w:r w:rsidRPr="005F2AB8">
          <w:rPr>
            <w:webHidden/>
          </w:rPr>
          <w:tab/>
        </w:r>
        <w:r w:rsidRPr="005F2AB8">
          <w:rPr>
            <w:webHidden/>
          </w:rPr>
          <w:fldChar w:fldCharType="begin"/>
        </w:r>
        <w:r w:rsidRPr="005F2AB8">
          <w:rPr>
            <w:webHidden/>
          </w:rPr>
          <w:instrText xml:space="preserve"> PAGEREF _Toc228154688 \h </w:instrText>
        </w:r>
        <w:r w:rsidRPr="005F2AB8">
          <w:rPr>
            <w:webHidden/>
          </w:rPr>
        </w:r>
        <w:r w:rsidRPr="005F2AB8">
          <w:rPr>
            <w:webHidden/>
          </w:rPr>
          <w:fldChar w:fldCharType="separate"/>
        </w:r>
        <w:r w:rsidRPr="005F2AB8">
          <w:rPr>
            <w:webHidden/>
          </w:rPr>
          <w:t>31</w:t>
        </w:r>
        <w:r w:rsidRPr="005F2AB8">
          <w:rPr>
            <w:webHidden/>
          </w:rPr>
          <w:fldChar w:fldCharType="end"/>
        </w:r>
      </w:hyperlink>
    </w:p>
    <w:p w14:paraId="0D994241" w14:textId="1E1B516E" w:rsidR="001C0DDD" w:rsidRPr="005F2AB8" w:rsidRDefault="001C0DDD" w:rsidP="001C0DDD">
      <w:pPr>
        <w:pStyle w:val="30"/>
        <w:tabs>
          <w:tab w:val="left" w:pos="1560"/>
        </w:tabs>
        <w:ind w:right="-1"/>
        <w:rPr>
          <w:rFonts w:eastAsiaTheme="minorEastAsia"/>
          <w:iCs w:val="0"/>
          <w:sz w:val="22"/>
          <w:szCs w:val="22"/>
        </w:rPr>
      </w:pPr>
      <w:hyperlink w:anchor="_Toc228154689" w:history="1">
        <w:r w:rsidRPr="005F2AB8">
          <w:rPr>
            <w:rStyle w:val="af2"/>
            <w:rFonts w:ascii="Times New Roman" w:eastAsia="MS Mincho" w:hAnsi="Times New Roman"/>
          </w:rPr>
          <w:t>2.5.3</w:t>
        </w:r>
        <w:r w:rsidRPr="005F2AB8">
          <w:rPr>
            <w:rFonts w:eastAsiaTheme="minorEastAsia"/>
            <w:iCs w:val="0"/>
            <w:sz w:val="22"/>
            <w:szCs w:val="22"/>
          </w:rPr>
          <w:tab/>
        </w:r>
        <w:r w:rsidRPr="005F2AB8">
          <w:rPr>
            <w:rStyle w:val="af2"/>
            <w:rFonts w:ascii="Times New Roman" w:eastAsia="MS Mincho" w:hAnsi="Times New Roman"/>
          </w:rPr>
          <w:t>Конструктор правил</w:t>
        </w:r>
        <w:r w:rsidRPr="005F2AB8">
          <w:rPr>
            <w:webHidden/>
          </w:rPr>
          <w:tab/>
        </w:r>
        <w:r w:rsidRPr="005F2AB8">
          <w:rPr>
            <w:webHidden/>
          </w:rPr>
          <w:fldChar w:fldCharType="begin"/>
        </w:r>
        <w:r w:rsidRPr="005F2AB8">
          <w:rPr>
            <w:webHidden/>
          </w:rPr>
          <w:instrText xml:space="preserve"> PAGEREF _Toc228154689 \h </w:instrText>
        </w:r>
        <w:r w:rsidRPr="005F2AB8">
          <w:rPr>
            <w:webHidden/>
          </w:rPr>
        </w:r>
        <w:r w:rsidRPr="005F2AB8">
          <w:rPr>
            <w:webHidden/>
          </w:rPr>
          <w:fldChar w:fldCharType="separate"/>
        </w:r>
        <w:r w:rsidRPr="005F2AB8">
          <w:rPr>
            <w:webHidden/>
          </w:rPr>
          <w:t>31</w:t>
        </w:r>
        <w:r w:rsidRPr="005F2AB8">
          <w:rPr>
            <w:webHidden/>
          </w:rPr>
          <w:fldChar w:fldCharType="end"/>
        </w:r>
      </w:hyperlink>
    </w:p>
    <w:p w14:paraId="4B8F6971" w14:textId="24280B28" w:rsidR="001C0DDD" w:rsidRPr="005F2AB8" w:rsidRDefault="001C0DDD" w:rsidP="001C0DDD">
      <w:pPr>
        <w:pStyle w:val="30"/>
        <w:tabs>
          <w:tab w:val="left" w:pos="1560"/>
        </w:tabs>
        <w:ind w:right="-1"/>
        <w:rPr>
          <w:rFonts w:eastAsiaTheme="minorEastAsia"/>
          <w:iCs w:val="0"/>
          <w:sz w:val="22"/>
          <w:szCs w:val="22"/>
        </w:rPr>
      </w:pPr>
      <w:hyperlink w:anchor="_Toc228154690" w:history="1">
        <w:r w:rsidRPr="005F2AB8">
          <w:rPr>
            <w:rStyle w:val="af2"/>
            <w:rFonts w:ascii="Times New Roman" w:eastAsia="MS Mincho" w:hAnsi="Times New Roman"/>
          </w:rPr>
          <w:t>2.5.4</w:t>
        </w:r>
        <w:r w:rsidRPr="005F2AB8">
          <w:rPr>
            <w:rFonts w:eastAsiaTheme="minorEastAsia"/>
            <w:iCs w:val="0"/>
            <w:sz w:val="22"/>
            <w:szCs w:val="22"/>
          </w:rPr>
          <w:tab/>
        </w:r>
        <w:r w:rsidRPr="005F2AB8">
          <w:rPr>
            <w:rStyle w:val="af2"/>
            <w:rFonts w:ascii="Times New Roman" w:eastAsia="MS Mincho" w:hAnsi="Times New Roman"/>
          </w:rPr>
          <w:t>Роль сервиса валидации</w:t>
        </w:r>
        <w:r w:rsidRPr="005F2AB8">
          <w:rPr>
            <w:webHidden/>
          </w:rPr>
          <w:tab/>
        </w:r>
        <w:r w:rsidRPr="005F2AB8">
          <w:rPr>
            <w:webHidden/>
          </w:rPr>
          <w:fldChar w:fldCharType="begin"/>
        </w:r>
        <w:r w:rsidRPr="005F2AB8">
          <w:rPr>
            <w:webHidden/>
          </w:rPr>
          <w:instrText xml:space="preserve"> PAGEREF _Toc228154690 \h </w:instrText>
        </w:r>
        <w:r w:rsidRPr="005F2AB8">
          <w:rPr>
            <w:webHidden/>
          </w:rPr>
        </w:r>
        <w:r w:rsidRPr="005F2AB8">
          <w:rPr>
            <w:webHidden/>
          </w:rPr>
          <w:fldChar w:fldCharType="separate"/>
        </w:r>
        <w:r w:rsidRPr="005F2AB8">
          <w:rPr>
            <w:webHidden/>
          </w:rPr>
          <w:t>32</w:t>
        </w:r>
        <w:r w:rsidRPr="005F2AB8">
          <w:rPr>
            <w:webHidden/>
          </w:rPr>
          <w:fldChar w:fldCharType="end"/>
        </w:r>
      </w:hyperlink>
    </w:p>
    <w:p w14:paraId="57CCE5DF" w14:textId="74BE0643" w:rsidR="001C0DDD" w:rsidRPr="005F2AB8" w:rsidRDefault="001C0DDD" w:rsidP="001C0DDD">
      <w:pPr>
        <w:pStyle w:val="30"/>
        <w:tabs>
          <w:tab w:val="left" w:pos="1560"/>
        </w:tabs>
        <w:ind w:right="-1"/>
        <w:rPr>
          <w:rFonts w:eastAsiaTheme="minorEastAsia"/>
          <w:iCs w:val="0"/>
          <w:sz w:val="22"/>
          <w:szCs w:val="22"/>
        </w:rPr>
      </w:pPr>
      <w:hyperlink w:anchor="_Toc228154691" w:history="1">
        <w:r w:rsidRPr="005F2AB8">
          <w:rPr>
            <w:rStyle w:val="af2"/>
            <w:rFonts w:ascii="Times New Roman" w:eastAsia="MS Mincho" w:hAnsi="Times New Roman"/>
          </w:rPr>
          <w:t>2.5.5</w:t>
        </w:r>
        <w:r w:rsidRPr="005F2AB8">
          <w:rPr>
            <w:rFonts w:eastAsiaTheme="minorEastAsia"/>
            <w:iCs w:val="0"/>
            <w:sz w:val="22"/>
            <w:szCs w:val="22"/>
          </w:rPr>
          <w:tab/>
        </w:r>
        <w:r w:rsidRPr="005F2AB8">
          <w:rPr>
            <w:rStyle w:val="af2"/>
            <w:rFonts w:ascii="Times New Roman" w:eastAsia="MS Mincho" w:hAnsi="Times New Roman"/>
          </w:rPr>
          <w:t>Процесс добавления нового правила</w:t>
        </w:r>
        <w:r w:rsidRPr="005F2AB8">
          <w:rPr>
            <w:webHidden/>
          </w:rPr>
          <w:tab/>
        </w:r>
        <w:r w:rsidRPr="005F2AB8">
          <w:rPr>
            <w:webHidden/>
          </w:rPr>
          <w:fldChar w:fldCharType="begin"/>
        </w:r>
        <w:r w:rsidRPr="005F2AB8">
          <w:rPr>
            <w:webHidden/>
          </w:rPr>
          <w:instrText xml:space="preserve"> PAGEREF _Toc228154691 \h </w:instrText>
        </w:r>
        <w:r w:rsidRPr="005F2AB8">
          <w:rPr>
            <w:webHidden/>
          </w:rPr>
        </w:r>
        <w:r w:rsidRPr="005F2AB8">
          <w:rPr>
            <w:webHidden/>
          </w:rPr>
          <w:fldChar w:fldCharType="separate"/>
        </w:r>
        <w:r w:rsidRPr="005F2AB8">
          <w:rPr>
            <w:webHidden/>
          </w:rPr>
          <w:t>32</w:t>
        </w:r>
        <w:r w:rsidRPr="005F2AB8">
          <w:rPr>
            <w:webHidden/>
          </w:rPr>
          <w:fldChar w:fldCharType="end"/>
        </w:r>
      </w:hyperlink>
    </w:p>
    <w:p w14:paraId="6A9B8356" w14:textId="2E57569A" w:rsidR="001C0DDD" w:rsidRPr="005F2AB8" w:rsidRDefault="001C0DDD" w:rsidP="001C0DDD">
      <w:pPr>
        <w:pStyle w:val="41"/>
        <w:tabs>
          <w:tab w:val="left" w:pos="1560"/>
        </w:tabs>
        <w:ind w:right="-1"/>
        <w:rPr>
          <w:rFonts w:eastAsiaTheme="minorEastAsia"/>
          <w:sz w:val="22"/>
          <w:szCs w:val="22"/>
        </w:rPr>
      </w:pPr>
      <w:hyperlink w:anchor="_Toc228154692" w:history="1">
        <w:r w:rsidRPr="005F2AB8">
          <w:rPr>
            <w:rStyle w:val="af2"/>
            <w:rFonts w:ascii="Times New Roman" w:eastAsia="MS Mincho" w:hAnsi="Times New Roman"/>
          </w:rPr>
          <w:t>2.5.5.1</w:t>
        </w:r>
        <w:r w:rsidRPr="005F2AB8">
          <w:rPr>
            <w:rFonts w:eastAsiaTheme="minorEastAsia"/>
            <w:sz w:val="22"/>
            <w:szCs w:val="22"/>
          </w:rPr>
          <w:tab/>
        </w:r>
        <w:r w:rsidRPr="005F2AB8">
          <w:rPr>
            <w:rStyle w:val="af2"/>
            <w:rFonts w:ascii="Times New Roman" w:eastAsia="MS Mincho" w:hAnsi="Times New Roman"/>
          </w:rPr>
          <w:t>Сценарий для разработчика</w:t>
        </w:r>
        <w:r w:rsidRPr="005F2AB8">
          <w:rPr>
            <w:webHidden/>
          </w:rPr>
          <w:tab/>
        </w:r>
        <w:r w:rsidRPr="005F2AB8">
          <w:rPr>
            <w:webHidden/>
          </w:rPr>
          <w:fldChar w:fldCharType="begin"/>
        </w:r>
        <w:r w:rsidRPr="005F2AB8">
          <w:rPr>
            <w:webHidden/>
          </w:rPr>
          <w:instrText xml:space="preserve"> PAGEREF _Toc228154692 \h </w:instrText>
        </w:r>
        <w:r w:rsidRPr="005F2AB8">
          <w:rPr>
            <w:webHidden/>
          </w:rPr>
        </w:r>
        <w:r w:rsidRPr="005F2AB8">
          <w:rPr>
            <w:webHidden/>
          </w:rPr>
          <w:fldChar w:fldCharType="separate"/>
        </w:r>
        <w:r w:rsidRPr="005F2AB8">
          <w:rPr>
            <w:webHidden/>
          </w:rPr>
          <w:t>32</w:t>
        </w:r>
        <w:r w:rsidRPr="005F2AB8">
          <w:rPr>
            <w:webHidden/>
          </w:rPr>
          <w:fldChar w:fldCharType="end"/>
        </w:r>
      </w:hyperlink>
    </w:p>
    <w:p w14:paraId="6B0A6696" w14:textId="4D67593E" w:rsidR="001C0DDD" w:rsidRPr="005F2AB8" w:rsidRDefault="001C0DDD" w:rsidP="001C0DDD">
      <w:pPr>
        <w:pStyle w:val="41"/>
        <w:tabs>
          <w:tab w:val="left" w:pos="1560"/>
        </w:tabs>
        <w:ind w:right="-1"/>
        <w:rPr>
          <w:rFonts w:eastAsiaTheme="minorEastAsia"/>
          <w:sz w:val="22"/>
          <w:szCs w:val="22"/>
        </w:rPr>
      </w:pPr>
      <w:hyperlink w:anchor="_Toc228154693" w:history="1">
        <w:r w:rsidRPr="005F2AB8">
          <w:rPr>
            <w:rStyle w:val="af2"/>
            <w:rFonts w:ascii="Times New Roman" w:eastAsia="MS Mincho" w:hAnsi="Times New Roman"/>
          </w:rPr>
          <w:t>2.5.5.2</w:t>
        </w:r>
        <w:r w:rsidRPr="005F2AB8">
          <w:rPr>
            <w:rFonts w:eastAsiaTheme="minorEastAsia"/>
            <w:sz w:val="22"/>
            <w:szCs w:val="22"/>
          </w:rPr>
          <w:tab/>
        </w:r>
        <w:r w:rsidRPr="005F2AB8">
          <w:rPr>
            <w:rStyle w:val="af2"/>
            <w:rFonts w:ascii="Times New Roman" w:eastAsia="MS Mincho" w:hAnsi="Times New Roman"/>
          </w:rPr>
          <w:t>Сценарий для пользователя</w:t>
        </w:r>
        <w:r w:rsidRPr="005F2AB8">
          <w:rPr>
            <w:webHidden/>
          </w:rPr>
          <w:tab/>
        </w:r>
        <w:r w:rsidRPr="005F2AB8">
          <w:rPr>
            <w:webHidden/>
          </w:rPr>
          <w:fldChar w:fldCharType="begin"/>
        </w:r>
        <w:r w:rsidRPr="005F2AB8">
          <w:rPr>
            <w:webHidden/>
          </w:rPr>
          <w:instrText xml:space="preserve"> PAGEREF _Toc228154693 \h </w:instrText>
        </w:r>
        <w:r w:rsidRPr="005F2AB8">
          <w:rPr>
            <w:webHidden/>
          </w:rPr>
        </w:r>
        <w:r w:rsidRPr="005F2AB8">
          <w:rPr>
            <w:webHidden/>
          </w:rPr>
          <w:fldChar w:fldCharType="separate"/>
        </w:r>
        <w:r w:rsidRPr="005F2AB8">
          <w:rPr>
            <w:webHidden/>
          </w:rPr>
          <w:t>34</w:t>
        </w:r>
        <w:r w:rsidRPr="005F2AB8">
          <w:rPr>
            <w:webHidden/>
          </w:rPr>
          <w:fldChar w:fldCharType="end"/>
        </w:r>
      </w:hyperlink>
    </w:p>
    <w:p w14:paraId="090E7B5C" w14:textId="298143DD" w:rsidR="001C0DDD" w:rsidRPr="005F2AB8" w:rsidRDefault="001C0DDD" w:rsidP="001C0DDD">
      <w:pPr>
        <w:pStyle w:val="21"/>
        <w:ind w:right="-1"/>
        <w:rPr>
          <w:rFonts w:eastAsiaTheme="minorEastAsia"/>
          <w:sz w:val="22"/>
          <w:szCs w:val="22"/>
        </w:rPr>
      </w:pPr>
      <w:hyperlink w:anchor="_Toc228154694" w:history="1">
        <w:r w:rsidRPr="005F2AB8">
          <w:rPr>
            <w:rStyle w:val="af2"/>
            <w:rFonts w:ascii="Times New Roman" w:eastAsia="MS Mincho" w:hAnsi="Times New Roman"/>
          </w:rPr>
          <w:t>2.6</w:t>
        </w:r>
        <w:r w:rsidRPr="005F2AB8">
          <w:rPr>
            <w:rFonts w:eastAsiaTheme="minorEastAsia"/>
            <w:sz w:val="22"/>
            <w:szCs w:val="22"/>
          </w:rPr>
          <w:tab/>
        </w:r>
        <w:r w:rsidRPr="005F2AB8">
          <w:rPr>
            <w:rStyle w:val="af2"/>
            <w:rFonts w:ascii="Times New Roman" w:eastAsia="MS Mincho" w:hAnsi="Times New Roman"/>
          </w:rPr>
          <w:t>Выводы по проектированию системы</w:t>
        </w:r>
        <w:r w:rsidRPr="005F2AB8">
          <w:rPr>
            <w:webHidden/>
          </w:rPr>
          <w:tab/>
        </w:r>
        <w:r w:rsidRPr="005F2AB8">
          <w:rPr>
            <w:webHidden/>
          </w:rPr>
          <w:fldChar w:fldCharType="begin"/>
        </w:r>
        <w:r w:rsidRPr="005F2AB8">
          <w:rPr>
            <w:webHidden/>
          </w:rPr>
          <w:instrText xml:space="preserve"> PAGEREF _Toc228154694 \h </w:instrText>
        </w:r>
        <w:r w:rsidRPr="005F2AB8">
          <w:rPr>
            <w:webHidden/>
          </w:rPr>
        </w:r>
        <w:r w:rsidRPr="005F2AB8">
          <w:rPr>
            <w:webHidden/>
          </w:rPr>
          <w:fldChar w:fldCharType="separate"/>
        </w:r>
        <w:r w:rsidRPr="005F2AB8">
          <w:rPr>
            <w:webHidden/>
          </w:rPr>
          <w:t>35</w:t>
        </w:r>
        <w:r w:rsidRPr="005F2AB8">
          <w:rPr>
            <w:webHidden/>
          </w:rPr>
          <w:fldChar w:fldCharType="end"/>
        </w:r>
      </w:hyperlink>
    </w:p>
    <w:p w14:paraId="0B9F3D6F" w14:textId="55FFE3BF" w:rsidR="001C0DDD" w:rsidRPr="005F2AB8" w:rsidRDefault="001C0DDD" w:rsidP="001C0DDD">
      <w:pPr>
        <w:pStyle w:val="14"/>
        <w:ind w:right="-1"/>
        <w:rPr>
          <w:rFonts w:eastAsiaTheme="minorEastAsia" w:cs="Times New Roman"/>
          <w:b w:val="0"/>
          <w:sz w:val="22"/>
          <w:szCs w:val="22"/>
        </w:rPr>
      </w:pPr>
      <w:hyperlink w:anchor="_Toc228154695" w:history="1">
        <w:r w:rsidRPr="005F2AB8">
          <w:rPr>
            <w:rStyle w:val="af2"/>
            <w:rFonts w:ascii="Times New Roman" w:hAnsi="Times New Roman" w:cs="Times New Roman"/>
            <w:b w:val="0"/>
          </w:rPr>
          <w:t>3</w:t>
        </w:r>
        <w:r w:rsidRPr="005F2AB8">
          <w:rPr>
            <w:rFonts w:eastAsiaTheme="minorEastAsia" w:cs="Times New Roman"/>
            <w:b w:val="0"/>
            <w:sz w:val="22"/>
            <w:szCs w:val="22"/>
          </w:rPr>
          <w:tab/>
        </w:r>
        <w:r w:rsidRPr="005F2AB8">
          <w:rPr>
            <w:rStyle w:val="af2"/>
            <w:rFonts w:ascii="Times New Roman" w:hAnsi="Times New Roman" w:cs="Times New Roman"/>
            <w:b w:val="0"/>
          </w:rPr>
          <w:t>РЕАЛИЗАЦИЯ ПРИЛОЖЕНИЯ</w:t>
        </w:r>
        <w:r w:rsidRPr="005F2AB8">
          <w:rPr>
            <w:rFonts w:cs="Times New Roman"/>
            <w:b w:val="0"/>
            <w:webHidden/>
          </w:rPr>
          <w:tab/>
        </w:r>
        <w:r w:rsidRPr="005F2AB8">
          <w:rPr>
            <w:rFonts w:cs="Times New Roman"/>
            <w:b w:val="0"/>
            <w:webHidden/>
          </w:rPr>
          <w:fldChar w:fldCharType="begin"/>
        </w:r>
        <w:r w:rsidRPr="005F2AB8">
          <w:rPr>
            <w:rFonts w:cs="Times New Roman"/>
            <w:b w:val="0"/>
            <w:webHidden/>
          </w:rPr>
          <w:instrText xml:space="preserve"> PAGEREF _Toc228154695 \h </w:instrText>
        </w:r>
        <w:r w:rsidRPr="005F2AB8">
          <w:rPr>
            <w:rFonts w:cs="Times New Roman"/>
            <w:b w:val="0"/>
            <w:webHidden/>
          </w:rPr>
        </w:r>
        <w:r w:rsidRPr="005F2AB8">
          <w:rPr>
            <w:rFonts w:cs="Times New Roman"/>
            <w:b w:val="0"/>
            <w:webHidden/>
          </w:rPr>
          <w:fldChar w:fldCharType="separate"/>
        </w:r>
        <w:r w:rsidRPr="005F2AB8">
          <w:rPr>
            <w:rFonts w:cs="Times New Roman"/>
            <w:b w:val="0"/>
            <w:webHidden/>
          </w:rPr>
          <w:t>36</w:t>
        </w:r>
        <w:r w:rsidRPr="005F2AB8">
          <w:rPr>
            <w:rFonts w:cs="Times New Roman"/>
            <w:b w:val="0"/>
            <w:webHidden/>
          </w:rPr>
          <w:fldChar w:fldCharType="end"/>
        </w:r>
      </w:hyperlink>
    </w:p>
    <w:p w14:paraId="770489F6" w14:textId="7FB29C03" w:rsidR="001C0DDD" w:rsidRPr="005F2AB8" w:rsidRDefault="001C0DDD" w:rsidP="001C0DDD">
      <w:pPr>
        <w:pStyle w:val="21"/>
        <w:ind w:right="-1"/>
        <w:rPr>
          <w:rFonts w:eastAsiaTheme="minorEastAsia"/>
          <w:sz w:val="22"/>
          <w:szCs w:val="22"/>
        </w:rPr>
      </w:pPr>
      <w:hyperlink w:anchor="_Toc228154696" w:history="1">
        <w:r w:rsidRPr="005F2AB8">
          <w:rPr>
            <w:rStyle w:val="af2"/>
            <w:rFonts w:ascii="Times New Roman" w:eastAsia="MS Mincho" w:hAnsi="Times New Roman"/>
          </w:rPr>
          <w:t>3.1</w:t>
        </w:r>
        <w:r w:rsidRPr="005F2AB8">
          <w:rPr>
            <w:rFonts w:eastAsiaTheme="minorEastAsia"/>
            <w:sz w:val="22"/>
            <w:szCs w:val="22"/>
          </w:rPr>
          <w:tab/>
        </w:r>
        <w:r w:rsidRPr="005F2AB8">
          <w:rPr>
            <w:rStyle w:val="af2"/>
            <w:rFonts w:ascii="Times New Roman" w:eastAsia="MS Mincho" w:hAnsi="Times New Roman"/>
          </w:rPr>
          <w:t>Состав программного комплекса и точки входа</w:t>
        </w:r>
        <w:r w:rsidRPr="005F2AB8">
          <w:rPr>
            <w:webHidden/>
          </w:rPr>
          <w:tab/>
        </w:r>
        <w:r w:rsidRPr="005F2AB8">
          <w:rPr>
            <w:webHidden/>
          </w:rPr>
          <w:fldChar w:fldCharType="begin"/>
        </w:r>
        <w:r w:rsidRPr="005F2AB8">
          <w:rPr>
            <w:webHidden/>
          </w:rPr>
          <w:instrText xml:space="preserve"> PAGEREF _Toc228154696 \h </w:instrText>
        </w:r>
        <w:r w:rsidRPr="005F2AB8">
          <w:rPr>
            <w:webHidden/>
          </w:rPr>
        </w:r>
        <w:r w:rsidRPr="005F2AB8">
          <w:rPr>
            <w:webHidden/>
          </w:rPr>
          <w:fldChar w:fldCharType="separate"/>
        </w:r>
        <w:r w:rsidRPr="005F2AB8">
          <w:rPr>
            <w:webHidden/>
          </w:rPr>
          <w:t>36</w:t>
        </w:r>
        <w:r w:rsidRPr="005F2AB8">
          <w:rPr>
            <w:webHidden/>
          </w:rPr>
          <w:fldChar w:fldCharType="end"/>
        </w:r>
      </w:hyperlink>
    </w:p>
    <w:p w14:paraId="042D9CE1" w14:textId="3241EDDD" w:rsidR="001C0DDD" w:rsidRPr="005F2AB8" w:rsidRDefault="001C0DDD" w:rsidP="001C0DDD">
      <w:pPr>
        <w:pStyle w:val="30"/>
        <w:tabs>
          <w:tab w:val="left" w:pos="1560"/>
        </w:tabs>
        <w:ind w:right="-1"/>
        <w:rPr>
          <w:rFonts w:eastAsiaTheme="minorEastAsia"/>
          <w:iCs w:val="0"/>
          <w:sz w:val="22"/>
          <w:szCs w:val="22"/>
        </w:rPr>
      </w:pPr>
      <w:hyperlink w:anchor="_Toc228154697" w:history="1">
        <w:r w:rsidRPr="005F2AB8">
          <w:rPr>
            <w:rStyle w:val="af2"/>
            <w:rFonts w:ascii="Times New Roman" w:eastAsia="MS Mincho" w:hAnsi="Times New Roman"/>
          </w:rPr>
          <w:t>3.1.1</w:t>
        </w:r>
        <w:r w:rsidRPr="005F2AB8">
          <w:rPr>
            <w:rFonts w:eastAsiaTheme="minorEastAsia"/>
            <w:iCs w:val="0"/>
            <w:sz w:val="22"/>
            <w:szCs w:val="22"/>
          </w:rPr>
          <w:tab/>
        </w:r>
        <w:r w:rsidRPr="005F2AB8">
          <w:rPr>
            <w:rStyle w:val="af2"/>
            <w:rFonts w:ascii="Times New Roman" w:eastAsia="MS Mincho" w:hAnsi="Times New Roman"/>
          </w:rPr>
          <w:t>Веб-оболочка: реализация и ключевые моменты</w:t>
        </w:r>
        <w:r w:rsidRPr="005F2AB8">
          <w:rPr>
            <w:webHidden/>
          </w:rPr>
          <w:tab/>
        </w:r>
        <w:r w:rsidRPr="005F2AB8">
          <w:rPr>
            <w:webHidden/>
          </w:rPr>
          <w:fldChar w:fldCharType="begin"/>
        </w:r>
        <w:r w:rsidRPr="005F2AB8">
          <w:rPr>
            <w:webHidden/>
          </w:rPr>
          <w:instrText xml:space="preserve"> PAGEREF _Toc228154697 \h </w:instrText>
        </w:r>
        <w:r w:rsidRPr="005F2AB8">
          <w:rPr>
            <w:webHidden/>
          </w:rPr>
        </w:r>
        <w:r w:rsidRPr="005F2AB8">
          <w:rPr>
            <w:webHidden/>
          </w:rPr>
          <w:fldChar w:fldCharType="separate"/>
        </w:r>
        <w:r w:rsidRPr="005F2AB8">
          <w:rPr>
            <w:webHidden/>
          </w:rPr>
          <w:t>36</w:t>
        </w:r>
        <w:r w:rsidRPr="005F2AB8">
          <w:rPr>
            <w:webHidden/>
          </w:rPr>
          <w:fldChar w:fldCharType="end"/>
        </w:r>
      </w:hyperlink>
    </w:p>
    <w:p w14:paraId="64E8169D" w14:textId="1137D3D6" w:rsidR="001C0DDD" w:rsidRPr="005F2AB8" w:rsidRDefault="001C0DDD" w:rsidP="001C0DDD">
      <w:pPr>
        <w:pStyle w:val="30"/>
        <w:tabs>
          <w:tab w:val="left" w:pos="1560"/>
        </w:tabs>
        <w:ind w:right="-1"/>
        <w:rPr>
          <w:rFonts w:eastAsiaTheme="minorEastAsia"/>
          <w:iCs w:val="0"/>
          <w:sz w:val="22"/>
          <w:szCs w:val="22"/>
        </w:rPr>
      </w:pPr>
      <w:hyperlink w:anchor="_Toc228154698" w:history="1">
        <w:r w:rsidRPr="005F2AB8">
          <w:rPr>
            <w:rStyle w:val="af2"/>
            <w:rFonts w:ascii="Times New Roman" w:eastAsia="MS Mincho" w:hAnsi="Times New Roman"/>
          </w:rPr>
          <w:t>3.1.2</w:t>
        </w:r>
        <w:r w:rsidRPr="005F2AB8">
          <w:rPr>
            <w:rFonts w:eastAsiaTheme="minorEastAsia"/>
            <w:iCs w:val="0"/>
            <w:sz w:val="22"/>
            <w:szCs w:val="22"/>
          </w:rPr>
          <w:tab/>
        </w:r>
        <w:r w:rsidRPr="005F2AB8">
          <w:rPr>
            <w:rStyle w:val="af2"/>
            <w:rFonts w:ascii="Times New Roman" w:eastAsia="MS Mincho" w:hAnsi="Times New Roman"/>
          </w:rPr>
          <w:t>Ядро валидации</w:t>
        </w:r>
        <w:r w:rsidRPr="005F2AB8">
          <w:rPr>
            <w:webHidden/>
          </w:rPr>
          <w:tab/>
        </w:r>
        <w:r w:rsidRPr="005F2AB8">
          <w:rPr>
            <w:webHidden/>
          </w:rPr>
          <w:fldChar w:fldCharType="begin"/>
        </w:r>
        <w:r w:rsidRPr="005F2AB8">
          <w:rPr>
            <w:webHidden/>
          </w:rPr>
          <w:instrText xml:space="preserve"> PAGEREF _Toc228154698 \h </w:instrText>
        </w:r>
        <w:r w:rsidRPr="005F2AB8">
          <w:rPr>
            <w:webHidden/>
          </w:rPr>
        </w:r>
        <w:r w:rsidRPr="005F2AB8">
          <w:rPr>
            <w:webHidden/>
          </w:rPr>
          <w:fldChar w:fldCharType="separate"/>
        </w:r>
        <w:r w:rsidRPr="005F2AB8">
          <w:rPr>
            <w:webHidden/>
          </w:rPr>
          <w:t>37</w:t>
        </w:r>
        <w:r w:rsidRPr="005F2AB8">
          <w:rPr>
            <w:webHidden/>
          </w:rPr>
          <w:fldChar w:fldCharType="end"/>
        </w:r>
      </w:hyperlink>
    </w:p>
    <w:p w14:paraId="36B86BB0" w14:textId="01068170" w:rsidR="001C0DDD" w:rsidRPr="005F2AB8" w:rsidRDefault="001C0DDD" w:rsidP="001C0DDD">
      <w:pPr>
        <w:pStyle w:val="30"/>
        <w:tabs>
          <w:tab w:val="left" w:pos="1560"/>
        </w:tabs>
        <w:ind w:right="-1"/>
        <w:rPr>
          <w:rFonts w:eastAsiaTheme="minorEastAsia"/>
          <w:iCs w:val="0"/>
          <w:sz w:val="22"/>
          <w:szCs w:val="22"/>
        </w:rPr>
      </w:pPr>
      <w:hyperlink w:anchor="_Toc228154699" w:history="1">
        <w:r w:rsidRPr="005F2AB8">
          <w:rPr>
            <w:rStyle w:val="af2"/>
            <w:rFonts w:ascii="Times New Roman" w:eastAsia="MS Mincho" w:hAnsi="Times New Roman"/>
          </w:rPr>
          <w:t>3.1.3</w:t>
        </w:r>
        <w:r w:rsidRPr="005F2AB8">
          <w:rPr>
            <w:rFonts w:eastAsiaTheme="minorEastAsia"/>
            <w:iCs w:val="0"/>
            <w:sz w:val="22"/>
            <w:szCs w:val="22"/>
          </w:rPr>
          <w:tab/>
        </w:r>
        <w:r w:rsidRPr="005F2AB8">
          <w:rPr>
            <w:rStyle w:val="af2"/>
            <w:rFonts w:ascii="Times New Roman" w:eastAsia="MS Mincho" w:hAnsi="Times New Roman"/>
          </w:rPr>
          <w:t>Схема взаимодействия компонентов</w:t>
        </w:r>
        <w:r w:rsidRPr="005F2AB8">
          <w:rPr>
            <w:webHidden/>
          </w:rPr>
          <w:tab/>
        </w:r>
        <w:r w:rsidRPr="005F2AB8">
          <w:rPr>
            <w:webHidden/>
          </w:rPr>
          <w:fldChar w:fldCharType="begin"/>
        </w:r>
        <w:r w:rsidRPr="005F2AB8">
          <w:rPr>
            <w:webHidden/>
          </w:rPr>
          <w:instrText xml:space="preserve"> PAGEREF _Toc228154699 \h </w:instrText>
        </w:r>
        <w:r w:rsidRPr="005F2AB8">
          <w:rPr>
            <w:webHidden/>
          </w:rPr>
        </w:r>
        <w:r w:rsidRPr="005F2AB8">
          <w:rPr>
            <w:webHidden/>
          </w:rPr>
          <w:fldChar w:fldCharType="separate"/>
        </w:r>
        <w:r w:rsidRPr="005F2AB8">
          <w:rPr>
            <w:webHidden/>
          </w:rPr>
          <w:t>38</w:t>
        </w:r>
        <w:r w:rsidRPr="005F2AB8">
          <w:rPr>
            <w:webHidden/>
          </w:rPr>
          <w:fldChar w:fldCharType="end"/>
        </w:r>
      </w:hyperlink>
    </w:p>
    <w:p w14:paraId="5C0812EE" w14:textId="74373447" w:rsidR="001C0DDD" w:rsidRPr="005F2AB8" w:rsidRDefault="001C0DDD" w:rsidP="001C0DDD">
      <w:pPr>
        <w:pStyle w:val="30"/>
        <w:tabs>
          <w:tab w:val="left" w:pos="1560"/>
        </w:tabs>
        <w:ind w:right="-1"/>
        <w:rPr>
          <w:rFonts w:eastAsiaTheme="minorEastAsia"/>
          <w:iCs w:val="0"/>
          <w:sz w:val="22"/>
          <w:szCs w:val="22"/>
        </w:rPr>
      </w:pPr>
      <w:hyperlink w:anchor="_Toc228154700" w:history="1">
        <w:r w:rsidRPr="005F2AB8">
          <w:rPr>
            <w:rStyle w:val="af2"/>
            <w:rFonts w:ascii="Times New Roman" w:eastAsia="MS Mincho" w:hAnsi="Times New Roman"/>
          </w:rPr>
          <w:t>3.1.4</w:t>
        </w:r>
        <w:r w:rsidRPr="005F2AB8">
          <w:rPr>
            <w:rFonts w:eastAsiaTheme="minorEastAsia"/>
            <w:iCs w:val="0"/>
            <w:sz w:val="22"/>
            <w:szCs w:val="22"/>
          </w:rPr>
          <w:tab/>
        </w:r>
        <w:r w:rsidRPr="005F2AB8">
          <w:rPr>
            <w:rStyle w:val="af2"/>
            <w:rFonts w:ascii="Times New Roman" w:eastAsia="MS Mincho" w:hAnsi="Times New Roman"/>
          </w:rPr>
          <w:t>Соответствие проектной архитектуры и реализации</w:t>
        </w:r>
        <w:r w:rsidRPr="005F2AB8">
          <w:rPr>
            <w:webHidden/>
          </w:rPr>
          <w:tab/>
        </w:r>
        <w:r w:rsidRPr="005F2AB8">
          <w:rPr>
            <w:webHidden/>
          </w:rPr>
          <w:fldChar w:fldCharType="begin"/>
        </w:r>
        <w:r w:rsidRPr="005F2AB8">
          <w:rPr>
            <w:webHidden/>
          </w:rPr>
          <w:instrText xml:space="preserve"> PAGEREF _Toc228154700 \h </w:instrText>
        </w:r>
        <w:r w:rsidRPr="005F2AB8">
          <w:rPr>
            <w:webHidden/>
          </w:rPr>
        </w:r>
        <w:r w:rsidRPr="005F2AB8">
          <w:rPr>
            <w:webHidden/>
          </w:rPr>
          <w:fldChar w:fldCharType="separate"/>
        </w:r>
        <w:r w:rsidRPr="005F2AB8">
          <w:rPr>
            <w:webHidden/>
          </w:rPr>
          <w:t>39</w:t>
        </w:r>
        <w:r w:rsidRPr="005F2AB8">
          <w:rPr>
            <w:webHidden/>
          </w:rPr>
          <w:fldChar w:fldCharType="end"/>
        </w:r>
      </w:hyperlink>
    </w:p>
    <w:p w14:paraId="3CCB260E" w14:textId="6335BF67" w:rsidR="001C0DDD" w:rsidRPr="005F2AB8" w:rsidRDefault="001C0DDD" w:rsidP="001C0DDD">
      <w:pPr>
        <w:pStyle w:val="21"/>
        <w:ind w:right="-1"/>
        <w:rPr>
          <w:rFonts w:eastAsiaTheme="minorEastAsia"/>
          <w:sz w:val="22"/>
          <w:szCs w:val="22"/>
        </w:rPr>
      </w:pPr>
      <w:hyperlink w:anchor="_Toc228154701" w:history="1">
        <w:r w:rsidRPr="005F2AB8">
          <w:rPr>
            <w:rStyle w:val="af2"/>
            <w:rFonts w:ascii="Times New Roman" w:eastAsia="MS Mincho" w:hAnsi="Times New Roman"/>
          </w:rPr>
          <w:t>3.2</w:t>
        </w:r>
        <w:r w:rsidRPr="005F2AB8">
          <w:rPr>
            <w:rFonts w:eastAsiaTheme="minorEastAsia"/>
            <w:sz w:val="22"/>
            <w:szCs w:val="22"/>
          </w:rPr>
          <w:tab/>
        </w:r>
        <w:r w:rsidRPr="005F2AB8">
          <w:rPr>
            <w:rStyle w:val="af2"/>
            <w:rFonts w:ascii="Times New Roman" w:eastAsia="MS Mincho" w:hAnsi="Times New Roman"/>
          </w:rPr>
          <w:t>Конвейер обработки документа</w:t>
        </w:r>
        <w:r w:rsidRPr="005F2AB8">
          <w:rPr>
            <w:webHidden/>
          </w:rPr>
          <w:tab/>
        </w:r>
        <w:r w:rsidRPr="005F2AB8">
          <w:rPr>
            <w:webHidden/>
          </w:rPr>
          <w:fldChar w:fldCharType="begin"/>
        </w:r>
        <w:r w:rsidRPr="005F2AB8">
          <w:rPr>
            <w:webHidden/>
          </w:rPr>
          <w:instrText xml:space="preserve"> PAGEREF _Toc228154701 \h </w:instrText>
        </w:r>
        <w:r w:rsidRPr="005F2AB8">
          <w:rPr>
            <w:webHidden/>
          </w:rPr>
        </w:r>
        <w:r w:rsidRPr="005F2AB8">
          <w:rPr>
            <w:webHidden/>
          </w:rPr>
          <w:fldChar w:fldCharType="separate"/>
        </w:r>
        <w:r w:rsidRPr="005F2AB8">
          <w:rPr>
            <w:webHidden/>
          </w:rPr>
          <w:t>40</w:t>
        </w:r>
        <w:r w:rsidRPr="005F2AB8">
          <w:rPr>
            <w:webHidden/>
          </w:rPr>
          <w:fldChar w:fldCharType="end"/>
        </w:r>
      </w:hyperlink>
    </w:p>
    <w:p w14:paraId="587FA8A6" w14:textId="494D2557" w:rsidR="001C0DDD" w:rsidRPr="005F2AB8" w:rsidRDefault="001C0DDD" w:rsidP="001C0DDD">
      <w:pPr>
        <w:pStyle w:val="30"/>
        <w:tabs>
          <w:tab w:val="left" w:pos="1560"/>
        </w:tabs>
        <w:ind w:right="-1"/>
        <w:rPr>
          <w:rFonts w:eastAsiaTheme="minorEastAsia"/>
          <w:iCs w:val="0"/>
          <w:sz w:val="22"/>
          <w:szCs w:val="22"/>
        </w:rPr>
      </w:pPr>
      <w:hyperlink w:anchor="_Toc228154702" w:history="1">
        <w:r w:rsidRPr="005F2AB8">
          <w:rPr>
            <w:rStyle w:val="af2"/>
            <w:rFonts w:ascii="Times New Roman" w:eastAsia="MS Mincho" w:hAnsi="Times New Roman"/>
          </w:rPr>
          <w:t>3.2.1</w:t>
        </w:r>
        <w:r w:rsidRPr="005F2AB8">
          <w:rPr>
            <w:rFonts w:eastAsiaTheme="minorEastAsia"/>
            <w:iCs w:val="0"/>
            <w:sz w:val="22"/>
            <w:szCs w:val="22"/>
          </w:rPr>
          <w:tab/>
        </w:r>
        <w:r w:rsidRPr="005F2AB8">
          <w:rPr>
            <w:rStyle w:val="af2"/>
            <w:rFonts w:ascii="Times New Roman" w:eastAsia="MS Mincho" w:hAnsi="Times New Roman"/>
          </w:rPr>
          <w:t>Входной контроль пути</w:t>
        </w:r>
        <w:r w:rsidRPr="005F2AB8">
          <w:rPr>
            <w:webHidden/>
          </w:rPr>
          <w:tab/>
        </w:r>
        <w:r w:rsidRPr="005F2AB8">
          <w:rPr>
            <w:webHidden/>
          </w:rPr>
          <w:fldChar w:fldCharType="begin"/>
        </w:r>
        <w:r w:rsidRPr="005F2AB8">
          <w:rPr>
            <w:webHidden/>
          </w:rPr>
          <w:instrText xml:space="preserve"> PAGEREF _Toc228154702 \h </w:instrText>
        </w:r>
        <w:r w:rsidRPr="005F2AB8">
          <w:rPr>
            <w:webHidden/>
          </w:rPr>
        </w:r>
        <w:r w:rsidRPr="005F2AB8">
          <w:rPr>
            <w:webHidden/>
          </w:rPr>
          <w:fldChar w:fldCharType="separate"/>
        </w:r>
        <w:r w:rsidRPr="005F2AB8">
          <w:rPr>
            <w:webHidden/>
          </w:rPr>
          <w:t>41</w:t>
        </w:r>
        <w:r w:rsidRPr="005F2AB8">
          <w:rPr>
            <w:webHidden/>
          </w:rPr>
          <w:fldChar w:fldCharType="end"/>
        </w:r>
      </w:hyperlink>
    </w:p>
    <w:p w14:paraId="3475BFAC" w14:textId="3E146B4A" w:rsidR="001C0DDD" w:rsidRPr="005F2AB8" w:rsidRDefault="001C0DDD" w:rsidP="001C0DDD">
      <w:pPr>
        <w:pStyle w:val="30"/>
        <w:tabs>
          <w:tab w:val="left" w:pos="1560"/>
        </w:tabs>
        <w:ind w:right="-1"/>
        <w:rPr>
          <w:rFonts w:eastAsiaTheme="minorEastAsia"/>
          <w:iCs w:val="0"/>
          <w:sz w:val="22"/>
          <w:szCs w:val="22"/>
        </w:rPr>
      </w:pPr>
      <w:hyperlink w:anchor="_Toc228154703" w:history="1">
        <w:r w:rsidRPr="005F2AB8">
          <w:rPr>
            <w:rStyle w:val="af2"/>
            <w:rFonts w:ascii="Times New Roman" w:eastAsia="MS Mincho" w:hAnsi="Times New Roman"/>
          </w:rPr>
          <w:t>3.2.2</w:t>
        </w:r>
        <w:r w:rsidRPr="005F2AB8">
          <w:rPr>
            <w:rFonts w:eastAsiaTheme="minorEastAsia"/>
            <w:iCs w:val="0"/>
            <w:sz w:val="22"/>
            <w:szCs w:val="22"/>
          </w:rPr>
          <w:tab/>
        </w:r>
        <w:r w:rsidRPr="005F2AB8">
          <w:rPr>
            <w:rStyle w:val="af2"/>
            <w:rFonts w:ascii="Times New Roman" w:eastAsia="MS Mincho" w:hAnsi="Times New Roman"/>
          </w:rPr>
          <w:t>Построение базовой структуры документа</w:t>
        </w:r>
        <w:r w:rsidRPr="005F2AB8">
          <w:rPr>
            <w:webHidden/>
          </w:rPr>
          <w:tab/>
        </w:r>
        <w:r w:rsidRPr="005F2AB8">
          <w:rPr>
            <w:webHidden/>
          </w:rPr>
          <w:fldChar w:fldCharType="begin"/>
        </w:r>
        <w:r w:rsidRPr="005F2AB8">
          <w:rPr>
            <w:webHidden/>
          </w:rPr>
          <w:instrText xml:space="preserve"> PAGEREF _Toc228154703 \h </w:instrText>
        </w:r>
        <w:r w:rsidRPr="005F2AB8">
          <w:rPr>
            <w:webHidden/>
          </w:rPr>
        </w:r>
        <w:r w:rsidRPr="005F2AB8">
          <w:rPr>
            <w:webHidden/>
          </w:rPr>
          <w:fldChar w:fldCharType="separate"/>
        </w:r>
        <w:r w:rsidRPr="005F2AB8">
          <w:rPr>
            <w:webHidden/>
          </w:rPr>
          <w:t>41</w:t>
        </w:r>
        <w:r w:rsidRPr="005F2AB8">
          <w:rPr>
            <w:webHidden/>
          </w:rPr>
          <w:fldChar w:fldCharType="end"/>
        </w:r>
      </w:hyperlink>
    </w:p>
    <w:p w14:paraId="2446FB62" w14:textId="0447FDBF" w:rsidR="001C0DDD" w:rsidRPr="005F2AB8" w:rsidRDefault="001C0DDD" w:rsidP="001C0DDD">
      <w:pPr>
        <w:pStyle w:val="30"/>
        <w:tabs>
          <w:tab w:val="left" w:pos="1560"/>
        </w:tabs>
        <w:ind w:right="-1"/>
        <w:rPr>
          <w:rFonts w:eastAsiaTheme="minorEastAsia"/>
          <w:iCs w:val="0"/>
          <w:sz w:val="22"/>
          <w:szCs w:val="22"/>
        </w:rPr>
      </w:pPr>
      <w:hyperlink w:anchor="_Toc228154704" w:history="1">
        <w:r w:rsidRPr="005F2AB8">
          <w:rPr>
            <w:rStyle w:val="af2"/>
            <w:rFonts w:ascii="Times New Roman" w:eastAsia="MS Mincho" w:hAnsi="Times New Roman"/>
          </w:rPr>
          <w:t>3.2.3</w:t>
        </w:r>
        <w:r w:rsidRPr="005F2AB8">
          <w:rPr>
            <w:rFonts w:eastAsiaTheme="minorEastAsia"/>
            <w:iCs w:val="0"/>
            <w:sz w:val="22"/>
            <w:szCs w:val="22"/>
          </w:rPr>
          <w:tab/>
        </w:r>
        <w:r w:rsidRPr="005F2AB8">
          <w:rPr>
            <w:rStyle w:val="af2"/>
            <w:rFonts w:ascii="Times New Roman" w:eastAsia="MS Mincho" w:hAnsi="Times New Roman"/>
          </w:rPr>
          <w:t>Построение расширенной структуры документа</w:t>
        </w:r>
        <w:r w:rsidRPr="005F2AB8">
          <w:rPr>
            <w:webHidden/>
          </w:rPr>
          <w:tab/>
        </w:r>
        <w:r w:rsidRPr="005F2AB8">
          <w:rPr>
            <w:webHidden/>
          </w:rPr>
          <w:fldChar w:fldCharType="begin"/>
        </w:r>
        <w:r w:rsidRPr="005F2AB8">
          <w:rPr>
            <w:webHidden/>
          </w:rPr>
          <w:instrText xml:space="preserve"> PAGEREF _Toc228154704 \h </w:instrText>
        </w:r>
        <w:r w:rsidRPr="005F2AB8">
          <w:rPr>
            <w:webHidden/>
          </w:rPr>
        </w:r>
        <w:r w:rsidRPr="005F2AB8">
          <w:rPr>
            <w:webHidden/>
          </w:rPr>
          <w:fldChar w:fldCharType="separate"/>
        </w:r>
        <w:r w:rsidRPr="005F2AB8">
          <w:rPr>
            <w:webHidden/>
          </w:rPr>
          <w:t>42</w:t>
        </w:r>
        <w:r w:rsidRPr="005F2AB8">
          <w:rPr>
            <w:webHidden/>
          </w:rPr>
          <w:fldChar w:fldCharType="end"/>
        </w:r>
      </w:hyperlink>
    </w:p>
    <w:p w14:paraId="5226A688" w14:textId="0B226A24" w:rsidR="001C0DDD" w:rsidRPr="005F2AB8" w:rsidRDefault="001C0DDD" w:rsidP="001C0DDD">
      <w:pPr>
        <w:pStyle w:val="30"/>
        <w:tabs>
          <w:tab w:val="left" w:pos="1560"/>
        </w:tabs>
        <w:ind w:right="-1"/>
        <w:rPr>
          <w:rFonts w:eastAsiaTheme="minorEastAsia"/>
          <w:iCs w:val="0"/>
          <w:sz w:val="22"/>
          <w:szCs w:val="22"/>
        </w:rPr>
      </w:pPr>
      <w:hyperlink w:anchor="_Toc228154705" w:history="1">
        <w:r w:rsidRPr="005F2AB8">
          <w:rPr>
            <w:rStyle w:val="af2"/>
            <w:rFonts w:ascii="Times New Roman" w:eastAsia="MS Mincho" w:hAnsi="Times New Roman"/>
          </w:rPr>
          <w:t>3.2.4</w:t>
        </w:r>
        <w:r w:rsidRPr="005F2AB8">
          <w:rPr>
            <w:rFonts w:eastAsiaTheme="minorEastAsia"/>
            <w:iCs w:val="0"/>
            <w:sz w:val="22"/>
            <w:szCs w:val="22"/>
          </w:rPr>
          <w:tab/>
        </w:r>
        <w:r w:rsidRPr="005F2AB8">
          <w:rPr>
            <w:rStyle w:val="af2"/>
            <w:rFonts w:ascii="Times New Roman" w:eastAsia="MS Mincho" w:hAnsi="Times New Roman"/>
          </w:rPr>
          <w:t>Связывание базовой и расширенной структуры</w:t>
        </w:r>
        <w:r w:rsidRPr="005F2AB8">
          <w:rPr>
            <w:webHidden/>
          </w:rPr>
          <w:tab/>
        </w:r>
        <w:r w:rsidRPr="005F2AB8">
          <w:rPr>
            <w:webHidden/>
          </w:rPr>
          <w:fldChar w:fldCharType="begin"/>
        </w:r>
        <w:r w:rsidRPr="005F2AB8">
          <w:rPr>
            <w:webHidden/>
          </w:rPr>
          <w:instrText xml:space="preserve"> PAGEREF _Toc228154705 \h </w:instrText>
        </w:r>
        <w:r w:rsidRPr="005F2AB8">
          <w:rPr>
            <w:webHidden/>
          </w:rPr>
        </w:r>
        <w:r w:rsidRPr="005F2AB8">
          <w:rPr>
            <w:webHidden/>
          </w:rPr>
          <w:fldChar w:fldCharType="separate"/>
        </w:r>
        <w:r w:rsidRPr="005F2AB8">
          <w:rPr>
            <w:webHidden/>
          </w:rPr>
          <w:t>42</w:t>
        </w:r>
        <w:r w:rsidRPr="005F2AB8">
          <w:rPr>
            <w:webHidden/>
          </w:rPr>
          <w:fldChar w:fldCharType="end"/>
        </w:r>
      </w:hyperlink>
    </w:p>
    <w:p w14:paraId="2FCF97A2" w14:textId="189CDCD6" w:rsidR="001C0DDD" w:rsidRPr="005F2AB8" w:rsidRDefault="001C0DDD" w:rsidP="001C0DDD">
      <w:pPr>
        <w:pStyle w:val="21"/>
        <w:ind w:right="-1"/>
        <w:rPr>
          <w:rFonts w:eastAsiaTheme="minorEastAsia"/>
          <w:sz w:val="22"/>
          <w:szCs w:val="22"/>
        </w:rPr>
      </w:pPr>
      <w:hyperlink w:anchor="_Toc228154706" w:history="1">
        <w:r w:rsidRPr="005F2AB8">
          <w:rPr>
            <w:rStyle w:val="af2"/>
            <w:rFonts w:ascii="Times New Roman" w:eastAsia="MS Mincho" w:hAnsi="Times New Roman"/>
          </w:rPr>
          <w:t>3.3</w:t>
        </w:r>
        <w:r w:rsidRPr="005F2AB8">
          <w:rPr>
            <w:rFonts w:eastAsiaTheme="minorEastAsia"/>
            <w:sz w:val="22"/>
            <w:szCs w:val="22"/>
          </w:rPr>
          <w:tab/>
        </w:r>
        <w:r w:rsidRPr="005F2AB8">
          <w:rPr>
            <w:rStyle w:val="af2"/>
            <w:rFonts w:ascii="Times New Roman" w:eastAsia="MS Mincho" w:hAnsi="Times New Roman"/>
          </w:rPr>
          <w:t>Слой валидации: сервис, валидаторы, каталог правил</w:t>
        </w:r>
        <w:r w:rsidRPr="005F2AB8">
          <w:rPr>
            <w:webHidden/>
          </w:rPr>
          <w:tab/>
        </w:r>
        <w:r w:rsidRPr="005F2AB8">
          <w:rPr>
            <w:webHidden/>
          </w:rPr>
          <w:fldChar w:fldCharType="begin"/>
        </w:r>
        <w:r w:rsidRPr="005F2AB8">
          <w:rPr>
            <w:webHidden/>
          </w:rPr>
          <w:instrText xml:space="preserve"> PAGEREF _Toc228154706 \h </w:instrText>
        </w:r>
        <w:r w:rsidRPr="005F2AB8">
          <w:rPr>
            <w:webHidden/>
          </w:rPr>
        </w:r>
        <w:r w:rsidRPr="005F2AB8">
          <w:rPr>
            <w:webHidden/>
          </w:rPr>
          <w:fldChar w:fldCharType="separate"/>
        </w:r>
        <w:r w:rsidRPr="005F2AB8">
          <w:rPr>
            <w:webHidden/>
          </w:rPr>
          <w:t>42</w:t>
        </w:r>
        <w:r w:rsidRPr="005F2AB8">
          <w:rPr>
            <w:webHidden/>
          </w:rPr>
          <w:fldChar w:fldCharType="end"/>
        </w:r>
      </w:hyperlink>
    </w:p>
    <w:p w14:paraId="49F8EEBA" w14:textId="77C9DFE3" w:rsidR="001C0DDD" w:rsidRPr="005F2AB8" w:rsidRDefault="001C0DDD" w:rsidP="001C0DDD">
      <w:pPr>
        <w:pStyle w:val="30"/>
        <w:tabs>
          <w:tab w:val="left" w:pos="1560"/>
        </w:tabs>
        <w:ind w:right="-1"/>
        <w:rPr>
          <w:rFonts w:eastAsiaTheme="minorEastAsia"/>
          <w:iCs w:val="0"/>
          <w:sz w:val="22"/>
          <w:szCs w:val="22"/>
        </w:rPr>
      </w:pPr>
      <w:hyperlink w:anchor="_Toc228154707" w:history="1">
        <w:r w:rsidRPr="005F2AB8">
          <w:rPr>
            <w:rStyle w:val="af2"/>
            <w:rFonts w:ascii="Times New Roman" w:eastAsia="MS Mincho" w:hAnsi="Times New Roman"/>
          </w:rPr>
          <w:t>3.3.1</w:t>
        </w:r>
        <w:r w:rsidRPr="005F2AB8">
          <w:rPr>
            <w:rFonts w:eastAsiaTheme="minorEastAsia"/>
            <w:iCs w:val="0"/>
            <w:sz w:val="22"/>
            <w:szCs w:val="22"/>
          </w:rPr>
          <w:tab/>
        </w:r>
        <w:r w:rsidRPr="005F2AB8">
          <w:rPr>
            <w:rStyle w:val="af2"/>
            <w:rFonts w:ascii="Times New Roman" w:eastAsia="MS Mincho" w:hAnsi="Times New Roman"/>
          </w:rPr>
          <w:t>Регистрация валидаторов и порядок их исполнения</w:t>
        </w:r>
        <w:r w:rsidRPr="005F2AB8">
          <w:rPr>
            <w:webHidden/>
          </w:rPr>
          <w:tab/>
        </w:r>
        <w:r w:rsidRPr="005F2AB8">
          <w:rPr>
            <w:webHidden/>
          </w:rPr>
          <w:fldChar w:fldCharType="begin"/>
        </w:r>
        <w:r w:rsidRPr="005F2AB8">
          <w:rPr>
            <w:webHidden/>
          </w:rPr>
          <w:instrText xml:space="preserve"> PAGEREF _Toc228154707 \h </w:instrText>
        </w:r>
        <w:r w:rsidRPr="005F2AB8">
          <w:rPr>
            <w:webHidden/>
          </w:rPr>
        </w:r>
        <w:r w:rsidRPr="005F2AB8">
          <w:rPr>
            <w:webHidden/>
          </w:rPr>
          <w:fldChar w:fldCharType="separate"/>
        </w:r>
        <w:r w:rsidRPr="005F2AB8">
          <w:rPr>
            <w:webHidden/>
          </w:rPr>
          <w:t>43</w:t>
        </w:r>
        <w:r w:rsidRPr="005F2AB8">
          <w:rPr>
            <w:webHidden/>
          </w:rPr>
          <w:fldChar w:fldCharType="end"/>
        </w:r>
      </w:hyperlink>
    </w:p>
    <w:p w14:paraId="6DEB3D58" w14:textId="090F140A" w:rsidR="001C0DDD" w:rsidRPr="005F2AB8" w:rsidRDefault="001C0DDD" w:rsidP="001C0DDD">
      <w:pPr>
        <w:pStyle w:val="30"/>
        <w:tabs>
          <w:tab w:val="left" w:pos="1560"/>
        </w:tabs>
        <w:ind w:right="-1"/>
        <w:rPr>
          <w:rFonts w:eastAsiaTheme="minorEastAsia"/>
          <w:iCs w:val="0"/>
          <w:sz w:val="22"/>
          <w:szCs w:val="22"/>
        </w:rPr>
      </w:pPr>
      <w:hyperlink w:anchor="_Toc228154708" w:history="1">
        <w:r w:rsidRPr="005F2AB8">
          <w:rPr>
            <w:rStyle w:val="af2"/>
            <w:rFonts w:ascii="Times New Roman" w:eastAsia="MS Mincho" w:hAnsi="Times New Roman"/>
          </w:rPr>
          <w:t>3.3.2</w:t>
        </w:r>
        <w:r w:rsidRPr="005F2AB8">
          <w:rPr>
            <w:rFonts w:eastAsiaTheme="minorEastAsia"/>
            <w:iCs w:val="0"/>
            <w:sz w:val="22"/>
            <w:szCs w:val="22"/>
          </w:rPr>
          <w:tab/>
        </w:r>
        <w:r w:rsidRPr="005F2AB8">
          <w:rPr>
            <w:rStyle w:val="af2"/>
            <w:rFonts w:ascii="Times New Roman" w:eastAsia="MS Mincho" w:hAnsi="Times New Roman"/>
          </w:rPr>
          <w:t>Иерархия валидаторов: базовый класс и специализация</w:t>
        </w:r>
        <w:r w:rsidRPr="005F2AB8">
          <w:rPr>
            <w:webHidden/>
          </w:rPr>
          <w:tab/>
        </w:r>
        <w:r w:rsidRPr="005F2AB8">
          <w:rPr>
            <w:webHidden/>
          </w:rPr>
          <w:fldChar w:fldCharType="begin"/>
        </w:r>
        <w:r w:rsidRPr="005F2AB8">
          <w:rPr>
            <w:webHidden/>
          </w:rPr>
          <w:instrText xml:space="preserve"> PAGEREF _Toc228154708 \h </w:instrText>
        </w:r>
        <w:r w:rsidRPr="005F2AB8">
          <w:rPr>
            <w:webHidden/>
          </w:rPr>
        </w:r>
        <w:r w:rsidRPr="005F2AB8">
          <w:rPr>
            <w:webHidden/>
          </w:rPr>
          <w:fldChar w:fldCharType="separate"/>
        </w:r>
        <w:r w:rsidRPr="005F2AB8">
          <w:rPr>
            <w:webHidden/>
          </w:rPr>
          <w:t>44</w:t>
        </w:r>
        <w:r w:rsidRPr="005F2AB8">
          <w:rPr>
            <w:webHidden/>
          </w:rPr>
          <w:fldChar w:fldCharType="end"/>
        </w:r>
      </w:hyperlink>
    </w:p>
    <w:p w14:paraId="749D48C2" w14:textId="6B7D9BB6" w:rsidR="001C0DDD" w:rsidRPr="005F2AB8" w:rsidRDefault="001C0DDD" w:rsidP="001C0DDD">
      <w:pPr>
        <w:pStyle w:val="30"/>
        <w:tabs>
          <w:tab w:val="left" w:pos="1560"/>
        </w:tabs>
        <w:ind w:right="-1"/>
        <w:rPr>
          <w:rFonts w:eastAsiaTheme="minorEastAsia"/>
          <w:iCs w:val="0"/>
          <w:sz w:val="22"/>
          <w:szCs w:val="22"/>
        </w:rPr>
      </w:pPr>
      <w:hyperlink w:anchor="_Toc228154709" w:history="1">
        <w:r w:rsidRPr="005F2AB8">
          <w:rPr>
            <w:rStyle w:val="af2"/>
            <w:rFonts w:ascii="Times New Roman" w:eastAsia="MS Mincho" w:hAnsi="Times New Roman"/>
          </w:rPr>
          <w:t>3.3.3</w:t>
        </w:r>
        <w:r w:rsidRPr="005F2AB8">
          <w:rPr>
            <w:rFonts w:eastAsiaTheme="minorEastAsia"/>
            <w:iCs w:val="0"/>
            <w:sz w:val="22"/>
            <w:szCs w:val="22"/>
          </w:rPr>
          <w:tab/>
        </w:r>
        <w:r w:rsidRPr="005F2AB8">
          <w:rPr>
            <w:rStyle w:val="af2"/>
            <w:rFonts w:ascii="Times New Roman" w:eastAsia="MS Mincho" w:hAnsi="Times New Roman"/>
          </w:rPr>
          <w:t>Каталог правил</w:t>
        </w:r>
        <w:r w:rsidRPr="005F2AB8">
          <w:rPr>
            <w:webHidden/>
          </w:rPr>
          <w:tab/>
        </w:r>
        <w:r w:rsidRPr="005F2AB8">
          <w:rPr>
            <w:webHidden/>
          </w:rPr>
          <w:fldChar w:fldCharType="begin"/>
        </w:r>
        <w:r w:rsidRPr="005F2AB8">
          <w:rPr>
            <w:webHidden/>
          </w:rPr>
          <w:instrText xml:space="preserve"> PAGEREF _Toc228154709 \h </w:instrText>
        </w:r>
        <w:r w:rsidRPr="005F2AB8">
          <w:rPr>
            <w:webHidden/>
          </w:rPr>
        </w:r>
        <w:r w:rsidRPr="005F2AB8">
          <w:rPr>
            <w:webHidden/>
          </w:rPr>
          <w:fldChar w:fldCharType="separate"/>
        </w:r>
        <w:r w:rsidRPr="005F2AB8">
          <w:rPr>
            <w:webHidden/>
          </w:rPr>
          <w:t>45</w:t>
        </w:r>
        <w:r w:rsidRPr="005F2AB8">
          <w:rPr>
            <w:webHidden/>
          </w:rPr>
          <w:fldChar w:fldCharType="end"/>
        </w:r>
      </w:hyperlink>
    </w:p>
    <w:p w14:paraId="50FD3AFA" w14:textId="4CC66F2C" w:rsidR="001C0DDD" w:rsidRPr="005F2AB8" w:rsidRDefault="001C0DDD" w:rsidP="001C0DDD">
      <w:pPr>
        <w:pStyle w:val="21"/>
        <w:ind w:right="-1"/>
        <w:rPr>
          <w:rFonts w:eastAsiaTheme="minorEastAsia"/>
          <w:sz w:val="22"/>
          <w:szCs w:val="22"/>
        </w:rPr>
      </w:pPr>
      <w:hyperlink w:anchor="_Toc228154710" w:history="1">
        <w:r w:rsidRPr="005F2AB8">
          <w:rPr>
            <w:rStyle w:val="af2"/>
            <w:rFonts w:ascii="Times New Roman" w:eastAsia="MS Mincho" w:hAnsi="Times New Roman"/>
          </w:rPr>
          <w:t>3.4</w:t>
        </w:r>
        <w:r w:rsidRPr="005F2AB8">
          <w:rPr>
            <w:rFonts w:eastAsiaTheme="minorEastAsia"/>
            <w:sz w:val="22"/>
            <w:szCs w:val="22"/>
          </w:rPr>
          <w:tab/>
        </w:r>
        <w:r w:rsidRPr="005F2AB8">
          <w:rPr>
            <w:rStyle w:val="af2"/>
            <w:rFonts w:ascii="Times New Roman" w:eastAsia="MS Mincho" w:hAnsi="Times New Roman"/>
          </w:rPr>
          <w:t>Библиотека проверочных функций и конфигураций</w:t>
        </w:r>
        <w:r w:rsidRPr="005F2AB8">
          <w:rPr>
            <w:webHidden/>
          </w:rPr>
          <w:tab/>
        </w:r>
        <w:r w:rsidRPr="005F2AB8">
          <w:rPr>
            <w:webHidden/>
          </w:rPr>
          <w:fldChar w:fldCharType="begin"/>
        </w:r>
        <w:r w:rsidRPr="005F2AB8">
          <w:rPr>
            <w:webHidden/>
          </w:rPr>
          <w:instrText xml:space="preserve"> PAGEREF _Toc228154710 \h </w:instrText>
        </w:r>
        <w:r w:rsidRPr="005F2AB8">
          <w:rPr>
            <w:webHidden/>
          </w:rPr>
        </w:r>
        <w:r w:rsidRPr="005F2AB8">
          <w:rPr>
            <w:webHidden/>
          </w:rPr>
          <w:fldChar w:fldCharType="separate"/>
        </w:r>
        <w:r w:rsidRPr="005F2AB8">
          <w:rPr>
            <w:webHidden/>
          </w:rPr>
          <w:t>46</w:t>
        </w:r>
        <w:r w:rsidRPr="005F2AB8">
          <w:rPr>
            <w:webHidden/>
          </w:rPr>
          <w:fldChar w:fldCharType="end"/>
        </w:r>
      </w:hyperlink>
    </w:p>
    <w:p w14:paraId="1DCC7671" w14:textId="598256E4" w:rsidR="001C0DDD" w:rsidRPr="005F2AB8" w:rsidRDefault="001C0DDD" w:rsidP="001C0DDD">
      <w:pPr>
        <w:pStyle w:val="30"/>
        <w:tabs>
          <w:tab w:val="left" w:pos="1560"/>
        </w:tabs>
        <w:ind w:right="-1"/>
        <w:rPr>
          <w:rFonts w:eastAsiaTheme="minorEastAsia"/>
          <w:iCs w:val="0"/>
          <w:sz w:val="22"/>
          <w:szCs w:val="22"/>
        </w:rPr>
      </w:pPr>
      <w:hyperlink w:anchor="_Toc228154711" w:history="1">
        <w:r w:rsidRPr="005F2AB8">
          <w:rPr>
            <w:rStyle w:val="af2"/>
            <w:rFonts w:ascii="Times New Roman" w:eastAsia="MS Mincho" w:hAnsi="Times New Roman"/>
          </w:rPr>
          <w:t>3.4.1</w:t>
        </w:r>
        <w:r w:rsidRPr="005F2AB8">
          <w:rPr>
            <w:rFonts w:eastAsiaTheme="minorEastAsia"/>
            <w:iCs w:val="0"/>
            <w:sz w:val="22"/>
            <w:szCs w:val="22"/>
          </w:rPr>
          <w:tab/>
        </w:r>
        <w:r w:rsidRPr="005F2AB8">
          <w:rPr>
            <w:rStyle w:val="af2"/>
            <w:rFonts w:ascii="Times New Roman" w:eastAsia="MS Mincho" w:hAnsi="Times New Roman"/>
          </w:rPr>
          <w:t>Централизация конфигурации</w:t>
        </w:r>
        <w:r w:rsidRPr="005F2AB8">
          <w:rPr>
            <w:webHidden/>
          </w:rPr>
          <w:tab/>
        </w:r>
        <w:r w:rsidRPr="005F2AB8">
          <w:rPr>
            <w:webHidden/>
          </w:rPr>
          <w:fldChar w:fldCharType="begin"/>
        </w:r>
        <w:r w:rsidRPr="005F2AB8">
          <w:rPr>
            <w:webHidden/>
          </w:rPr>
          <w:instrText xml:space="preserve"> PAGEREF _Toc228154711 \h </w:instrText>
        </w:r>
        <w:r w:rsidRPr="005F2AB8">
          <w:rPr>
            <w:webHidden/>
          </w:rPr>
        </w:r>
        <w:r w:rsidRPr="005F2AB8">
          <w:rPr>
            <w:webHidden/>
          </w:rPr>
          <w:fldChar w:fldCharType="separate"/>
        </w:r>
        <w:r w:rsidRPr="005F2AB8">
          <w:rPr>
            <w:webHidden/>
          </w:rPr>
          <w:t>47</w:t>
        </w:r>
        <w:r w:rsidRPr="005F2AB8">
          <w:rPr>
            <w:webHidden/>
          </w:rPr>
          <w:fldChar w:fldCharType="end"/>
        </w:r>
      </w:hyperlink>
    </w:p>
    <w:p w14:paraId="47E89CED" w14:textId="27589DFE" w:rsidR="001C0DDD" w:rsidRPr="005F2AB8" w:rsidRDefault="001C0DDD" w:rsidP="001C0DDD">
      <w:pPr>
        <w:pStyle w:val="30"/>
        <w:tabs>
          <w:tab w:val="left" w:pos="1560"/>
        </w:tabs>
        <w:ind w:right="-1"/>
        <w:rPr>
          <w:rFonts w:eastAsiaTheme="minorEastAsia"/>
          <w:iCs w:val="0"/>
          <w:sz w:val="22"/>
          <w:szCs w:val="22"/>
        </w:rPr>
      </w:pPr>
      <w:hyperlink w:anchor="_Toc228154712" w:history="1">
        <w:r w:rsidRPr="005F2AB8">
          <w:rPr>
            <w:rStyle w:val="af2"/>
            <w:rFonts w:ascii="Times New Roman" w:eastAsia="MS Mincho" w:hAnsi="Times New Roman"/>
          </w:rPr>
          <w:t>3.4.2</w:t>
        </w:r>
        <w:r w:rsidRPr="005F2AB8">
          <w:rPr>
            <w:rFonts w:eastAsiaTheme="minorEastAsia"/>
            <w:iCs w:val="0"/>
            <w:sz w:val="22"/>
            <w:szCs w:val="22"/>
          </w:rPr>
          <w:tab/>
        </w:r>
        <w:r w:rsidRPr="005F2AB8">
          <w:rPr>
            <w:rStyle w:val="af2"/>
            <w:rFonts w:ascii="Times New Roman" w:eastAsia="MS Mincho" w:hAnsi="Times New Roman"/>
          </w:rPr>
          <w:t>Экстракторы для извлечения признаков</w:t>
        </w:r>
        <w:r w:rsidRPr="005F2AB8">
          <w:rPr>
            <w:webHidden/>
          </w:rPr>
          <w:tab/>
        </w:r>
        <w:r w:rsidRPr="005F2AB8">
          <w:rPr>
            <w:webHidden/>
          </w:rPr>
          <w:fldChar w:fldCharType="begin"/>
        </w:r>
        <w:r w:rsidRPr="005F2AB8">
          <w:rPr>
            <w:webHidden/>
          </w:rPr>
          <w:instrText xml:space="preserve"> PAGEREF _Toc228154712 \h </w:instrText>
        </w:r>
        <w:r w:rsidRPr="005F2AB8">
          <w:rPr>
            <w:webHidden/>
          </w:rPr>
        </w:r>
        <w:r w:rsidRPr="005F2AB8">
          <w:rPr>
            <w:webHidden/>
          </w:rPr>
          <w:fldChar w:fldCharType="separate"/>
        </w:r>
        <w:r w:rsidRPr="005F2AB8">
          <w:rPr>
            <w:webHidden/>
          </w:rPr>
          <w:t>47</w:t>
        </w:r>
        <w:r w:rsidRPr="005F2AB8">
          <w:rPr>
            <w:webHidden/>
          </w:rPr>
          <w:fldChar w:fldCharType="end"/>
        </w:r>
      </w:hyperlink>
    </w:p>
    <w:p w14:paraId="41D8FBB3" w14:textId="54E2362D" w:rsidR="001C0DDD" w:rsidRPr="005F2AB8" w:rsidRDefault="001C0DDD" w:rsidP="001C0DDD">
      <w:pPr>
        <w:pStyle w:val="21"/>
        <w:ind w:right="-1"/>
        <w:rPr>
          <w:rFonts w:eastAsiaTheme="minorEastAsia"/>
          <w:sz w:val="22"/>
          <w:szCs w:val="22"/>
        </w:rPr>
      </w:pPr>
      <w:hyperlink w:anchor="_Toc228154713" w:history="1">
        <w:r w:rsidRPr="005F2AB8">
          <w:rPr>
            <w:rStyle w:val="af2"/>
            <w:rFonts w:ascii="Times New Roman" w:eastAsia="MS Mincho" w:hAnsi="Times New Roman"/>
          </w:rPr>
          <w:t>3.5</w:t>
        </w:r>
        <w:r w:rsidRPr="005F2AB8">
          <w:rPr>
            <w:rFonts w:eastAsiaTheme="minorEastAsia"/>
            <w:sz w:val="22"/>
            <w:szCs w:val="22"/>
          </w:rPr>
          <w:tab/>
        </w:r>
        <w:r w:rsidRPr="005F2AB8">
          <w:rPr>
            <w:rStyle w:val="af2"/>
            <w:rFonts w:ascii="Times New Roman" w:eastAsia="MS Mincho" w:hAnsi="Times New Roman"/>
          </w:rPr>
          <w:t>Интеграция с пользовательским интерфейсом</w:t>
        </w:r>
        <w:r w:rsidRPr="005F2AB8">
          <w:rPr>
            <w:webHidden/>
          </w:rPr>
          <w:tab/>
        </w:r>
        <w:r w:rsidRPr="005F2AB8">
          <w:rPr>
            <w:webHidden/>
          </w:rPr>
          <w:fldChar w:fldCharType="begin"/>
        </w:r>
        <w:r w:rsidRPr="005F2AB8">
          <w:rPr>
            <w:webHidden/>
          </w:rPr>
          <w:instrText xml:space="preserve"> PAGEREF _Toc228154713 \h </w:instrText>
        </w:r>
        <w:r w:rsidRPr="005F2AB8">
          <w:rPr>
            <w:webHidden/>
          </w:rPr>
        </w:r>
        <w:r w:rsidRPr="005F2AB8">
          <w:rPr>
            <w:webHidden/>
          </w:rPr>
          <w:fldChar w:fldCharType="separate"/>
        </w:r>
        <w:r w:rsidRPr="005F2AB8">
          <w:rPr>
            <w:webHidden/>
          </w:rPr>
          <w:t>48</w:t>
        </w:r>
        <w:r w:rsidRPr="005F2AB8">
          <w:rPr>
            <w:webHidden/>
          </w:rPr>
          <w:fldChar w:fldCharType="end"/>
        </w:r>
      </w:hyperlink>
    </w:p>
    <w:p w14:paraId="3C3CE66F" w14:textId="3C349E92" w:rsidR="001C0DDD" w:rsidRPr="005F2AB8" w:rsidRDefault="001C0DDD" w:rsidP="001C0DDD">
      <w:pPr>
        <w:pStyle w:val="21"/>
        <w:ind w:right="-1"/>
        <w:rPr>
          <w:rFonts w:eastAsiaTheme="minorEastAsia"/>
          <w:sz w:val="22"/>
          <w:szCs w:val="22"/>
        </w:rPr>
      </w:pPr>
      <w:hyperlink w:anchor="_Toc228154714" w:history="1">
        <w:r w:rsidRPr="005F2AB8">
          <w:rPr>
            <w:rStyle w:val="af2"/>
            <w:rFonts w:ascii="Times New Roman" w:eastAsia="MS Mincho" w:hAnsi="Times New Roman"/>
          </w:rPr>
          <w:t>3.6</w:t>
        </w:r>
        <w:r w:rsidRPr="005F2AB8">
          <w:rPr>
            <w:rFonts w:eastAsiaTheme="minorEastAsia"/>
            <w:sz w:val="22"/>
            <w:szCs w:val="22"/>
          </w:rPr>
          <w:tab/>
        </w:r>
        <w:r w:rsidRPr="005F2AB8">
          <w:rPr>
            <w:rStyle w:val="af2"/>
            <w:rFonts w:ascii="Times New Roman" w:eastAsia="MS Mincho" w:hAnsi="Times New Roman"/>
          </w:rPr>
          <w:t>Сборка, запуск, зависимости</w:t>
        </w:r>
        <w:r w:rsidRPr="005F2AB8">
          <w:rPr>
            <w:webHidden/>
          </w:rPr>
          <w:tab/>
        </w:r>
        <w:r w:rsidRPr="005F2AB8">
          <w:rPr>
            <w:webHidden/>
          </w:rPr>
          <w:fldChar w:fldCharType="begin"/>
        </w:r>
        <w:r w:rsidRPr="005F2AB8">
          <w:rPr>
            <w:webHidden/>
          </w:rPr>
          <w:instrText xml:space="preserve"> PAGEREF _Toc228154714 \h </w:instrText>
        </w:r>
        <w:r w:rsidRPr="005F2AB8">
          <w:rPr>
            <w:webHidden/>
          </w:rPr>
        </w:r>
        <w:r w:rsidRPr="005F2AB8">
          <w:rPr>
            <w:webHidden/>
          </w:rPr>
          <w:fldChar w:fldCharType="separate"/>
        </w:r>
        <w:r w:rsidRPr="005F2AB8">
          <w:rPr>
            <w:webHidden/>
          </w:rPr>
          <w:t>52</w:t>
        </w:r>
        <w:r w:rsidRPr="005F2AB8">
          <w:rPr>
            <w:webHidden/>
          </w:rPr>
          <w:fldChar w:fldCharType="end"/>
        </w:r>
      </w:hyperlink>
    </w:p>
    <w:p w14:paraId="0760F317" w14:textId="7A4D01E6" w:rsidR="001C0DDD" w:rsidRPr="005F2AB8" w:rsidRDefault="001C0DDD" w:rsidP="001C0DDD">
      <w:pPr>
        <w:pStyle w:val="21"/>
        <w:ind w:right="-1"/>
        <w:rPr>
          <w:rFonts w:eastAsiaTheme="minorEastAsia"/>
          <w:sz w:val="22"/>
          <w:szCs w:val="22"/>
        </w:rPr>
      </w:pPr>
      <w:hyperlink w:anchor="_Toc228154715" w:history="1">
        <w:r w:rsidRPr="005F2AB8">
          <w:rPr>
            <w:rStyle w:val="af2"/>
            <w:rFonts w:ascii="Times New Roman" w:eastAsia="MS Mincho" w:hAnsi="Times New Roman"/>
          </w:rPr>
          <w:t>3.7</w:t>
        </w:r>
        <w:r w:rsidRPr="005F2AB8">
          <w:rPr>
            <w:rFonts w:eastAsiaTheme="minorEastAsia"/>
            <w:sz w:val="22"/>
            <w:szCs w:val="22"/>
          </w:rPr>
          <w:tab/>
        </w:r>
        <w:r w:rsidRPr="005F2AB8">
          <w:rPr>
            <w:rStyle w:val="af2"/>
            <w:rFonts w:ascii="Times New Roman" w:eastAsia="MS Mincho" w:hAnsi="Times New Roman"/>
          </w:rPr>
          <w:t>Выводы по реализации приложения</w:t>
        </w:r>
        <w:r w:rsidRPr="005F2AB8">
          <w:rPr>
            <w:webHidden/>
          </w:rPr>
          <w:tab/>
        </w:r>
        <w:r w:rsidRPr="005F2AB8">
          <w:rPr>
            <w:webHidden/>
          </w:rPr>
          <w:fldChar w:fldCharType="begin"/>
        </w:r>
        <w:r w:rsidRPr="005F2AB8">
          <w:rPr>
            <w:webHidden/>
          </w:rPr>
          <w:instrText xml:space="preserve"> PAGEREF _Toc228154715 \h </w:instrText>
        </w:r>
        <w:r w:rsidRPr="005F2AB8">
          <w:rPr>
            <w:webHidden/>
          </w:rPr>
        </w:r>
        <w:r w:rsidRPr="005F2AB8">
          <w:rPr>
            <w:webHidden/>
          </w:rPr>
          <w:fldChar w:fldCharType="separate"/>
        </w:r>
        <w:r w:rsidRPr="005F2AB8">
          <w:rPr>
            <w:webHidden/>
          </w:rPr>
          <w:t>53</w:t>
        </w:r>
        <w:r w:rsidRPr="005F2AB8">
          <w:rPr>
            <w:webHidden/>
          </w:rPr>
          <w:fldChar w:fldCharType="end"/>
        </w:r>
      </w:hyperlink>
    </w:p>
    <w:p w14:paraId="2D5A66C3" w14:textId="57E8D02A" w:rsidR="001C0DDD" w:rsidRPr="005F2AB8" w:rsidRDefault="001C0DDD" w:rsidP="001C0DDD">
      <w:pPr>
        <w:pStyle w:val="14"/>
        <w:ind w:right="-1"/>
        <w:rPr>
          <w:rFonts w:eastAsiaTheme="minorEastAsia" w:cs="Times New Roman"/>
          <w:b w:val="0"/>
          <w:sz w:val="22"/>
          <w:szCs w:val="22"/>
        </w:rPr>
      </w:pPr>
      <w:hyperlink w:anchor="_Toc228154716" w:history="1">
        <w:r w:rsidRPr="005F2AB8">
          <w:rPr>
            <w:rStyle w:val="af2"/>
            <w:rFonts w:ascii="Times New Roman" w:hAnsi="Times New Roman" w:cs="Times New Roman"/>
            <w:b w:val="0"/>
            <w:caps/>
          </w:rPr>
          <w:t>ЗАКЛЮЧЕНИЕ</w:t>
        </w:r>
        <w:r w:rsidRPr="005F2AB8">
          <w:rPr>
            <w:rFonts w:cs="Times New Roman"/>
            <w:b w:val="0"/>
            <w:webHidden/>
          </w:rPr>
          <w:tab/>
        </w:r>
        <w:r w:rsidRPr="005F2AB8">
          <w:rPr>
            <w:rFonts w:cs="Times New Roman"/>
            <w:b w:val="0"/>
            <w:webHidden/>
          </w:rPr>
          <w:fldChar w:fldCharType="begin"/>
        </w:r>
        <w:r w:rsidRPr="005F2AB8">
          <w:rPr>
            <w:rFonts w:cs="Times New Roman"/>
            <w:b w:val="0"/>
            <w:webHidden/>
          </w:rPr>
          <w:instrText xml:space="preserve"> PAGEREF _Toc228154716 \h </w:instrText>
        </w:r>
        <w:r w:rsidRPr="005F2AB8">
          <w:rPr>
            <w:rFonts w:cs="Times New Roman"/>
            <w:b w:val="0"/>
            <w:webHidden/>
          </w:rPr>
        </w:r>
        <w:r w:rsidRPr="005F2AB8">
          <w:rPr>
            <w:rFonts w:cs="Times New Roman"/>
            <w:b w:val="0"/>
            <w:webHidden/>
          </w:rPr>
          <w:fldChar w:fldCharType="separate"/>
        </w:r>
        <w:r w:rsidRPr="005F2AB8">
          <w:rPr>
            <w:rFonts w:cs="Times New Roman"/>
            <w:b w:val="0"/>
            <w:webHidden/>
          </w:rPr>
          <w:t>54</w:t>
        </w:r>
        <w:r w:rsidRPr="005F2AB8">
          <w:rPr>
            <w:rFonts w:cs="Times New Roman"/>
            <w:b w:val="0"/>
            <w:webHidden/>
          </w:rPr>
          <w:fldChar w:fldCharType="end"/>
        </w:r>
      </w:hyperlink>
    </w:p>
    <w:p w14:paraId="00252388" w14:textId="6A345841" w:rsidR="001C0DDD" w:rsidRPr="005F2AB8" w:rsidRDefault="001C0DDD" w:rsidP="001C0DDD">
      <w:pPr>
        <w:pStyle w:val="14"/>
        <w:ind w:right="-1"/>
        <w:rPr>
          <w:rFonts w:eastAsiaTheme="minorEastAsia" w:cs="Times New Roman"/>
          <w:b w:val="0"/>
          <w:sz w:val="22"/>
          <w:szCs w:val="22"/>
        </w:rPr>
      </w:pPr>
      <w:hyperlink w:anchor="_Toc228154717" w:history="1">
        <w:r w:rsidRPr="005F2AB8">
          <w:rPr>
            <w:rStyle w:val="af2"/>
            <w:rFonts w:ascii="Times New Roman" w:hAnsi="Times New Roman" w:cs="Times New Roman"/>
            <w:b w:val="0"/>
            <w:caps/>
          </w:rPr>
          <w:t>СПИСОК ИСПОЛЬЗОВАННЫХ ИСТОЧНИКОВ</w:t>
        </w:r>
        <w:r w:rsidRPr="005F2AB8">
          <w:rPr>
            <w:rFonts w:cs="Times New Roman"/>
            <w:b w:val="0"/>
            <w:webHidden/>
          </w:rPr>
          <w:tab/>
        </w:r>
        <w:r w:rsidRPr="005F2AB8">
          <w:rPr>
            <w:rFonts w:cs="Times New Roman"/>
            <w:b w:val="0"/>
            <w:webHidden/>
          </w:rPr>
          <w:fldChar w:fldCharType="begin"/>
        </w:r>
        <w:r w:rsidRPr="005F2AB8">
          <w:rPr>
            <w:rFonts w:cs="Times New Roman"/>
            <w:b w:val="0"/>
            <w:webHidden/>
          </w:rPr>
          <w:instrText xml:space="preserve"> PAGEREF _Toc228154717 \h </w:instrText>
        </w:r>
        <w:r w:rsidRPr="005F2AB8">
          <w:rPr>
            <w:rFonts w:cs="Times New Roman"/>
            <w:b w:val="0"/>
            <w:webHidden/>
          </w:rPr>
        </w:r>
        <w:r w:rsidRPr="005F2AB8">
          <w:rPr>
            <w:rFonts w:cs="Times New Roman"/>
            <w:b w:val="0"/>
            <w:webHidden/>
          </w:rPr>
          <w:fldChar w:fldCharType="separate"/>
        </w:r>
        <w:r w:rsidRPr="005F2AB8">
          <w:rPr>
            <w:rFonts w:cs="Times New Roman"/>
            <w:b w:val="0"/>
            <w:webHidden/>
          </w:rPr>
          <w:t>56</w:t>
        </w:r>
        <w:r w:rsidRPr="005F2AB8">
          <w:rPr>
            <w:rFonts w:cs="Times New Roman"/>
            <w:b w:val="0"/>
            <w:webHidden/>
          </w:rPr>
          <w:fldChar w:fldCharType="end"/>
        </w:r>
      </w:hyperlink>
    </w:p>
    <w:p w14:paraId="2BD0BFF8" w14:textId="2134AB3F" w:rsidR="001C0DDD" w:rsidRPr="005F2AB8" w:rsidRDefault="001C0DDD" w:rsidP="001C0DDD">
      <w:pPr>
        <w:pStyle w:val="14"/>
        <w:ind w:right="-1"/>
        <w:rPr>
          <w:rFonts w:eastAsiaTheme="minorEastAsia" w:cs="Times New Roman"/>
          <w:b w:val="0"/>
          <w:sz w:val="22"/>
          <w:szCs w:val="22"/>
        </w:rPr>
      </w:pPr>
      <w:hyperlink w:anchor="_Toc228154718" w:history="1">
        <w:r w:rsidRPr="005F2AB8">
          <w:rPr>
            <w:rStyle w:val="af2"/>
            <w:rFonts w:ascii="Times New Roman" w:hAnsi="Times New Roman" w:cs="Times New Roman"/>
            <w:b w:val="0"/>
          </w:rPr>
          <w:t>ПРИЛОЖЕНИЕ А Qr-код репозитория с исходным кодом</w:t>
        </w:r>
        <w:r w:rsidRPr="005F2AB8">
          <w:rPr>
            <w:rFonts w:cs="Times New Roman"/>
            <w:b w:val="0"/>
            <w:webHidden/>
          </w:rPr>
          <w:tab/>
        </w:r>
        <w:r w:rsidRPr="005F2AB8">
          <w:rPr>
            <w:rFonts w:cs="Times New Roman"/>
            <w:b w:val="0"/>
            <w:webHidden/>
          </w:rPr>
          <w:fldChar w:fldCharType="begin"/>
        </w:r>
        <w:r w:rsidRPr="005F2AB8">
          <w:rPr>
            <w:rFonts w:cs="Times New Roman"/>
            <w:b w:val="0"/>
            <w:webHidden/>
          </w:rPr>
          <w:instrText xml:space="preserve"> PAGEREF _Toc228154718 \h </w:instrText>
        </w:r>
        <w:r w:rsidRPr="005F2AB8">
          <w:rPr>
            <w:rFonts w:cs="Times New Roman"/>
            <w:b w:val="0"/>
            <w:webHidden/>
          </w:rPr>
        </w:r>
        <w:r w:rsidRPr="005F2AB8">
          <w:rPr>
            <w:rFonts w:cs="Times New Roman"/>
            <w:b w:val="0"/>
            <w:webHidden/>
          </w:rPr>
          <w:fldChar w:fldCharType="separate"/>
        </w:r>
        <w:r w:rsidRPr="005F2AB8">
          <w:rPr>
            <w:rFonts w:cs="Times New Roman"/>
            <w:b w:val="0"/>
            <w:webHidden/>
          </w:rPr>
          <w:t>58</w:t>
        </w:r>
        <w:r w:rsidRPr="005F2AB8">
          <w:rPr>
            <w:rFonts w:cs="Times New Roman"/>
            <w:b w:val="0"/>
            <w:webHidden/>
          </w:rPr>
          <w:fldChar w:fldCharType="end"/>
        </w:r>
      </w:hyperlink>
    </w:p>
    <w:p w14:paraId="02616357" w14:textId="2AA2BE57" w:rsidR="001C0DDD" w:rsidRPr="005F2AB8" w:rsidRDefault="001C0DDD" w:rsidP="001C0DDD">
      <w:pPr>
        <w:pStyle w:val="14"/>
        <w:ind w:right="-1"/>
        <w:rPr>
          <w:rFonts w:eastAsiaTheme="minorEastAsia" w:cs="Times New Roman"/>
          <w:b w:val="0"/>
          <w:sz w:val="22"/>
          <w:szCs w:val="22"/>
        </w:rPr>
      </w:pPr>
      <w:hyperlink w:anchor="_Toc228154719" w:history="1">
        <w:r w:rsidRPr="005F2AB8">
          <w:rPr>
            <w:rStyle w:val="af2"/>
            <w:rFonts w:ascii="Times New Roman" w:hAnsi="Times New Roman" w:cs="Times New Roman"/>
            <w:b w:val="0"/>
          </w:rPr>
          <w:t>ПРИЛОЖЕНИЕ Б Полная структура папок проекта</w:t>
        </w:r>
        <w:r w:rsidRPr="005F2AB8">
          <w:rPr>
            <w:rFonts w:cs="Times New Roman"/>
            <w:b w:val="0"/>
            <w:webHidden/>
          </w:rPr>
          <w:tab/>
        </w:r>
        <w:r w:rsidRPr="005F2AB8">
          <w:rPr>
            <w:rFonts w:cs="Times New Roman"/>
            <w:b w:val="0"/>
            <w:webHidden/>
          </w:rPr>
          <w:fldChar w:fldCharType="begin"/>
        </w:r>
        <w:r w:rsidRPr="005F2AB8">
          <w:rPr>
            <w:rFonts w:cs="Times New Roman"/>
            <w:b w:val="0"/>
            <w:webHidden/>
          </w:rPr>
          <w:instrText xml:space="preserve"> PAGEREF _Toc228154719 \h </w:instrText>
        </w:r>
        <w:r w:rsidRPr="005F2AB8">
          <w:rPr>
            <w:rFonts w:cs="Times New Roman"/>
            <w:b w:val="0"/>
            <w:webHidden/>
          </w:rPr>
        </w:r>
        <w:r w:rsidRPr="005F2AB8">
          <w:rPr>
            <w:rFonts w:cs="Times New Roman"/>
            <w:b w:val="0"/>
            <w:webHidden/>
          </w:rPr>
          <w:fldChar w:fldCharType="separate"/>
        </w:r>
        <w:r w:rsidRPr="005F2AB8">
          <w:rPr>
            <w:rFonts w:cs="Times New Roman"/>
            <w:b w:val="0"/>
            <w:webHidden/>
          </w:rPr>
          <w:t>59</w:t>
        </w:r>
        <w:r w:rsidRPr="005F2AB8">
          <w:rPr>
            <w:rFonts w:cs="Times New Roman"/>
            <w:b w:val="0"/>
            <w:webHidden/>
          </w:rPr>
          <w:fldChar w:fldCharType="end"/>
        </w:r>
      </w:hyperlink>
    </w:p>
    <w:p w14:paraId="6D2CC516" w14:textId="598281C8" w:rsidR="001C0DDD" w:rsidRPr="005F2AB8" w:rsidRDefault="001C0DDD" w:rsidP="001C0DDD">
      <w:pPr>
        <w:pStyle w:val="14"/>
        <w:ind w:right="-1"/>
        <w:rPr>
          <w:rFonts w:eastAsiaTheme="minorEastAsia" w:cs="Times New Roman"/>
          <w:b w:val="0"/>
          <w:sz w:val="22"/>
          <w:szCs w:val="22"/>
        </w:rPr>
      </w:pPr>
      <w:hyperlink w:anchor="_Toc228154720" w:history="1">
        <w:r w:rsidRPr="005F2AB8">
          <w:rPr>
            <w:rStyle w:val="af2"/>
            <w:rFonts w:ascii="Times New Roman" w:hAnsi="Times New Roman" w:cs="Times New Roman"/>
            <w:b w:val="0"/>
          </w:rPr>
          <w:t>ПРИЛОЖЕНИЕ В Расширенная модель структуры документа</w:t>
        </w:r>
        <w:r w:rsidRPr="005F2AB8">
          <w:rPr>
            <w:rFonts w:cs="Times New Roman"/>
            <w:b w:val="0"/>
            <w:webHidden/>
          </w:rPr>
          <w:tab/>
        </w:r>
        <w:r w:rsidRPr="005F2AB8">
          <w:rPr>
            <w:rFonts w:cs="Times New Roman"/>
            <w:b w:val="0"/>
            <w:webHidden/>
          </w:rPr>
          <w:fldChar w:fldCharType="begin"/>
        </w:r>
        <w:r w:rsidRPr="005F2AB8">
          <w:rPr>
            <w:rFonts w:cs="Times New Roman"/>
            <w:b w:val="0"/>
            <w:webHidden/>
          </w:rPr>
          <w:instrText xml:space="preserve"> PAGEREF _Toc228154720 \h </w:instrText>
        </w:r>
        <w:r w:rsidRPr="005F2AB8">
          <w:rPr>
            <w:rFonts w:cs="Times New Roman"/>
            <w:b w:val="0"/>
            <w:webHidden/>
          </w:rPr>
        </w:r>
        <w:r w:rsidRPr="005F2AB8">
          <w:rPr>
            <w:rFonts w:cs="Times New Roman"/>
            <w:b w:val="0"/>
            <w:webHidden/>
          </w:rPr>
          <w:fldChar w:fldCharType="separate"/>
        </w:r>
        <w:r w:rsidRPr="005F2AB8">
          <w:rPr>
            <w:rFonts w:cs="Times New Roman"/>
            <w:b w:val="0"/>
            <w:webHidden/>
          </w:rPr>
          <w:t>65</w:t>
        </w:r>
        <w:r w:rsidRPr="005F2AB8">
          <w:rPr>
            <w:rFonts w:cs="Times New Roman"/>
            <w:b w:val="0"/>
            <w:webHidden/>
          </w:rPr>
          <w:fldChar w:fldCharType="end"/>
        </w:r>
      </w:hyperlink>
    </w:p>
    <w:p w14:paraId="09A4EC75" w14:textId="7ADAECBB" w:rsidR="00F200B2" w:rsidRPr="005F2AB8" w:rsidRDefault="001E553D" w:rsidP="004A27B6">
      <w:pPr>
        <w:pStyle w:val="UnnumberedHeading1"/>
        <w:rPr>
          <w:rStyle w:val="UnnumberedHeadingOne"/>
          <w:b/>
        </w:rPr>
      </w:pPr>
      <w:r w:rsidRPr="005F2AB8">
        <w:rPr>
          <w:rFonts w:eastAsia="MS Mincho"/>
          <w:noProof/>
          <w:szCs w:val="24"/>
        </w:rPr>
        <w:lastRenderedPageBreak/>
        <w:fldChar w:fldCharType="end"/>
      </w:r>
      <w:bookmarkStart w:id="8" w:name="_Toc228044015"/>
      <w:bookmarkStart w:id="9" w:name="_Toc228154664"/>
      <w:commentRangeEnd w:id="7"/>
      <w:r w:rsidR="00157D0D" w:rsidRPr="005F2AB8">
        <w:rPr>
          <w:rStyle w:val="UnnumberedHeadingOne"/>
          <w:b/>
        </w:rPr>
        <w:commentReference w:id="7"/>
      </w:r>
      <w:r w:rsidR="000D53C8" w:rsidRPr="005F2AB8">
        <w:rPr>
          <w:rStyle w:val="UnnumberedHeadingOne"/>
          <w:b/>
        </w:rPr>
        <w:t>ТЕРМИНЫ И ОПРЕДЕЛЕНИЯ</w:t>
      </w:r>
      <w:bookmarkEnd w:id="8"/>
      <w:bookmarkEnd w:id="9"/>
    </w:p>
    <w:p w14:paraId="171001A6" w14:textId="77777777" w:rsidR="000D53C8" w:rsidRPr="005F2AB8" w:rsidRDefault="00CF109E" w:rsidP="001C0DDD">
      <w:pPr>
        <w:pStyle w:val="a1"/>
      </w:pPr>
      <w:r w:rsidRPr="005F2AB8">
        <w:t>В настоящей итоговой аттестационной работе применяют следующие термины с соответствующими определениями:</w:t>
      </w:r>
    </w:p>
    <w:p w14:paraId="5C1BF92C" w14:textId="77777777" w:rsidR="00CF109E" w:rsidRPr="005F2AB8" w:rsidRDefault="00CF109E" w:rsidP="001C0DDD">
      <w:pPr>
        <w:pStyle w:val="a1"/>
      </w:pPr>
      <w:r w:rsidRPr="005F2AB8">
        <w:t>Верификация – процесс проверки структуры и оформления документа на соответствие установ</w:t>
      </w:r>
      <w:r w:rsidR="00B8453F" w:rsidRPr="005F2AB8">
        <w:t>ленным нормативным требованиям</w:t>
      </w:r>
    </w:p>
    <w:p w14:paraId="3832EBD8" w14:textId="77777777" w:rsidR="00CF109E" w:rsidRPr="005F2AB8" w:rsidRDefault="00CF109E" w:rsidP="001C0DDD">
      <w:pPr>
        <w:pStyle w:val="a1"/>
      </w:pPr>
      <w:proofErr w:type="spellStart"/>
      <w:r w:rsidRPr="005F2AB8">
        <w:t>Валидация</w:t>
      </w:r>
      <w:proofErr w:type="spellEnd"/>
      <w:r w:rsidRPr="005F2AB8">
        <w:t xml:space="preserve"> – подтверждение соответствия документа формализованным критериям ка</w:t>
      </w:r>
      <w:r w:rsidR="00B8453F" w:rsidRPr="005F2AB8">
        <w:t>чества и требованиям стандарта</w:t>
      </w:r>
    </w:p>
    <w:p w14:paraId="148E95AA" w14:textId="77777777" w:rsidR="00CF109E" w:rsidRPr="005F2AB8" w:rsidRDefault="00CF109E" w:rsidP="001C0DDD">
      <w:pPr>
        <w:pStyle w:val="a1"/>
      </w:pPr>
      <w:r w:rsidRPr="005F2AB8">
        <w:t>Структурный элемент – отдельная часть документа (раздел, абзац, таблица, рисунок, формула, сноска, примечание и др.), выделяемая</w:t>
      </w:r>
      <w:r w:rsidR="00B8453F" w:rsidRPr="005F2AB8">
        <w:t xml:space="preserve"> для анализа и проверки</w:t>
      </w:r>
    </w:p>
    <w:p w14:paraId="3D104637" w14:textId="77777777" w:rsidR="00CF109E" w:rsidRPr="005F2AB8" w:rsidRDefault="00CF109E" w:rsidP="001C0DDD">
      <w:pPr>
        <w:pStyle w:val="a1"/>
      </w:pPr>
      <w:proofErr w:type="spellStart"/>
      <w:r w:rsidRPr="005F2AB8">
        <w:t>Валидатор</w:t>
      </w:r>
      <w:proofErr w:type="spellEnd"/>
      <w:r w:rsidRPr="005F2AB8">
        <w:t xml:space="preserve"> – программный модуль, реализующий проверку определённого раздела или аспекта доку</w:t>
      </w:r>
      <w:r w:rsidR="00B8453F" w:rsidRPr="005F2AB8">
        <w:t>мента на соответствие правилам</w:t>
      </w:r>
    </w:p>
    <w:p w14:paraId="3462934F" w14:textId="77777777" w:rsidR="00CF109E" w:rsidRPr="005F2AB8" w:rsidRDefault="00CF109E" w:rsidP="001C0DDD">
      <w:pPr>
        <w:pStyle w:val="a1"/>
      </w:pPr>
      <w:proofErr w:type="spellStart"/>
      <w:r w:rsidRPr="005F2AB8">
        <w:t>Фронтенд</w:t>
      </w:r>
      <w:proofErr w:type="spellEnd"/>
      <w:r w:rsidRPr="005F2AB8">
        <w:t xml:space="preserve"> – пользовательский интерфейс системы, </w:t>
      </w:r>
      <w:r w:rsidR="00B8453F" w:rsidRPr="005F2AB8">
        <w:t>реализованный как веб-страница</w:t>
      </w:r>
    </w:p>
    <w:p w14:paraId="44BA03AF" w14:textId="77777777" w:rsidR="00CF109E" w:rsidRPr="005F2AB8" w:rsidRDefault="00CF109E" w:rsidP="001C0DDD">
      <w:pPr>
        <w:pStyle w:val="a1"/>
      </w:pPr>
      <w:proofErr w:type="spellStart"/>
      <w:r w:rsidRPr="005F2AB8">
        <w:t>Парсер</w:t>
      </w:r>
      <w:proofErr w:type="spellEnd"/>
      <w:r w:rsidRPr="005F2AB8">
        <w:t xml:space="preserve"> – программный компонент, осуществляющий разбор структуры докуме</w:t>
      </w:r>
      <w:r w:rsidR="00B8453F" w:rsidRPr="005F2AB8">
        <w:t>нта и извлечение его элементов</w:t>
      </w:r>
    </w:p>
    <w:p w14:paraId="2F2C1D14" w14:textId="77777777" w:rsidR="00CF109E" w:rsidRPr="005F2AB8" w:rsidRDefault="00CF109E" w:rsidP="001C0DDD">
      <w:pPr>
        <w:pStyle w:val="a1"/>
      </w:pPr>
      <w:r w:rsidRPr="005F2AB8">
        <w:t>Регулярное выражение – формальный шаблон для поиска и выделения текстовых ф</w:t>
      </w:r>
      <w:r w:rsidR="00B8453F" w:rsidRPr="005F2AB8">
        <w:t>рагментов по заданным правилам</w:t>
      </w:r>
    </w:p>
    <w:p w14:paraId="4A644D33" w14:textId="77777777" w:rsidR="00CF109E" w:rsidRPr="005F2AB8" w:rsidRDefault="00CF109E" w:rsidP="001C0DDD">
      <w:pPr>
        <w:pStyle w:val="a1"/>
      </w:pPr>
      <w:proofErr w:type="spellStart"/>
      <w:r w:rsidRPr="005F2AB8">
        <w:t>Нормоконтроль</w:t>
      </w:r>
      <w:proofErr w:type="spellEnd"/>
      <w:r w:rsidRPr="005F2AB8">
        <w:t xml:space="preserve"> – </w:t>
      </w:r>
      <w:r w:rsidR="00B8453F" w:rsidRPr="005F2AB8">
        <w:t>контроль выполнения документации в соответствии с нормами</w:t>
      </w:r>
    </w:p>
    <w:p w14:paraId="04F27B91" w14:textId="77777777" w:rsidR="000D53C8" w:rsidRPr="005F2AB8" w:rsidRDefault="00CF109E" w:rsidP="001C0DDD">
      <w:pPr>
        <w:pStyle w:val="a1"/>
      </w:pPr>
      <w:r w:rsidRPr="005F2AB8">
        <w:t>Сценарий проверки – последовательность действий пользователя и</w:t>
      </w:r>
      <w:r w:rsidR="00B8453F" w:rsidRPr="005F2AB8">
        <w:t xml:space="preserve"> системы при анализе документа</w:t>
      </w:r>
      <w:r w:rsidR="000D53C8" w:rsidRPr="005F2AB8">
        <w:br w:type="page"/>
      </w:r>
    </w:p>
    <w:p w14:paraId="657B1B93" w14:textId="77777777" w:rsidR="000D53C8" w:rsidRPr="005F2AB8" w:rsidRDefault="000D53C8" w:rsidP="004A27B6">
      <w:pPr>
        <w:pStyle w:val="UnnumberedHeading1"/>
        <w:rPr>
          <w:rStyle w:val="UnnumberedHeadingOne"/>
          <w:b/>
        </w:rPr>
      </w:pPr>
      <w:bookmarkStart w:id="10" w:name="_Toc228044016"/>
      <w:bookmarkStart w:id="11" w:name="_Toc228154665"/>
      <w:r w:rsidRPr="005F2AB8">
        <w:rPr>
          <w:rStyle w:val="UnnumberedHeadingOne"/>
          <w:b/>
        </w:rPr>
        <w:lastRenderedPageBreak/>
        <w:t>ПЕРЕЧЕНЬ СОКРАЩЕНИЙ И ОБОЗНАЧЕНИЙ</w:t>
      </w:r>
      <w:bookmarkEnd w:id="10"/>
      <w:bookmarkEnd w:id="11"/>
    </w:p>
    <w:p w14:paraId="3EDDD58E" w14:textId="77777777" w:rsidR="00CF109E" w:rsidRPr="005F2AB8" w:rsidRDefault="00CF109E" w:rsidP="001C0DDD">
      <w:pPr>
        <w:pStyle w:val="a1"/>
      </w:pPr>
      <w:r w:rsidRPr="005F2AB8">
        <w:t>В настоящей итоговой аттестационной работе применяют следующие сокращения и обозначения:</w:t>
      </w:r>
    </w:p>
    <w:p w14:paraId="5F568BCA" w14:textId="77777777" w:rsidR="00CF109E" w:rsidRPr="005F2AB8" w:rsidRDefault="00015DB1" w:rsidP="001C0DDD">
      <w:pPr>
        <w:pStyle w:val="a1"/>
      </w:pPr>
      <w:r w:rsidRPr="005F2AB8">
        <w:t xml:space="preserve">НИР – научно-исследовательская </w:t>
      </w:r>
      <w:r w:rsidR="00CF109E" w:rsidRPr="005F2AB8">
        <w:t>работа</w:t>
      </w:r>
    </w:p>
    <w:p w14:paraId="163DB11B" w14:textId="77777777" w:rsidR="00CF109E" w:rsidRPr="005F2AB8" w:rsidRDefault="00015DB1" w:rsidP="001C0DDD">
      <w:pPr>
        <w:pStyle w:val="a1"/>
      </w:pPr>
      <w:r w:rsidRPr="005F2AB8">
        <w:t>ГОСТ – г</w:t>
      </w:r>
      <w:r w:rsidR="00CF109E" w:rsidRPr="005F2AB8">
        <w:t>осударственный стандарт</w:t>
      </w:r>
    </w:p>
    <w:p w14:paraId="57C021CA" w14:textId="77777777" w:rsidR="00CF109E" w:rsidRPr="005F2AB8" w:rsidRDefault="00015DB1" w:rsidP="001C0DDD">
      <w:pPr>
        <w:pStyle w:val="a1"/>
      </w:pPr>
      <w:r w:rsidRPr="005F2AB8">
        <w:rPr>
          <w:lang w:val="en-US"/>
        </w:rPr>
        <w:t>PDF</w:t>
      </w:r>
      <w:r w:rsidRPr="005F2AB8">
        <w:t xml:space="preserve"> – </w:t>
      </w:r>
      <w:r w:rsidRPr="005F2AB8">
        <w:rPr>
          <w:lang w:val="en-US"/>
        </w:rPr>
        <w:t>p</w:t>
      </w:r>
      <w:r w:rsidR="00CF109E" w:rsidRPr="005F2AB8">
        <w:rPr>
          <w:lang w:val="en-US"/>
        </w:rPr>
        <w:t>o</w:t>
      </w:r>
      <w:r w:rsidRPr="005F2AB8">
        <w:rPr>
          <w:lang w:val="en-US"/>
        </w:rPr>
        <w:t>rtable</w:t>
      </w:r>
      <w:r w:rsidRPr="005F2AB8">
        <w:t xml:space="preserve"> </w:t>
      </w:r>
      <w:r w:rsidRPr="005F2AB8">
        <w:rPr>
          <w:lang w:val="en-US"/>
        </w:rPr>
        <w:t>document</w:t>
      </w:r>
      <w:r w:rsidRPr="005F2AB8">
        <w:t xml:space="preserve"> </w:t>
      </w:r>
      <w:r w:rsidRPr="005F2AB8">
        <w:rPr>
          <w:lang w:val="en-US"/>
        </w:rPr>
        <w:t>f</w:t>
      </w:r>
      <w:r w:rsidR="00CF109E" w:rsidRPr="005F2AB8">
        <w:rPr>
          <w:lang w:val="en-US"/>
        </w:rPr>
        <w:t>ormat</w:t>
      </w:r>
      <w:r w:rsidRPr="005F2AB8">
        <w:t xml:space="preserve"> (формат переносимых документов)</w:t>
      </w:r>
    </w:p>
    <w:p w14:paraId="00DD1914" w14:textId="77777777" w:rsidR="00CF109E" w:rsidRPr="005F2AB8" w:rsidRDefault="00CF109E" w:rsidP="001C0DDD">
      <w:pPr>
        <w:pStyle w:val="a1"/>
      </w:pPr>
      <w:r w:rsidRPr="005F2AB8">
        <w:rPr>
          <w:lang w:val="en-US"/>
        </w:rPr>
        <w:t>DOCX</w:t>
      </w:r>
      <w:r w:rsidRPr="005F2AB8">
        <w:t xml:space="preserve"> </w:t>
      </w:r>
      <w:r w:rsidR="00015DB1" w:rsidRPr="005F2AB8">
        <w:t xml:space="preserve">– </w:t>
      </w:r>
      <w:r w:rsidR="00015DB1" w:rsidRPr="005F2AB8">
        <w:rPr>
          <w:lang w:val="en-US"/>
        </w:rPr>
        <w:t>d</w:t>
      </w:r>
      <w:r w:rsidRPr="005F2AB8">
        <w:rPr>
          <w:lang w:val="en-US"/>
        </w:rPr>
        <w:t>ocument</w:t>
      </w:r>
      <w:r w:rsidRPr="005F2AB8">
        <w:t xml:space="preserve"> </w:t>
      </w:r>
      <w:r w:rsidR="00015DB1" w:rsidRPr="005F2AB8">
        <w:rPr>
          <w:lang w:val="en-US"/>
        </w:rPr>
        <w:t>o</w:t>
      </w:r>
      <w:r w:rsidRPr="005F2AB8">
        <w:rPr>
          <w:lang w:val="en-US"/>
        </w:rPr>
        <w:t>pen</w:t>
      </w:r>
      <w:r w:rsidRPr="005F2AB8">
        <w:t xml:space="preserve"> </w:t>
      </w:r>
      <w:r w:rsidRPr="005F2AB8">
        <w:rPr>
          <w:lang w:val="en-US"/>
        </w:rPr>
        <w:t>XML</w:t>
      </w:r>
      <w:r w:rsidRPr="005F2AB8">
        <w:t xml:space="preserve"> (формат текстовых документов </w:t>
      </w:r>
      <w:proofErr w:type="spellStart"/>
      <w:r w:rsidRPr="005F2AB8">
        <w:t>Microsoft</w:t>
      </w:r>
      <w:proofErr w:type="spellEnd"/>
      <w:r w:rsidRPr="005F2AB8">
        <w:t xml:space="preserve"> </w:t>
      </w:r>
      <w:proofErr w:type="spellStart"/>
      <w:r w:rsidRPr="005F2AB8">
        <w:t>Word</w:t>
      </w:r>
      <w:proofErr w:type="spellEnd"/>
      <w:r w:rsidRPr="005F2AB8">
        <w:t>, основанный на XML)</w:t>
      </w:r>
    </w:p>
    <w:p w14:paraId="3D17CDD0" w14:textId="77777777" w:rsidR="00CF109E" w:rsidRPr="005F2AB8" w:rsidRDefault="00CF109E" w:rsidP="001C0DDD">
      <w:pPr>
        <w:pStyle w:val="a1"/>
      </w:pPr>
      <w:r w:rsidRPr="005F2AB8">
        <w:rPr>
          <w:lang w:val="en-US"/>
        </w:rPr>
        <w:t>XML</w:t>
      </w:r>
      <w:r w:rsidRPr="005F2AB8">
        <w:t xml:space="preserve"> </w:t>
      </w:r>
      <w:r w:rsidR="00015DB1" w:rsidRPr="005F2AB8">
        <w:t xml:space="preserve">– </w:t>
      </w:r>
      <w:proofErr w:type="spellStart"/>
      <w:r w:rsidRPr="005F2AB8">
        <w:rPr>
          <w:lang w:val="en-US"/>
        </w:rPr>
        <w:t>eXtensible</w:t>
      </w:r>
      <w:proofErr w:type="spellEnd"/>
      <w:r w:rsidRPr="005F2AB8">
        <w:t xml:space="preserve"> </w:t>
      </w:r>
      <w:r w:rsidR="00015DB1" w:rsidRPr="005F2AB8">
        <w:rPr>
          <w:lang w:val="en-US"/>
        </w:rPr>
        <w:t>m</w:t>
      </w:r>
      <w:r w:rsidRPr="005F2AB8">
        <w:rPr>
          <w:lang w:val="en-US"/>
        </w:rPr>
        <w:t>arkup</w:t>
      </w:r>
      <w:r w:rsidRPr="005F2AB8">
        <w:t xml:space="preserve"> </w:t>
      </w:r>
      <w:r w:rsidR="00015DB1" w:rsidRPr="005F2AB8">
        <w:rPr>
          <w:lang w:val="en-US"/>
        </w:rPr>
        <w:t>l</w:t>
      </w:r>
      <w:r w:rsidRPr="005F2AB8">
        <w:rPr>
          <w:lang w:val="en-US"/>
        </w:rPr>
        <w:t>anguage</w:t>
      </w:r>
      <w:r w:rsidRPr="005F2AB8">
        <w:t xml:space="preserve"> (расширяемый язык разметки, используемый для структурирования данных внутри DOCX)</w:t>
      </w:r>
    </w:p>
    <w:p w14:paraId="553F6B38" w14:textId="77777777" w:rsidR="00CF109E" w:rsidRPr="005F2AB8" w:rsidRDefault="00CF109E" w:rsidP="001C0DDD">
      <w:pPr>
        <w:pStyle w:val="a1"/>
      </w:pPr>
      <w:r w:rsidRPr="005F2AB8">
        <w:rPr>
          <w:lang w:val="en-US"/>
        </w:rPr>
        <w:t>ML</w:t>
      </w:r>
      <w:r w:rsidRPr="005F2AB8">
        <w:t>/</w:t>
      </w:r>
      <w:r w:rsidRPr="005F2AB8">
        <w:rPr>
          <w:lang w:val="en-US"/>
        </w:rPr>
        <w:t>AI</w:t>
      </w:r>
      <w:r w:rsidRPr="005F2AB8">
        <w:t xml:space="preserve"> </w:t>
      </w:r>
      <w:r w:rsidR="00015DB1" w:rsidRPr="005F2AB8">
        <w:t xml:space="preserve">– </w:t>
      </w:r>
      <w:r w:rsidR="00015DB1" w:rsidRPr="005F2AB8">
        <w:rPr>
          <w:lang w:val="en-US"/>
        </w:rPr>
        <w:t>m</w:t>
      </w:r>
      <w:r w:rsidRPr="005F2AB8">
        <w:rPr>
          <w:lang w:val="en-US"/>
        </w:rPr>
        <w:t>achine</w:t>
      </w:r>
      <w:r w:rsidRPr="005F2AB8">
        <w:t xml:space="preserve"> </w:t>
      </w:r>
      <w:r w:rsidR="00015DB1" w:rsidRPr="005F2AB8">
        <w:rPr>
          <w:lang w:val="en-US"/>
        </w:rPr>
        <w:t>l</w:t>
      </w:r>
      <w:r w:rsidRPr="005F2AB8">
        <w:rPr>
          <w:lang w:val="en-US"/>
        </w:rPr>
        <w:t>earning</w:t>
      </w:r>
      <w:r w:rsidRPr="005F2AB8">
        <w:t xml:space="preserve"> / </w:t>
      </w:r>
      <w:r w:rsidR="00015DB1" w:rsidRPr="005F2AB8">
        <w:rPr>
          <w:lang w:val="en-US"/>
        </w:rPr>
        <w:t>a</w:t>
      </w:r>
      <w:r w:rsidRPr="005F2AB8">
        <w:rPr>
          <w:lang w:val="en-US"/>
        </w:rPr>
        <w:t>rtificial</w:t>
      </w:r>
      <w:r w:rsidRPr="005F2AB8">
        <w:t xml:space="preserve"> </w:t>
      </w:r>
      <w:r w:rsidR="00015DB1" w:rsidRPr="005F2AB8">
        <w:rPr>
          <w:lang w:val="en-US"/>
        </w:rPr>
        <w:t>i</w:t>
      </w:r>
      <w:r w:rsidRPr="005F2AB8">
        <w:rPr>
          <w:lang w:val="en-US"/>
        </w:rPr>
        <w:t>ntelligence</w:t>
      </w:r>
      <w:r w:rsidRPr="005F2AB8">
        <w:t xml:space="preserve"> (машинное обучение / искусственный интеллект)</w:t>
      </w:r>
    </w:p>
    <w:p w14:paraId="7D0133A8" w14:textId="77777777" w:rsidR="00CF109E" w:rsidRPr="005F2AB8" w:rsidRDefault="00CF109E" w:rsidP="001C0DDD">
      <w:pPr>
        <w:pStyle w:val="a1"/>
      </w:pPr>
      <w:r w:rsidRPr="005F2AB8">
        <w:t xml:space="preserve">УДК </w:t>
      </w:r>
      <w:r w:rsidR="00015DB1" w:rsidRPr="005F2AB8">
        <w:t>– у</w:t>
      </w:r>
      <w:r w:rsidRPr="005F2AB8">
        <w:t>ниверсальный десятичный классификатор</w:t>
      </w:r>
    </w:p>
    <w:p w14:paraId="3227BEF3" w14:textId="25E71D31" w:rsidR="00F200B2" w:rsidRPr="005F2AB8" w:rsidRDefault="002A0420" w:rsidP="004A27B6">
      <w:pPr>
        <w:pStyle w:val="UnnumberedHeading1"/>
        <w:rPr>
          <w:rStyle w:val="UnnumberedHeadingOne"/>
        </w:rPr>
      </w:pPr>
      <w:bookmarkStart w:id="12" w:name="_Toc228044017"/>
      <w:bookmarkStart w:id="13" w:name="введение"/>
      <w:bookmarkStart w:id="14" w:name="_Toc228154666"/>
      <w:bookmarkEnd w:id="6"/>
      <w:r w:rsidRPr="005F2AB8">
        <w:rPr>
          <w:rStyle w:val="UnnumberedHeadingOne"/>
          <w:b/>
        </w:rPr>
        <w:lastRenderedPageBreak/>
        <w:t>ВВЕДЕНИЕ</w:t>
      </w:r>
      <w:bookmarkEnd w:id="12"/>
      <w:bookmarkEnd w:id="14"/>
    </w:p>
    <w:p w14:paraId="39D54120" w14:textId="77777777" w:rsidR="00663FC1" w:rsidRPr="005F2AB8" w:rsidRDefault="00663FC1" w:rsidP="001C0DDD">
      <w:pPr>
        <w:pStyle w:val="a1"/>
      </w:pPr>
      <w:r w:rsidRPr="005F2AB8">
        <w:t>Современная практика подготовки научной и учебной документации характеризуется ростом объема формализованных требований к структуре и оф</w:t>
      </w:r>
      <w:r w:rsidR="00312B54" w:rsidRPr="005F2AB8">
        <w:t xml:space="preserve">ормлению. Для отчетов НИР </w:t>
      </w:r>
      <w:r w:rsidR="004C57B2" w:rsidRPr="005F2AB8">
        <w:t>соблюдение ГОСТ 7.32-2017 обязательно</w:t>
      </w:r>
      <w:r w:rsidRPr="005F2AB8">
        <w:t>. Ручная проверка таких требований трудоемка, субъективна и ограниченно масштабируема.</w:t>
      </w:r>
    </w:p>
    <w:p w14:paraId="45304217" w14:textId="77777777" w:rsidR="00663FC1" w:rsidRPr="005F2AB8" w:rsidRDefault="00663FC1" w:rsidP="001C0DDD">
      <w:pPr>
        <w:pStyle w:val="a1"/>
      </w:pPr>
      <w:r w:rsidRPr="005F2AB8">
        <w:t>Основани</w:t>
      </w:r>
      <w:r w:rsidR="004C57B2" w:rsidRPr="005F2AB8">
        <w:t xml:space="preserve">е для разработки темы – потребность </w:t>
      </w:r>
      <w:r w:rsidRPr="005F2AB8">
        <w:t xml:space="preserve">в автоматизации </w:t>
      </w:r>
      <w:proofErr w:type="spellStart"/>
      <w:r w:rsidRPr="005F2AB8">
        <w:t>нормоконтроля</w:t>
      </w:r>
      <w:proofErr w:type="spellEnd"/>
      <w:r w:rsidRPr="005F2AB8">
        <w:t xml:space="preserve"> документов формата DOCX. Исходными данными являются требования ГОСТ 7.32-2017, смежных стандартов и типовые структуры отчетных документов.</w:t>
      </w:r>
    </w:p>
    <w:p w14:paraId="6764418C" w14:textId="77777777" w:rsidR="00663FC1" w:rsidRPr="005F2AB8" w:rsidRDefault="00663FC1" w:rsidP="001C0DDD">
      <w:pPr>
        <w:pStyle w:val="a1"/>
      </w:pPr>
      <w:r w:rsidRPr="005F2AB8">
        <w:t xml:space="preserve">Необходимость </w:t>
      </w:r>
      <w:r w:rsidR="005200B5" w:rsidRPr="005F2AB8">
        <w:t>верификации</w:t>
      </w:r>
      <w:r w:rsidRPr="005F2AB8">
        <w:t xml:space="preserve"> НИР обусловлена противоречием между количеством проверяемых документов и ограниченными ресурсами ручной экспертизы. Автоматизация структурной проверки обеспечивает </w:t>
      </w:r>
      <w:proofErr w:type="spellStart"/>
      <w:r w:rsidRPr="005F2AB8">
        <w:t>воспроизводимость</w:t>
      </w:r>
      <w:proofErr w:type="spellEnd"/>
      <w:r w:rsidRPr="005F2AB8">
        <w:t xml:space="preserve"> результата и снижение трудозатрат.</w:t>
      </w:r>
    </w:p>
    <w:p w14:paraId="0C3385DC" w14:textId="77777777" w:rsidR="00663FC1" w:rsidRPr="005F2AB8" w:rsidRDefault="00663FC1" w:rsidP="001C0DDD">
      <w:pPr>
        <w:pStyle w:val="a1"/>
      </w:pPr>
      <w:r w:rsidRPr="005F2AB8">
        <w:t xml:space="preserve">Планируемый научно-технический уровень разработки – модульная программная система с формализованными правилами, расширяемой архитектурой </w:t>
      </w:r>
      <w:proofErr w:type="spellStart"/>
      <w:r w:rsidRPr="005F2AB8">
        <w:t>валидаторов</w:t>
      </w:r>
      <w:proofErr w:type="spellEnd"/>
      <w:r w:rsidRPr="005F2AB8">
        <w:t xml:space="preserve"> и детализированной отчетностью по результатам проверки.</w:t>
      </w:r>
    </w:p>
    <w:p w14:paraId="2FA2EEE9" w14:textId="77777777" w:rsidR="00663FC1" w:rsidRPr="005F2AB8" w:rsidRDefault="00663FC1" w:rsidP="001C0DDD">
      <w:pPr>
        <w:pStyle w:val="a1"/>
      </w:pPr>
      <w:r w:rsidRPr="005F2AB8">
        <w:t>Патентные исследования в рамках работы не проводились. Анализ доступных решений показывает отсутствие универсального инструмента, обеспечивающего воспроизводимую структурную проверку документов в строгой привязке к требованиям ГОСТ 7.32-2017.</w:t>
      </w:r>
    </w:p>
    <w:p w14:paraId="18B43E02" w14:textId="77777777" w:rsidR="00663FC1" w:rsidRPr="005F2AB8" w:rsidRDefault="00663FC1" w:rsidP="001C0DDD">
      <w:pPr>
        <w:pStyle w:val="a1"/>
      </w:pPr>
      <w:r w:rsidRPr="005F2AB8">
        <w:t>Метрологическое обеспечение НИР заключается в обеспечении повторяемости и объективности проверки за счет однозначной формализации правил и единых критериев интерпретации результатов.</w:t>
      </w:r>
    </w:p>
    <w:p w14:paraId="55BB92A4" w14:textId="77777777" w:rsidR="00663FC1" w:rsidRPr="005F2AB8" w:rsidRDefault="00663FC1" w:rsidP="001C0DDD">
      <w:pPr>
        <w:pStyle w:val="a1"/>
      </w:pPr>
      <w:r w:rsidRPr="005F2AB8">
        <w:t xml:space="preserve">Актуальность темы определяется необходимостью повышения качества </w:t>
      </w:r>
      <w:proofErr w:type="spellStart"/>
      <w:r w:rsidRPr="005F2AB8">
        <w:t>нормоконтроля</w:t>
      </w:r>
      <w:proofErr w:type="spellEnd"/>
      <w:r w:rsidRPr="005F2AB8">
        <w:t xml:space="preserve"> и сокращения времени подготовки документов. Новизна работы заключается в сочетании формализованной структурной </w:t>
      </w:r>
      <w:proofErr w:type="spellStart"/>
      <w:r w:rsidRPr="005F2AB8">
        <w:t>валидации</w:t>
      </w:r>
      <w:proofErr w:type="spellEnd"/>
      <w:r w:rsidRPr="005F2AB8">
        <w:t xml:space="preserve"> с адаптивным механизмом расширения правил проверки на основе выбора </w:t>
      </w:r>
      <w:r w:rsidRPr="005F2AB8">
        <w:lastRenderedPageBreak/>
        <w:t>структурного элемента и последовательного применения универсальных функций контроля.</w:t>
      </w:r>
    </w:p>
    <w:p w14:paraId="17F57519" w14:textId="77777777" w:rsidR="00663FC1" w:rsidRPr="005F2AB8" w:rsidRDefault="00663FC1" w:rsidP="001C0DDD">
      <w:pPr>
        <w:pStyle w:val="a1"/>
      </w:pPr>
      <w:r w:rsidRPr="005F2AB8">
        <w:t>Работа связана с исследованиями в области автоматизации документооборота, формализации нормативных требований и разработки модульных систем верификации. В отличие от подходов с фиксированным набором проверок, предлагается расширяемый сценарий контроля, ориентированный на практическое применение в образовательной и научной среде.</w:t>
      </w:r>
    </w:p>
    <w:p w14:paraId="3E99F98D" w14:textId="77777777" w:rsidR="00F200B2" w:rsidRPr="005F2AB8" w:rsidRDefault="005F579F" w:rsidP="004A27B6">
      <w:pPr>
        <w:pStyle w:val="12"/>
        <w:tabs>
          <w:tab w:val="clear" w:pos="284"/>
        </w:tabs>
        <w:ind w:left="0" w:firstLine="0"/>
        <w:jc w:val="center"/>
      </w:pPr>
      <w:bookmarkStart w:id="15" w:name="_Toc228044018"/>
      <w:bookmarkStart w:id="16" w:name="анализ-существующих-решений"/>
      <w:bookmarkStart w:id="17" w:name="_Toc228154667"/>
      <w:bookmarkEnd w:id="13"/>
      <w:r w:rsidRPr="005F2AB8">
        <w:lastRenderedPageBreak/>
        <w:t xml:space="preserve">ТЕОРЕТИЧЕСКАЯ </w:t>
      </w:r>
      <w:commentRangeStart w:id="18"/>
      <w:r w:rsidRPr="005F2AB8">
        <w:t>ЧАСТЬ</w:t>
      </w:r>
      <w:commentRangeEnd w:id="18"/>
      <w:r w:rsidR="00157D0D" w:rsidRPr="005F2AB8">
        <w:rPr>
          <w:rStyle w:val="afff8"/>
          <w:b w:val="0"/>
        </w:rPr>
        <w:commentReference w:id="18"/>
      </w:r>
      <w:bookmarkEnd w:id="15"/>
      <w:bookmarkEnd w:id="17"/>
    </w:p>
    <w:p w14:paraId="34077C47" w14:textId="77777777" w:rsidR="006C3DCE" w:rsidRPr="005F2AB8" w:rsidRDefault="005F579F" w:rsidP="001C0DDD">
      <w:pPr>
        <w:pStyle w:val="2"/>
        <w:ind w:left="0" w:firstLine="709"/>
      </w:pPr>
      <w:bookmarkStart w:id="19" w:name="_Toc228044019"/>
      <w:bookmarkStart w:id="20" w:name="X9302dd7976da7298344840af0beefa05d110c6b"/>
      <w:bookmarkStart w:id="21" w:name="_Toc228154668"/>
      <w:r w:rsidRPr="005F2AB8">
        <w:t>Анализ предметной области</w:t>
      </w:r>
      <w:bookmarkEnd w:id="19"/>
      <w:bookmarkEnd w:id="21"/>
    </w:p>
    <w:p w14:paraId="1E377268" w14:textId="77777777" w:rsidR="00D76DE3" w:rsidRPr="005F2AB8" w:rsidRDefault="006C3DCE" w:rsidP="001C0DDD">
      <w:pPr>
        <w:pStyle w:val="3"/>
        <w:ind w:left="0" w:firstLine="709"/>
        <w:rPr>
          <w:rFonts w:cs="Times New Roman"/>
          <w:b/>
        </w:rPr>
      </w:pPr>
      <w:bookmarkStart w:id="22" w:name="_Toc228044020"/>
      <w:bookmarkStart w:id="23" w:name="_Toc228154669"/>
      <w:r w:rsidRPr="005F2AB8">
        <w:rPr>
          <w:rFonts w:cs="Times New Roman"/>
          <w:b/>
        </w:rPr>
        <w:t>Класс проверяемых документов</w:t>
      </w:r>
      <w:bookmarkEnd w:id="22"/>
      <w:bookmarkEnd w:id="23"/>
    </w:p>
    <w:p w14:paraId="502CC59D" w14:textId="51C49D22" w:rsidR="00D76DE3" w:rsidRPr="005F2AB8" w:rsidRDefault="00D76DE3" w:rsidP="001C0DDD">
      <w:pPr>
        <w:pStyle w:val="a1"/>
      </w:pPr>
      <w:r w:rsidRPr="005F2AB8">
        <w:t>В рамках работы рассматривались два наиболее распространенных формата подготовки отчетных документов: PDF и DOCX. Выбор выполнялся по критерию практической применимости в образовательной и научной среде, где оба формата используются как при внутреннем согласовании, так и при итоговой передаче материалов.</w:t>
      </w:r>
    </w:p>
    <w:p w14:paraId="60A5FCF6" w14:textId="77777777" w:rsidR="00D76DE3" w:rsidRPr="005F2AB8" w:rsidRDefault="00D76DE3" w:rsidP="001C0DDD">
      <w:pPr>
        <w:pStyle w:val="a1"/>
      </w:pPr>
      <w:r w:rsidRPr="005F2AB8">
        <w:t>С технической точки зрения форматы принципиально различаются. DOCX представляет документ как структурированное XML-представление, в котором логические элементы (абзацы, заголовки, таблицы, списки) заданы явно. PDF, напротив, ориентирован на фиксированное визуальное отображение страницы и в общем случае не хранит полную логическую структуру текста в виде, пригодном для прямо</w:t>
      </w:r>
      <w:r w:rsidR="00F05FB0" w:rsidRPr="005F2AB8">
        <w:t>го анализа [2</w:t>
      </w:r>
      <w:r w:rsidR="00F813CD" w:rsidRPr="005F2AB8">
        <w:t xml:space="preserve">]. Таким образом, </w:t>
      </w:r>
      <w:r w:rsidRPr="005F2AB8">
        <w:t>обработка PDF требует этапов реконструкции структуры документа.</w:t>
      </w:r>
    </w:p>
    <w:p w14:paraId="5AE65CE8" w14:textId="77777777" w:rsidR="00D76DE3" w:rsidRPr="005F2AB8" w:rsidRDefault="00D76DE3" w:rsidP="001C0DDD">
      <w:pPr>
        <w:pStyle w:val="a1"/>
      </w:pPr>
      <w:r w:rsidRPr="005F2AB8">
        <w:t>Сравнительные исследования показывают, что при извлечении данных из PDF качество результата существенно зависит от типа документа и выбранного инструмента: на сложных макетах (многоколонный текст, формулы, сложные таблицы) точ</w:t>
      </w:r>
      <w:r w:rsidR="00B5667A" w:rsidRPr="005F2AB8">
        <w:t>ность</w:t>
      </w:r>
      <w:r w:rsidR="00F05FB0" w:rsidRPr="005F2AB8">
        <w:t xml:space="preserve"> заметно снижа</w:t>
      </w:r>
      <w:r w:rsidR="00B5667A" w:rsidRPr="005F2AB8">
        <w:t>ет</w:t>
      </w:r>
      <w:r w:rsidR="00F05FB0" w:rsidRPr="005F2AB8">
        <w:t>ся [3], [4</w:t>
      </w:r>
      <w:r w:rsidRPr="005F2AB8">
        <w:t>]. Для DOCX такая вариативность ниже, поскольку извлечение опирается на исходную структурную модель, а не на эвристическое восстановление.</w:t>
      </w:r>
    </w:p>
    <w:p w14:paraId="52870D91" w14:textId="77777777" w:rsidR="00D76DE3" w:rsidRPr="005F2AB8" w:rsidRDefault="004C57B2" w:rsidP="001C0DDD">
      <w:pPr>
        <w:pStyle w:val="a1"/>
      </w:pPr>
      <w:r w:rsidRPr="005F2AB8">
        <w:t xml:space="preserve">Отдельная проблема для PDF – извлечение </w:t>
      </w:r>
      <w:r w:rsidR="00D76DE3" w:rsidRPr="005F2AB8">
        <w:t>табличных данных: да</w:t>
      </w:r>
      <w:r w:rsidR="00FC04B8" w:rsidRPr="005F2AB8">
        <w:t>же при использовании продвинутых алгоритмов</w:t>
      </w:r>
      <w:r w:rsidR="00D76DE3" w:rsidRPr="005F2AB8">
        <w:t xml:space="preserve"> качество остается нестабильным и за</w:t>
      </w:r>
      <w:r w:rsidR="00F05FB0" w:rsidRPr="005F2AB8">
        <w:t>висит от особенностей верстки [5</w:t>
      </w:r>
      <w:r w:rsidR="00D76DE3" w:rsidRPr="005F2AB8">
        <w:t>]. Для DOCX таблицы представлены как отдельные структурные объекты, что упрощает их корректную обработку.</w:t>
      </w:r>
    </w:p>
    <w:p w14:paraId="222052FD" w14:textId="77777777" w:rsidR="00D76DE3" w:rsidRPr="005F2AB8" w:rsidRDefault="00DE54FE" w:rsidP="001C0DDD">
      <w:pPr>
        <w:pStyle w:val="a1"/>
      </w:pPr>
      <w:r w:rsidRPr="005F2AB8">
        <w:t>Н</w:t>
      </w:r>
      <w:r w:rsidR="00D76DE3" w:rsidRPr="005F2AB8">
        <w:t xml:space="preserve">еобходимо учитывать вычислительную сложность: обработка PDF обычно включает дополнительные операции анализа макета и группировки </w:t>
      </w:r>
      <w:r w:rsidR="00D76DE3" w:rsidRPr="005F2AB8">
        <w:lastRenderedPageBreak/>
        <w:t>текстовых объектов, что повышает трудоемкость и время выполнения по сравнению с ра</w:t>
      </w:r>
      <w:r w:rsidR="00F05FB0" w:rsidRPr="005F2AB8">
        <w:t>збором DOCX как XML-структуры [6</w:t>
      </w:r>
      <w:r w:rsidR="00D76DE3" w:rsidRPr="005F2AB8">
        <w:t>].</w:t>
      </w:r>
      <w:r w:rsidR="00C56F60" w:rsidRPr="005F2AB8">
        <w:t xml:space="preserve"> Результат анализа продемонстрирован в таблице 1.1.</w:t>
      </w:r>
    </w:p>
    <w:p w14:paraId="4D1C692F" w14:textId="77777777" w:rsidR="00C56F60" w:rsidRPr="005F2AB8" w:rsidRDefault="00C56F60" w:rsidP="001C0DDD">
      <w:pPr>
        <w:pStyle w:val="a1"/>
        <w:jc w:val="left"/>
      </w:pPr>
      <w:r w:rsidRPr="005F2AB8">
        <w:t xml:space="preserve">Таблица 1.1 – Сравнение форматов </w:t>
      </w:r>
      <w:r w:rsidRPr="005F2AB8">
        <w:rPr>
          <w:lang w:val="en-US"/>
        </w:rPr>
        <w:t>DOCX</w:t>
      </w:r>
      <w:r w:rsidRPr="005F2AB8">
        <w:t xml:space="preserve"> и </w:t>
      </w:r>
      <w:r w:rsidRPr="005F2AB8">
        <w:rPr>
          <w:lang w:val="en-US"/>
        </w:rPr>
        <w:t>PDF</w:t>
      </w:r>
      <w:r w:rsidRPr="005F2AB8">
        <w:t xml:space="preserve"> для задач структурной </w:t>
      </w:r>
      <w:proofErr w:type="spellStart"/>
      <w:r w:rsidRPr="005F2AB8">
        <w:t>валидации</w:t>
      </w:r>
      <w:proofErr w:type="spellEnd"/>
    </w:p>
    <w:tbl>
      <w:tblPr>
        <w:tblStyle w:val="ab"/>
        <w:tblW w:w="5000" w:type="pct"/>
        <w:shd w:val="clear" w:color="auto" w:fill="FFFF00"/>
        <w:tblLook w:val="04A0" w:firstRow="1" w:lastRow="0" w:firstColumn="1" w:lastColumn="0" w:noHBand="0" w:noVBand="1"/>
      </w:tblPr>
      <w:tblGrid>
        <w:gridCol w:w="4073"/>
        <w:gridCol w:w="2719"/>
        <w:gridCol w:w="2553"/>
      </w:tblGrid>
      <w:tr w:rsidR="00C56F60" w:rsidRPr="005F2AB8" w14:paraId="0711BC62" w14:textId="77777777" w:rsidTr="00696F77">
        <w:tc>
          <w:tcPr>
            <w:tcW w:w="2179" w:type="pct"/>
            <w:tcBorders>
              <w:bottom w:val="single" w:sz="4" w:space="0" w:color="auto"/>
            </w:tcBorders>
            <w:shd w:val="clear" w:color="auto" w:fill="auto"/>
          </w:tcPr>
          <w:p w14:paraId="55FC0F88" w14:textId="77777777" w:rsidR="00C56F60" w:rsidRPr="005F2AB8" w:rsidRDefault="00C56F60" w:rsidP="001C0DDD">
            <w:pPr>
              <w:pStyle w:val="a1"/>
              <w:ind w:firstLine="0"/>
              <w:jc w:val="center"/>
              <w:rPr>
                <w:sz w:val="24"/>
                <w:szCs w:val="24"/>
              </w:rPr>
            </w:pPr>
            <w:r w:rsidRPr="005F2AB8">
              <w:rPr>
                <w:sz w:val="24"/>
                <w:szCs w:val="24"/>
              </w:rPr>
              <w:t>Критерий</w:t>
            </w:r>
          </w:p>
        </w:tc>
        <w:tc>
          <w:tcPr>
            <w:tcW w:w="1455" w:type="pct"/>
            <w:tcBorders>
              <w:bottom w:val="single" w:sz="4" w:space="0" w:color="auto"/>
            </w:tcBorders>
            <w:shd w:val="clear" w:color="auto" w:fill="auto"/>
          </w:tcPr>
          <w:p w14:paraId="41ECBDFB" w14:textId="77777777" w:rsidR="00C56F60" w:rsidRPr="005F2AB8" w:rsidRDefault="00C56F60" w:rsidP="001C0DDD">
            <w:pPr>
              <w:pStyle w:val="a1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5F2AB8">
              <w:rPr>
                <w:sz w:val="24"/>
                <w:szCs w:val="24"/>
                <w:lang w:val="en-US"/>
              </w:rPr>
              <w:t>DOCX</w:t>
            </w:r>
          </w:p>
        </w:tc>
        <w:tc>
          <w:tcPr>
            <w:tcW w:w="1366" w:type="pct"/>
            <w:tcBorders>
              <w:bottom w:val="single" w:sz="4" w:space="0" w:color="auto"/>
            </w:tcBorders>
            <w:shd w:val="clear" w:color="auto" w:fill="auto"/>
          </w:tcPr>
          <w:p w14:paraId="32411D67" w14:textId="77777777" w:rsidR="00C56F60" w:rsidRPr="005F2AB8" w:rsidRDefault="00C56F60" w:rsidP="001C0DDD">
            <w:pPr>
              <w:pStyle w:val="a1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5F2AB8">
              <w:rPr>
                <w:sz w:val="24"/>
                <w:szCs w:val="24"/>
                <w:lang w:val="en-US"/>
              </w:rPr>
              <w:t>PDF</w:t>
            </w:r>
          </w:p>
        </w:tc>
      </w:tr>
      <w:tr w:rsidR="00C56F60" w:rsidRPr="005F2AB8" w14:paraId="1B43DCD6" w14:textId="77777777" w:rsidTr="00696F77">
        <w:tc>
          <w:tcPr>
            <w:tcW w:w="2179" w:type="pct"/>
            <w:tcBorders>
              <w:bottom w:val="single" w:sz="4" w:space="0" w:color="auto"/>
            </w:tcBorders>
            <w:shd w:val="clear" w:color="auto" w:fill="auto"/>
          </w:tcPr>
          <w:p w14:paraId="4E74A569" w14:textId="77777777" w:rsidR="00C56F60" w:rsidRPr="005F2AB8" w:rsidRDefault="00C56F60" w:rsidP="001C0DDD">
            <w:pPr>
              <w:pStyle w:val="a1"/>
              <w:ind w:firstLine="0"/>
              <w:jc w:val="left"/>
              <w:rPr>
                <w:sz w:val="24"/>
                <w:szCs w:val="24"/>
              </w:rPr>
            </w:pPr>
            <w:r w:rsidRPr="005F2AB8">
              <w:rPr>
                <w:sz w:val="24"/>
                <w:szCs w:val="24"/>
              </w:rPr>
              <w:t>Логическая структура</w:t>
            </w:r>
          </w:p>
        </w:tc>
        <w:tc>
          <w:tcPr>
            <w:tcW w:w="1455" w:type="pct"/>
            <w:tcBorders>
              <w:bottom w:val="single" w:sz="4" w:space="0" w:color="auto"/>
            </w:tcBorders>
            <w:shd w:val="clear" w:color="auto" w:fill="auto"/>
          </w:tcPr>
          <w:p w14:paraId="6BFA949E" w14:textId="77777777" w:rsidR="00C56F60" w:rsidRPr="005F2AB8" w:rsidRDefault="00C56F60" w:rsidP="001C0DDD">
            <w:pPr>
              <w:pStyle w:val="a1"/>
              <w:ind w:firstLine="0"/>
              <w:rPr>
                <w:sz w:val="24"/>
                <w:szCs w:val="24"/>
              </w:rPr>
            </w:pPr>
            <w:r w:rsidRPr="005F2AB8">
              <w:rPr>
                <w:sz w:val="24"/>
                <w:szCs w:val="24"/>
              </w:rPr>
              <w:t>Явно задана (XML)</w:t>
            </w:r>
          </w:p>
        </w:tc>
        <w:tc>
          <w:tcPr>
            <w:tcW w:w="1366" w:type="pct"/>
            <w:tcBorders>
              <w:bottom w:val="single" w:sz="4" w:space="0" w:color="auto"/>
            </w:tcBorders>
            <w:shd w:val="clear" w:color="auto" w:fill="auto"/>
          </w:tcPr>
          <w:p w14:paraId="07246BAF" w14:textId="77777777" w:rsidR="00C56F60" w:rsidRPr="005F2AB8" w:rsidRDefault="00C56F60" w:rsidP="001C0DDD">
            <w:pPr>
              <w:pStyle w:val="a1"/>
              <w:ind w:firstLine="0"/>
              <w:rPr>
                <w:sz w:val="24"/>
                <w:szCs w:val="24"/>
              </w:rPr>
            </w:pPr>
            <w:r w:rsidRPr="005F2AB8">
              <w:rPr>
                <w:sz w:val="24"/>
                <w:szCs w:val="24"/>
              </w:rPr>
              <w:t>Явно не задана</w:t>
            </w:r>
          </w:p>
        </w:tc>
      </w:tr>
      <w:tr w:rsidR="00C56F60" w:rsidRPr="005F2AB8" w14:paraId="3C49F415" w14:textId="77777777" w:rsidTr="00696F77">
        <w:tc>
          <w:tcPr>
            <w:tcW w:w="2179" w:type="pct"/>
            <w:tcBorders>
              <w:bottom w:val="single" w:sz="4" w:space="0" w:color="auto"/>
            </w:tcBorders>
            <w:shd w:val="clear" w:color="auto" w:fill="auto"/>
          </w:tcPr>
          <w:p w14:paraId="157BC36E" w14:textId="77777777" w:rsidR="00C56F60" w:rsidRPr="005F2AB8" w:rsidRDefault="00C56F60" w:rsidP="001C0DDD">
            <w:pPr>
              <w:pStyle w:val="a1"/>
              <w:ind w:firstLine="0"/>
              <w:jc w:val="left"/>
              <w:rPr>
                <w:sz w:val="24"/>
                <w:szCs w:val="24"/>
              </w:rPr>
            </w:pPr>
            <w:r w:rsidRPr="005F2AB8">
              <w:rPr>
                <w:sz w:val="24"/>
                <w:szCs w:val="24"/>
              </w:rPr>
              <w:t>Извлечение текста</w:t>
            </w:r>
          </w:p>
        </w:tc>
        <w:tc>
          <w:tcPr>
            <w:tcW w:w="1455" w:type="pct"/>
            <w:tcBorders>
              <w:bottom w:val="single" w:sz="4" w:space="0" w:color="auto"/>
            </w:tcBorders>
            <w:shd w:val="clear" w:color="auto" w:fill="auto"/>
          </w:tcPr>
          <w:p w14:paraId="48050397" w14:textId="77777777" w:rsidR="00C56F60" w:rsidRPr="005F2AB8" w:rsidRDefault="00C56F60" w:rsidP="001C0DDD">
            <w:pPr>
              <w:pStyle w:val="a1"/>
              <w:ind w:firstLine="0"/>
              <w:rPr>
                <w:sz w:val="24"/>
                <w:szCs w:val="24"/>
              </w:rPr>
            </w:pPr>
            <w:r w:rsidRPr="005F2AB8">
              <w:rPr>
                <w:sz w:val="24"/>
                <w:szCs w:val="24"/>
              </w:rPr>
              <w:t>Детерминированное</w:t>
            </w:r>
          </w:p>
        </w:tc>
        <w:tc>
          <w:tcPr>
            <w:tcW w:w="1366" w:type="pct"/>
            <w:tcBorders>
              <w:bottom w:val="single" w:sz="4" w:space="0" w:color="auto"/>
            </w:tcBorders>
            <w:shd w:val="clear" w:color="auto" w:fill="auto"/>
          </w:tcPr>
          <w:p w14:paraId="03678D47" w14:textId="77777777" w:rsidR="002127C0" w:rsidRPr="005F2AB8" w:rsidRDefault="00C56F60" w:rsidP="001C0DDD">
            <w:pPr>
              <w:pStyle w:val="a1"/>
              <w:ind w:firstLine="0"/>
              <w:rPr>
                <w:sz w:val="24"/>
                <w:szCs w:val="24"/>
              </w:rPr>
            </w:pPr>
            <w:r w:rsidRPr="005F2AB8">
              <w:rPr>
                <w:sz w:val="24"/>
                <w:szCs w:val="24"/>
              </w:rPr>
              <w:t xml:space="preserve">Зависит от </w:t>
            </w:r>
            <w:proofErr w:type="spellStart"/>
            <w:r w:rsidRPr="005F2AB8">
              <w:rPr>
                <w:sz w:val="24"/>
                <w:szCs w:val="24"/>
              </w:rPr>
              <w:t>layout</w:t>
            </w:r>
            <w:proofErr w:type="spellEnd"/>
            <w:r w:rsidRPr="005F2AB8">
              <w:rPr>
                <w:sz w:val="24"/>
                <w:szCs w:val="24"/>
              </w:rPr>
              <w:t xml:space="preserve"> и </w:t>
            </w:r>
          </w:p>
          <w:p w14:paraId="36A392F8" w14:textId="77777777" w:rsidR="00C56F60" w:rsidRPr="005F2AB8" w:rsidRDefault="00C56F60" w:rsidP="001C0DDD">
            <w:pPr>
              <w:pStyle w:val="a1"/>
              <w:ind w:firstLine="0"/>
              <w:rPr>
                <w:sz w:val="24"/>
                <w:szCs w:val="24"/>
              </w:rPr>
            </w:pPr>
            <w:proofErr w:type="spellStart"/>
            <w:r w:rsidRPr="005F2AB8">
              <w:rPr>
                <w:sz w:val="24"/>
                <w:szCs w:val="24"/>
              </w:rPr>
              <w:t>парсера</w:t>
            </w:r>
            <w:proofErr w:type="spellEnd"/>
          </w:p>
        </w:tc>
      </w:tr>
      <w:tr w:rsidR="00C56F60" w:rsidRPr="005F2AB8" w14:paraId="53029984" w14:textId="77777777" w:rsidTr="00696F77">
        <w:tc>
          <w:tcPr>
            <w:tcW w:w="2179" w:type="pct"/>
            <w:tcBorders>
              <w:bottom w:val="single" w:sz="4" w:space="0" w:color="auto"/>
            </w:tcBorders>
            <w:shd w:val="clear" w:color="auto" w:fill="auto"/>
          </w:tcPr>
          <w:p w14:paraId="7C25A81C" w14:textId="77777777" w:rsidR="00C56F60" w:rsidRPr="005F2AB8" w:rsidRDefault="00C56F60" w:rsidP="001C0DDD">
            <w:pPr>
              <w:pStyle w:val="a1"/>
              <w:ind w:firstLine="0"/>
              <w:jc w:val="left"/>
              <w:rPr>
                <w:sz w:val="24"/>
                <w:szCs w:val="24"/>
              </w:rPr>
            </w:pPr>
            <w:r w:rsidRPr="005F2AB8">
              <w:rPr>
                <w:sz w:val="24"/>
                <w:szCs w:val="24"/>
              </w:rPr>
              <w:t>Извлечение заголовков</w:t>
            </w:r>
            <w:r w:rsidRPr="005F2AB8">
              <w:rPr>
                <w:sz w:val="24"/>
                <w:szCs w:val="24"/>
                <w:lang w:val="en-US"/>
              </w:rPr>
              <w:t>/</w:t>
            </w:r>
            <w:r w:rsidRPr="005F2AB8">
              <w:rPr>
                <w:sz w:val="24"/>
                <w:szCs w:val="24"/>
              </w:rPr>
              <w:t>абзацев</w:t>
            </w:r>
          </w:p>
        </w:tc>
        <w:tc>
          <w:tcPr>
            <w:tcW w:w="1455" w:type="pct"/>
            <w:tcBorders>
              <w:bottom w:val="single" w:sz="4" w:space="0" w:color="auto"/>
            </w:tcBorders>
            <w:shd w:val="clear" w:color="auto" w:fill="auto"/>
          </w:tcPr>
          <w:p w14:paraId="4BAF3C3F" w14:textId="77777777" w:rsidR="00C56F60" w:rsidRPr="005F2AB8" w:rsidRDefault="00C56F60" w:rsidP="001C0DDD">
            <w:pPr>
              <w:pStyle w:val="a1"/>
              <w:ind w:firstLine="0"/>
              <w:rPr>
                <w:sz w:val="24"/>
                <w:szCs w:val="24"/>
              </w:rPr>
            </w:pPr>
            <w:r w:rsidRPr="005F2AB8">
              <w:rPr>
                <w:sz w:val="24"/>
                <w:szCs w:val="24"/>
              </w:rPr>
              <w:t>Прямое</w:t>
            </w:r>
          </w:p>
        </w:tc>
        <w:tc>
          <w:tcPr>
            <w:tcW w:w="1366" w:type="pct"/>
            <w:tcBorders>
              <w:bottom w:val="single" w:sz="4" w:space="0" w:color="auto"/>
            </w:tcBorders>
            <w:shd w:val="clear" w:color="auto" w:fill="auto"/>
          </w:tcPr>
          <w:p w14:paraId="1CA72351" w14:textId="77777777" w:rsidR="00C56F60" w:rsidRPr="005F2AB8" w:rsidRDefault="00C56F60" w:rsidP="001C0DDD">
            <w:pPr>
              <w:pStyle w:val="a1"/>
              <w:ind w:firstLine="0"/>
              <w:rPr>
                <w:sz w:val="24"/>
                <w:szCs w:val="24"/>
              </w:rPr>
            </w:pPr>
            <w:r w:rsidRPr="005F2AB8">
              <w:rPr>
                <w:sz w:val="24"/>
                <w:szCs w:val="24"/>
              </w:rPr>
              <w:t>Эвристическое</w:t>
            </w:r>
          </w:p>
        </w:tc>
      </w:tr>
      <w:tr w:rsidR="00C56F60" w:rsidRPr="005F2AB8" w14:paraId="48447F7B" w14:textId="77777777" w:rsidTr="00696F77">
        <w:tc>
          <w:tcPr>
            <w:tcW w:w="2179" w:type="pct"/>
            <w:tcBorders>
              <w:bottom w:val="single" w:sz="4" w:space="0" w:color="auto"/>
            </w:tcBorders>
            <w:shd w:val="clear" w:color="auto" w:fill="auto"/>
          </w:tcPr>
          <w:p w14:paraId="25C8348C" w14:textId="77777777" w:rsidR="00C56F60" w:rsidRPr="005F2AB8" w:rsidRDefault="00C56F60" w:rsidP="001C0DDD">
            <w:pPr>
              <w:pStyle w:val="a1"/>
              <w:ind w:firstLine="0"/>
              <w:jc w:val="left"/>
              <w:rPr>
                <w:sz w:val="24"/>
                <w:szCs w:val="24"/>
              </w:rPr>
            </w:pPr>
            <w:r w:rsidRPr="005F2AB8">
              <w:rPr>
                <w:sz w:val="24"/>
                <w:szCs w:val="24"/>
              </w:rPr>
              <w:t>Извлечение таблиц</w:t>
            </w:r>
          </w:p>
        </w:tc>
        <w:tc>
          <w:tcPr>
            <w:tcW w:w="1455" w:type="pct"/>
            <w:tcBorders>
              <w:bottom w:val="single" w:sz="4" w:space="0" w:color="auto"/>
            </w:tcBorders>
            <w:shd w:val="clear" w:color="auto" w:fill="auto"/>
          </w:tcPr>
          <w:p w14:paraId="0C949F4D" w14:textId="77777777" w:rsidR="00C56F60" w:rsidRPr="005F2AB8" w:rsidRDefault="00C56F60" w:rsidP="001C0DDD">
            <w:pPr>
              <w:pStyle w:val="a1"/>
              <w:ind w:firstLine="0"/>
              <w:rPr>
                <w:sz w:val="24"/>
                <w:szCs w:val="24"/>
              </w:rPr>
            </w:pPr>
            <w:r w:rsidRPr="005F2AB8">
              <w:rPr>
                <w:sz w:val="24"/>
                <w:szCs w:val="24"/>
              </w:rPr>
              <w:t>Стабильное</w:t>
            </w:r>
          </w:p>
        </w:tc>
        <w:tc>
          <w:tcPr>
            <w:tcW w:w="1366" w:type="pct"/>
            <w:tcBorders>
              <w:bottom w:val="single" w:sz="4" w:space="0" w:color="auto"/>
            </w:tcBorders>
            <w:shd w:val="clear" w:color="auto" w:fill="auto"/>
          </w:tcPr>
          <w:p w14:paraId="3CB0088B" w14:textId="77777777" w:rsidR="00C56F60" w:rsidRPr="005F2AB8" w:rsidRDefault="00C56F60" w:rsidP="001C0DDD">
            <w:pPr>
              <w:pStyle w:val="a1"/>
              <w:ind w:firstLine="0"/>
              <w:rPr>
                <w:sz w:val="24"/>
                <w:szCs w:val="24"/>
              </w:rPr>
            </w:pPr>
            <w:r w:rsidRPr="005F2AB8">
              <w:rPr>
                <w:sz w:val="24"/>
                <w:szCs w:val="24"/>
              </w:rPr>
              <w:t>Нестабильное</w:t>
            </w:r>
          </w:p>
        </w:tc>
      </w:tr>
      <w:tr w:rsidR="00C56F60" w:rsidRPr="005F2AB8" w14:paraId="58EF0D5D" w14:textId="77777777" w:rsidTr="00696F77">
        <w:tc>
          <w:tcPr>
            <w:tcW w:w="2179" w:type="pct"/>
            <w:shd w:val="clear" w:color="auto" w:fill="auto"/>
          </w:tcPr>
          <w:p w14:paraId="06DB7A5D" w14:textId="0E17094C" w:rsidR="00C56F60" w:rsidRPr="005F2AB8" w:rsidRDefault="00097BC6" w:rsidP="001C0DDD">
            <w:pPr>
              <w:pStyle w:val="a1"/>
              <w:ind w:firstLine="0"/>
              <w:jc w:val="left"/>
              <w:rPr>
                <w:sz w:val="24"/>
                <w:szCs w:val="24"/>
              </w:rPr>
            </w:pPr>
            <w:r w:rsidRPr="005F2AB8">
              <w:rPr>
                <w:sz w:val="24"/>
                <w:szCs w:val="24"/>
              </w:rPr>
              <w:t>Трудоёмкость</w:t>
            </w:r>
            <w:r w:rsidR="00C56F60" w:rsidRPr="005F2AB8">
              <w:rPr>
                <w:sz w:val="24"/>
                <w:szCs w:val="24"/>
              </w:rPr>
              <w:t xml:space="preserve"> обработки</w:t>
            </w:r>
          </w:p>
        </w:tc>
        <w:tc>
          <w:tcPr>
            <w:tcW w:w="1455" w:type="pct"/>
            <w:shd w:val="clear" w:color="auto" w:fill="auto"/>
          </w:tcPr>
          <w:p w14:paraId="2CF1EBBF" w14:textId="77777777" w:rsidR="00C56F60" w:rsidRPr="005F2AB8" w:rsidRDefault="00C56F60" w:rsidP="001C0DDD">
            <w:pPr>
              <w:pStyle w:val="a1"/>
              <w:ind w:firstLine="0"/>
              <w:rPr>
                <w:sz w:val="24"/>
                <w:szCs w:val="24"/>
              </w:rPr>
            </w:pPr>
            <w:r w:rsidRPr="005F2AB8">
              <w:rPr>
                <w:sz w:val="24"/>
                <w:szCs w:val="24"/>
              </w:rPr>
              <w:t>Ниже</w:t>
            </w:r>
          </w:p>
        </w:tc>
        <w:tc>
          <w:tcPr>
            <w:tcW w:w="1366" w:type="pct"/>
            <w:shd w:val="clear" w:color="auto" w:fill="auto"/>
          </w:tcPr>
          <w:p w14:paraId="57EDCD6F" w14:textId="77777777" w:rsidR="00C56F60" w:rsidRPr="005F2AB8" w:rsidRDefault="00C56F60" w:rsidP="001C0DDD">
            <w:pPr>
              <w:pStyle w:val="a1"/>
              <w:ind w:firstLine="0"/>
              <w:rPr>
                <w:sz w:val="24"/>
                <w:szCs w:val="24"/>
              </w:rPr>
            </w:pPr>
            <w:r w:rsidRPr="005F2AB8">
              <w:rPr>
                <w:sz w:val="24"/>
                <w:szCs w:val="24"/>
              </w:rPr>
              <w:t>Выше</w:t>
            </w:r>
          </w:p>
        </w:tc>
      </w:tr>
    </w:tbl>
    <w:p w14:paraId="65E09428" w14:textId="77777777" w:rsidR="00C56F60" w:rsidRPr="005F2AB8" w:rsidRDefault="00C56F60" w:rsidP="001C0DDD">
      <w:pPr>
        <w:pStyle w:val="a1"/>
      </w:pPr>
    </w:p>
    <w:p w14:paraId="73A0A788" w14:textId="77777777" w:rsidR="00D76DE3" w:rsidRPr="005F2AB8" w:rsidRDefault="00D76DE3" w:rsidP="001C0DDD">
      <w:pPr>
        <w:pStyle w:val="a1"/>
      </w:pPr>
      <w:r w:rsidRPr="005F2AB8">
        <w:t xml:space="preserve">С учетом указанных факторов в качестве базового класса проверяемых документов в настоящей работе принят формат DOCX. Данное решение обеспечивает более стабильное и детерминированное извлечение структуры, что критично для корректной реализации правил, автоматизированной </w:t>
      </w:r>
      <w:proofErr w:type="spellStart"/>
      <w:r w:rsidRPr="005F2AB8">
        <w:t>валидации</w:t>
      </w:r>
      <w:proofErr w:type="spellEnd"/>
      <w:r w:rsidRPr="005F2AB8">
        <w:t>.</w:t>
      </w:r>
    </w:p>
    <w:p w14:paraId="754806E9" w14:textId="77777777" w:rsidR="00CC0B0A" w:rsidRPr="005F2AB8" w:rsidRDefault="006C3DCE" w:rsidP="001C0DDD">
      <w:pPr>
        <w:pStyle w:val="3"/>
        <w:ind w:left="0" w:firstLine="709"/>
        <w:rPr>
          <w:rFonts w:cs="Times New Roman"/>
          <w:b/>
        </w:rPr>
      </w:pPr>
      <w:bookmarkStart w:id="24" w:name="_Toc228044021"/>
      <w:bookmarkStart w:id="25" w:name="_Toc228154670"/>
      <w:r w:rsidRPr="005F2AB8">
        <w:rPr>
          <w:rFonts w:cs="Times New Roman"/>
          <w:b/>
        </w:rPr>
        <w:t>Нормативная база и контур требований</w:t>
      </w:r>
      <w:bookmarkEnd w:id="24"/>
      <w:bookmarkEnd w:id="25"/>
    </w:p>
    <w:p w14:paraId="673E183F" w14:textId="77777777" w:rsidR="00CD3686" w:rsidRPr="005F2AB8" w:rsidRDefault="00CD3686" w:rsidP="001C0DDD">
      <w:pPr>
        <w:pStyle w:val="a1"/>
      </w:pPr>
      <w:r w:rsidRPr="005F2AB8">
        <w:t xml:space="preserve">В качестве базового нормативного документа в работе принят ГОСТ 7.32-2017, регламентирующий структуру и оформление отчетных материалов. Выбор данного стандарта обусловлен его практической значимостью для </w:t>
      </w:r>
      <w:r w:rsidR="00DE54FE" w:rsidRPr="005F2AB8">
        <w:t>научной документации и</w:t>
      </w:r>
      <w:r w:rsidRPr="005F2AB8">
        <w:t xml:space="preserve"> высокой </w:t>
      </w:r>
      <w:proofErr w:type="spellStart"/>
      <w:r w:rsidRPr="005F2AB8">
        <w:t>формализуемостью</w:t>
      </w:r>
      <w:proofErr w:type="spellEnd"/>
      <w:r w:rsidRPr="005F2AB8">
        <w:t xml:space="preserve"> существенной части требований.</w:t>
      </w:r>
    </w:p>
    <w:p w14:paraId="54350F9D" w14:textId="77777777" w:rsidR="00CD3686" w:rsidRPr="005F2AB8" w:rsidRDefault="00070917" w:rsidP="001C0DDD">
      <w:pPr>
        <w:pStyle w:val="a1"/>
      </w:pPr>
      <w:r w:rsidRPr="005F2AB8">
        <w:t>В</w:t>
      </w:r>
      <w:r w:rsidR="00CD3686" w:rsidRPr="005F2AB8">
        <w:t xml:space="preserve"> рамках исследования ГОСТ 7.32-2017 рассматривается не как единственно возможная нормативная основа, а как опорный пример для построения а</w:t>
      </w:r>
      <w:r w:rsidR="004C57B2" w:rsidRPr="005F2AB8">
        <w:t xml:space="preserve">рхитектуры верификации. Ключевой результат – проектирование </w:t>
      </w:r>
      <w:r w:rsidR="00CD3686" w:rsidRPr="005F2AB8">
        <w:t>расширяемой модели правил.</w:t>
      </w:r>
    </w:p>
    <w:p w14:paraId="12A4D500" w14:textId="77777777" w:rsidR="006C3DCE" w:rsidRPr="005F2AB8" w:rsidRDefault="006C3DCE" w:rsidP="001C0DDD">
      <w:pPr>
        <w:pStyle w:val="3"/>
        <w:ind w:left="0" w:firstLine="709"/>
        <w:rPr>
          <w:rFonts w:cs="Times New Roman"/>
          <w:b/>
        </w:rPr>
      </w:pPr>
      <w:bookmarkStart w:id="26" w:name="_Toc228044022"/>
      <w:bookmarkStart w:id="27" w:name="_Toc228154671"/>
      <w:r w:rsidRPr="005F2AB8">
        <w:rPr>
          <w:rFonts w:cs="Times New Roman"/>
          <w:b/>
        </w:rPr>
        <w:lastRenderedPageBreak/>
        <w:t>Ограничения предметной области</w:t>
      </w:r>
      <w:bookmarkEnd w:id="26"/>
      <w:bookmarkEnd w:id="27"/>
    </w:p>
    <w:p w14:paraId="588C281B" w14:textId="77777777" w:rsidR="0063306E" w:rsidRPr="005F2AB8" w:rsidRDefault="0063306E" w:rsidP="001C0DDD">
      <w:pPr>
        <w:pStyle w:val="a1"/>
      </w:pPr>
      <w:r w:rsidRPr="005F2AB8">
        <w:t>Предметная область автоматизированной верификации документов имеет объективные ограничения, связанные с природой нормативных требований.</w:t>
      </w:r>
    </w:p>
    <w:p w14:paraId="13EB7C1D" w14:textId="77777777" w:rsidR="0063306E" w:rsidRPr="005F2AB8" w:rsidRDefault="0063306E" w:rsidP="001C0DDD">
      <w:pPr>
        <w:pStyle w:val="a1"/>
      </w:pPr>
      <w:r w:rsidRPr="005F2AB8">
        <w:t xml:space="preserve">Первое ограничение связано с неполной возможностью </w:t>
      </w:r>
      <w:r w:rsidR="00157484" w:rsidRPr="005F2AB8">
        <w:t>алгоритмически реализовать требования. Часть элементов</w:t>
      </w:r>
      <w:r w:rsidRPr="005F2AB8">
        <w:t xml:space="preserve"> нормативных документов формулируется в содержательных терминах и требует интерпретации</w:t>
      </w:r>
      <w:r w:rsidR="004C57B2" w:rsidRPr="005F2AB8">
        <w:t>. Такие требования нельзя проверить</w:t>
      </w:r>
      <w:r w:rsidRPr="005F2AB8">
        <w:t xml:space="preserve"> с высокой достоверностью только формальными правилами без привле</w:t>
      </w:r>
      <w:r w:rsidR="00157484" w:rsidRPr="005F2AB8">
        <w:t>чения смыслового анализа текста, к примеру искусственного интеллекта. В настоящей работе основное внимание уделяется структурным требованиям, так как они обеспечивают детерминированную автоматическую проверку. Смысловые требования рассматриваются как область последующего развития системы.</w:t>
      </w:r>
    </w:p>
    <w:p w14:paraId="4C051204" w14:textId="77777777" w:rsidR="00157484" w:rsidRPr="005F2AB8" w:rsidRDefault="00157484" w:rsidP="001C0DDD">
      <w:pPr>
        <w:pStyle w:val="a1"/>
      </w:pPr>
      <w:r w:rsidRPr="005F2AB8">
        <w:t>Второе ограничение связано с трудоемкостью полного покрытия нормативной базы. Полная реализация всех положений ГОСТ в рамк</w:t>
      </w:r>
      <w:r w:rsidR="004C57B2" w:rsidRPr="005F2AB8">
        <w:t>ах одиночной разработки</w:t>
      </w:r>
      <w:r w:rsidRPr="005F2AB8">
        <w:t xml:space="preserve"> </w:t>
      </w:r>
      <w:r w:rsidR="004C57B2" w:rsidRPr="005F2AB8">
        <w:t xml:space="preserve">избыточно </w:t>
      </w:r>
      <w:proofErr w:type="spellStart"/>
      <w:r w:rsidR="004C57B2" w:rsidRPr="005F2AB8">
        <w:t>трудозатратная</w:t>
      </w:r>
      <w:proofErr w:type="spellEnd"/>
      <w:r w:rsidR="004C57B2" w:rsidRPr="005F2AB8">
        <w:t xml:space="preserve"> задача</w:t>
      </w:r>
      <w:r w:rsidR="00070917" w:rsidRPr="005F2AB8">
        <w:t>. В</w:t>
      </w:r>
      <w:r w:rsidRPr="005F2AB8">
        <w:t xml:space="preserve"> систему включается приоритетный набор правил, обеспечивающий проверку ключевых структурных и оформительских требований.</w:t>
      </w:r>
    </w:p>
    <w:p w14:paraId="7991071B" w14:textId="77777777" w:rsidR="00157484" w:rsidRPr="005F2AB8" w:rsidRDefault="00157484" w:rsidP="001C0DDD">
      <w:pPr>
        <w:pStyle w:val="a1"/>
      </w:pPr>
      <w:r w:rsidRPr="005F2AB8">
        <w:t>Третье ограничение обусловлено техническими особенностями извлечения данных из DOCX. Несмотря на структурированность формата, часть признаков требует сложной интерпретации внутреннего XML-представления, например, проверки нумерации страниц.</w:t>
      </w:r>
    </w:p>
    <w:p w14:paraId="4BCA86FA" w14:textId="010C82E0" w:rsidR="00846CDD" w:rsidRPr="005F2AB8" w:rsidRDefault="006C3DCE" w:rsidP="001C0DDD">
      <w:pPr>
        <w:pStyle w:val="3"/>
        <w:ind w:left="0" w:firstLine="709"/>
        <w:rPr>
          <w:rFonts w:cs="Times New Roman"/>
          <w:b/>
        </w:rPr>
      </w:pPr>
      <w:bookmarkStart w:id="28" w:name="_Toc228044023"/>
      <w:bookmarkStart w:id="29" w:name="_Toc228154672"/>
      <w:proofErr w:type="spellStart"/>
      <w:r w:rsidRPr="005F2AB8">
        <w:rPr>
          <w:rFonts w:cs="Times New Roman"/>
          <w:b/>
        </w:rPr>
        <w:t>Валидация</w:t>
      </w:r>
      <w:proofErr w:type="spellEnd"/>
      <w:r w:rsidRPr="005F2AB8">
        <w:rPr>
          <w:rFonts w:cs="Times New Roman"/>
          <w:b/>
        </w:rPr>
        <w:t xml:space="preserve"> документов и её роль в управлении качество</w:t>
      </w:r>
      <w:r w:rsidR="00873507" w:rsidRPr="005F2AB8">
        <w:rPr>
          <w:rFonts w:cs="Times New Roman"/>
          <w:b/>
        </w:rPr>
        <w:t>м</w:t>
      </w:r>
      <w:bookmarkEnd w:id="28"/>
      <w:bookmarkEnd w:id="29"/>
    </w:p>
    <w:p w14:paraId="33A8FB83" w14:textId="5A3DF451" w:rsidR="00846CDD" w:rsidRPr="005F2AB8" w:rsidRDefault="0010072A" w:rsidP="001C0DDD">
      <w:pPr>
        <w:pStyle w:val="a1"/>
      </w:pPr>
      <w:proofErr w:type="spellStart"/>
      <w:r w:rsidRPr="005F2AB8">
        <w:t>Валидация</w:t>
      </w:r>
      <w:proofErr w:type="spellEnd"/>
      <w:r w:rsidR="00DD7FD8" w:rsidRPr="005F2AB8">
        <w:t xml:space="preserve"> документов представляет собой проверку соответствия структуры и оформления установленным нормативным требованиям. В контексте научной и учебной отчетности такая проверка обеспечивает единообразие оформления, сопоставимость документов и снижение числа формальных ошибок</w:t>
      </w:r>
      <w:r w:rsidR="00157484" w:rsidRPr="005F2AB8">
        <w:t>.</w:t>
      </w:r>
    </w:p>
    <w:p w14:paraId="74C5B07F" w14:textId="77777777" w:rsidR="006240A8" w:rsidRPr="005F2AB8" w:rsidRDefault="00FC70FE" w:rsidP="001C0DDD">
      <w:pPr>
        <w:pStyle w:val="4"/>
        <w:ind w:left="0" w:firstLine="709"/>
        <w:rPr>
          <w:rFonts w:cs="Times New Roman"/>
          <w:b/>
          <w:i w:val="0"/>
        </w:rPr>
      </w:pPr>
      <w:bookmarkStart w:id="30" w:name="_Toc228044024"/>
      <w:bookmarkStart w:id="31" w:name="_Toc228154673"/>
      <w:r w:rsidRPr="005F2AB8">
        <w:rPr>
          <w:rFonts w:cs="Times New Roman"/>
          <w:b/>
          <w:i w:val="0"/>
        </w:rPr>
        <w:lastRenderedPageBreak/>
        <w:t xml:space="preserve">Ручная </w:t>
      </w:r>
      <w:proofErr w:type="spellStart"/>
      <w:r w:rsidRPr="005F2AB8">
        <w:rPr>
          <w:rFonts w:cs="Times New Roman"/>
          <w:b/>
          <w:i w:val="0"/>
        </w:rPr>
        <w:t>валидация</w:t>
      </w:r>
      <w:proofErr w:type="spellEnd"/>
      <w:r w:rsidRPr="005F2AB8">
        <w:rPr>
          <w:rFonts w:cs="Times New Roman"/>
          <w:b/>
          <w:i w:val="0"/>
        </w:rPr>
        <w:t>: характеристики и ограничения</w:t>
      </w:r>
      <w:bookmarkEnd w:id="30"/>
      <w:bookmarkEnd w:id="31"/>
    </w:p>
    <w:p w14:paraId="5F10E528" w14:textId="77777777" w:rsidR="00FC70FE" w:rsidRPr="005F2AB8" w:rsidRDefault="00DD7FD8" w:rsidP="001C0DDD">
      <w:pPr>
        <w:pStyle w:val="a1"/>
        <w:rPr>
          <w:bCs/>
        </w:rPr>
      </w:pPr>
      <w:r w:rsidRPr="005F2AB8">
        <w:rPr>
          <w:bCs/>
        </w:rPr>
        <w:t xml:space="preserve">Ручной </w:t>
      </w:r>
      <w:proofErr w:type="spellStart"/>
      <w:r w:rsidRPr="005F2AB8">
        <w:rPr>
          <w:bCs/>
        </w:rPr>
        <w:t>нормоконтроль</w:t>
      </w:r>
      <w:proofErr w:type="spellEnd"/>
      <w:r w:rsidRPr="005F2AB8">
        <w:rPr>
          <w:bCs/>
        </w:rPr>
        <w:t xml:space="preserve"> остается распространенным подходом, однако имеет системные ограничения: высокая трудоемкость, зависимость от квалификации проверяющего, неоднородность интерпретации требований и ограниченная масштабируемость при массовой проверке документов. В результате увеличиваются сроки проверки и риск пропуска нарушений структуры.</w:t>
      </w:r>
    </w:p>
    <w:p w14:paraId="26341476" w14:textId="77777777" w:rsidR="00FC70FE" w:rsidRPr="005F2AB8" w:rsidRDefault="00FC70FE" w:rsidP="001C0DDD">
      <w:pPr>
        <w:pStyle w:val="4"/>
        <w:ind w:left="0" w:firstLine="709"/>
        <w:rPr>
          <w:rFonts w:cs="Times New Roman"/>
          <w:b/>
          <w:i w:val="0"/>
        </w:rPr>
      </w:pPr>
      <w:bookmarkStart w:id="32" w:name="_Toc228044025"/>
      <w:bookmarkStart w:id="33" w:name="_Toc228154674"/>
      <w:r w:rsidRPr="005F2AB8">
        <w:rPr>
          <w:rFonts w:cs="Times New Roman"/>
          <w:b/>
          <w:i w:val="0"/>
        </w:rPr>
        <w:t xml:space="preserve">Автоматическая </w:t>
      </w:r>
      <w:proofErr w:type="spellStart"/>
      <w:r w:rsidRPr="005F2AB8">
        <w:rPr>
          <w:rFonts w:cs="Times New Roman"/>
          <w:b/>
          <w:i w:val="0"/>
        </w:rPr>
        <w:t>валидация</w:t>
      </w:r>
      <w:proofErr w:type="spellEnd"/>
      <w:r w:rsidRPr="005F2AB8">
        <w:rPr>
          <w:rFonts w:cs="Times New Roman"/>
          <w:b/>
          <w:i w:val="0"/>
        </w:rPr>
        <w:t>: возможности и вызовы</w:t>
      </w:r>
      <w:bookmarkEnd w:id="32"/>
      <w:bookmarkEnd w:id="33"/>
    </w:p>
    <w:p w14:paraId="3701C00B" w14:textId="77777777" w:rsidR="00B55503" w:rsidRPr="005F2AB8" w:rsidRDefault="0010072A" w:rsidP="001C0DDD">
      <w:pPr>
        <w:pStyle w:val="a1"/>
        <w:rPr>
          <w:bCs/>
        </w:rPr>
      </w:pPr>
      <w:r w:rsidRPr="005F2AB8">
        <w:rPr>
          <w:bCs/>
        </w:rPr>
        <w:t xml:space="preserve">Автоматизированная </w:t>
      </w:r>
      <w:proofErr w:type="spellStart"/>
      <w:r w:rsidRPr="005F2AB8">
        <w:rPr>
          <w:bCs/>
        </w:rPr>
        <w:t>валидация</w:t>
      </w:r>
      <w:proofErr w:type="spellEnd"/>
      <w:r w:rsidR="00DD7FD8" w:rsidRPr="005F2AB8">
        <w:rPr>
          <w:bCs/>
        </w:rPr>
        <w:t xml:space="preserve"> основана на формализации требований и алгоритмической проверке структуры документа. Преимущества подхода: высокая скорость, </w:t>
      </w:r>
      <w:proofErr w:type="spellStart"/>
      <w:r w:rsidR="00DD7FD8" w:rsidRPr="005F2AB8">
        <w:rPr>
          <w:bCs/>
        </w:rPr>
        <w:t>воспроизводимость</w:t>
      </w:r>
      <w:proofErr w:type="spellEnd"/>
      <w:r w:rsidR="00DD7FD8" w:rsidRPr="005F2AB8">
        <w:rPr>
          <w:bCs/>
        </w:rPr>
        <w:t xml:space="preserve"> результатов и возможность массовой обработки. Ограничения связаны с тем, что не все требовани</w:t>
      </w:r>
      <w:r w:rsidR="00DE54FE" w:rsidRPr="005F2AB8">
        <w:rPr>
          <w:bCs/>
        </w:rPr>
        <w:t>я легко формализуются и их необходимо адаптировать под изменения</w:t>
      </w:r>
      <w:r w:rsidR="00DD7FD8" w:rsidRPr="005F2AB8">
        <w:rPr>
          <w:bCs/>
        </w:rPr>
        <w:t xml:space="preserve"> нормативной базы.</w:t>
      </w:r>
    </w:p>
    <w:p w14:paraId="59314348" w14:textId="77777777" w:rsidR="00FC70FE" w:rsidRPr="005F2AB8" w:rsidRDefault="00FC70FE" w:rsidP="001C0DDD">
      <w:pPr>
        <w:pStyle w:val="4"/>
        <w:ind w:left="0" w:firstLine="709"/>
        <w:rPr>
          <w:rFonts w:cs="Times New Roman"/>
          <w:b/>
          <w:i w:val="0"/>
        </w:rPr>
      </w:pPr>
      <w:bookmarkStart w:id="34" w:name="_Toc228044026"/>
      <w:bookmarkStart w:id="35" w:name="_Toc228154675"/>
      <w:r w:rsidRPr="005F2AB8">
        <w:rPr>
          <w:rFonts w:cs="Times New Roman"/>
          <w:b/>
          <w:i w:val="0"/>
        </w:rPr>
        <w:t xml:space="preserve">Гибридные подходы к </w:t>
      </w:r>
      <w:proofErr w:type="spellStart"/>
      <w:r w:rsidRPr="005F2AB8">
        <w:rPr>
          <w:rFonts w:cs="Times New Roman"/>
          <w:b/>
          <w:i w:val="0"/>
        </w:rPr>
        <w:t>валидации</w:t>
      </w:r>
      <w:proofErr w:type="spellEnd"/>
      <w:r w:rsidRPr="005F2AB8">
        <w:rPr>
          <w:rFonts w:cs="Times New Roman"/>
          <w:b/>
          <w:i w:val="0"/>
        </w:rPr>
        <w:t xml:space="preserve"> документов</w:t>
      </w:r>
      <w:bookmarkEnd w:id="34"/>
      <w:bookmarkEnd w:id="35"/>
    </w:p>
    <w:p w14:paraId="51EF0077" w14:textId="77777777" w:rsidR="00B55503" w:rsidRPr="005F2AB8" w:rsidRDefault="00DD7FD8" w:rsidP="001C0DDD">
      <w:pPr>
        <w:pStyle w:val="a1"/>
        <w:rPr>
          <w:bCs/>
        </w:rPr>
      </w:pPr>
      <w:r w:rsidRPr="005F2AB8">
        <w:rPr>
          <w:bCs/>
        </w:rPr>
        <w:t xml:space="preserve">Практически целесообразен комбинированный формат: автоматизированная система выполняет первичный контроль формализуемых требований, а эксперт выполняет итоговую оценку спорных или содержательных аспектов. Такой подход снижает нагрузку на проверяющего и повышает стабильность результатов </w:t>
      </w:r>
      <w:proofErr w:type="spellStart"/>
      <w:r w:rsidRPr="005F2AB8">
        <w:rPr>
          <w:bCs/>
        </w:rPr>
        <w:t>нормоконтроля</w:t>
      </w:r>
      <w:proofErr w:type="spellEnd"/>
      <w:r w:rsidRPr="005F2AB8">
        <w:rPr>
          <w:bCs/>
        </w:rPr>
        <w:t>.</w:t>
      </w:r>
    </w:p>
    <w:p w14:paraId="58F1B0DE" w14:textId="77777777" w:rsidR="00457261" w:rsidRPr="005F2AB8" w:rsidRDefault="00EE67A8" w:rsidP="001C0DDD">
      <w:pPr>
        <w:pStyle w:val="a1"/>
        <w:rPr>
          <w:bCs/>
        </w:rPr>
      </w:pPr>
      <w:r w:rsidRPr="005F2AB8">
        <w:rPr>
          <w:bCs/>
        </w:rPr>
        <w:t xml:space="preserve">Указанные свойства определили выбор данного подхода в качестве базового для рассматриваемой задачи. </w:t>
      </w:r>
    </w:p>
    <w:p w14:paraId="4B1B141B" w14:textId="77777777" w:rsidR="00CC0B0A" w:rsidRPr="005F2AB8" w:rsidRDefault="007904DE" w:rsidP="001C0DDD">
      <w:pPr>
        <w:pStyle w:val="3"/>
        <w:ind w:left="0" w:firstLine="709"/>
        <w:rPr>
          <w:rFonts w:cs="Times New Roman"/>
          <w:b/>
        </w:rPr>
      </w:pPr>
      <w:bookmarkStart w:id="36" w:name="_Toc228044027"/>
      <w:bookmarkStart w:id="37" w:name="X22398132074f36bd4484facde25da0cf69a6644"/>
      <w:bookmarkStart w:id="38" w:name="_Toc228154676"/>
      <w:bookmarkEnd w:id="20"/>
      <w:r w:rsidRPr="005F2AB8">
        <w:rPr>
          <w:rFonts w:cs="Times New Roman"/>
          <w:b/>
        </w:rPr>
        <w:t>О</w:t>
      </w:r>
      <w:r w:rsidR="00032CBC" w:rsidRPr="005F2AB8">
        <w:rPr>
          <w:rFonts w:cs="Times New Roman"/>
          <w:b/>
        </w:rPr>
        <w:t>бзор существующих решений</w:t>
      </w:r>
      <w:bookmarkEnd w:id="36"/>
      <w:bookmarkEnd w:id="38"/>
    </w:p>
    <w:p w14:paraId="5D383C29" w14:textId="77777777" w:rsidR="001C0DDD" w:rsidRPr="005F2AB8" w:rsidRDefault="00653BF6" w:rsidP="001C0DDD">
      <w:pPr>
        <w:pStyle w:val="a1"/>
      </w:pPr>
      <w:r w:rsidRPr="005F2AB8">
        <w:t>Существующие решения в области проверки</w:t>
      </w:r>
      <w:r w:rsidR="00C36BAC" w:rsidRPr="005F2AB8">
        <w:t xml:space="preserve"> учебной и научной документации разделяется</w:t>
      </w:r>
      <w:r w:rsidRPr="005F2AB8">
        <w:t xml:space="preserve"> на три группы:</w:t>
      </w:r>
    </w:p>
    <w:p w14:paraId="56A93BD1" w14:textId="05064957" w:rsidR="00653BF6" w:rsidRPr="005F2AB8" w:rsidRDefault="00653BF6" w:rsidP="00C83CB5">
      <w:pPr>
        <w:pStyle w:val="a1"/>
        <w:numPr>
          <w:ilvl w:val="0"/>
          <w:numId w:val="7"/>
        </w:numPr>
      </w:pPr>
      <w:r w:rsidRPr="005F2AB8">
        <w:t xml:space="preserve">шаблонные средства </w:t>
      </w:r>
      <w:commentRangeStart w:id="39"/>
      <w:r w:rsidRPr="005F2AB8">
        <w:t>оформления</w:t>
      </w:r>
      <w:commentRangeEnd w:id="39"/>
      <w:r w:rsidR="00157D0D" w:rsidRPr="005F2AB8">
        <w:rPr>
          <w:rStyle w:val="afff8"/>
        </w:rPr>
        <w:commentReference w:id="39"/>
      </w:r>
      <w:r w:rsidR="00E32F7F" w:rsidRPr="005F2AB8">
        <w:rPr>
          <w:lang w:val="en-US"/>
        </w:rPr>
        <w:t>;</w:t>
      </w:r>
    </w:p>
    <w:p w14:paraId="3568AB40" w14:textId="3E5F4B70" w:rsidR="00653BF6" w:rsidRPr="005F2AB8" w:rsidRDefault="00653BF6" w:rsidP="00C83CB5">
      <w:pPr>
        <w:pStyle w:val="a1"/>
        <w:numPr>
          <w:ilvl w:val="0"/>
          <w:numId w:val="7"/>
        </w:numPr>
      </w:pPr>
      <w:r w:rsidRPr="005F2AB8">
        <w:t>интеллектуальные системы на основе машинного обучения</w:t>
      </w:r>
      <w:r w:rsidR="00E32F7F" w:rsidRPr="005F2AB8">
        <w:t>;</w:t>
      </w:r>
    </w:p>
    <w:p w14:paraId="0B7E866D" w14:textId="46FCF797" w:rsidR="00653BF6" w:rsidRPr="005F2AB8" w:rsidRDefault="00653BF6" w:rsidP="00C83CB5">
      <w:pPr>
        <w:pStyle w:val="a1"/>
        <w:numPr>
          <w:ilvl w:val="0"/>
          <w:numId w:val="7"/>
        </w:numPr>
      </w:pPr>
      <w:r w:rsidRPr="005F2AB8">
        <w:t xml:space="preserve">алгоритмические верификаторы с формальными </w:t>
      </w:r>
      <w:commentRangeStart w:id="40"/>
      <w:r w:rsidRPr="005F2AB8">
        <w:t>правилами</w:t>
      </w:r>
      <w:commentRangeEnd w:id="40"/>
      <w:r w:rsidR="00157D0D" w:rsidRPr="005F2AB8">
        <w:commentReference w:id="40"/>
      </w:r>
      <w:r w:rsidR="00E32F7F" w:rsidRPr="005F2AB8">
        <w:t>.</w:t>
      </w:r>
    </w:p>
    <w:p w14:paraId="0FF7C4B7" w14:textId="77777777" w:rsidR="00653BF6" w:rsidRPr="005F2AB8" w:rsidRDefault="00653BF6" w:rsidP="001C0DDD">
      <w:pPr>
        <w:pStyle w:val="a1"/>
      </w:pPr>
      <w:r w:rsidRPr="005F2AB8">
        <w:lastRenderedPageBreak/>
        <w:t>Шаблонные средства (готовые шаблоны документов, стили, методические формы) позволяют снизить число ошибок на этапе подготовки текста, однако не решают задачу независимой верификации уже сформированного документа. Контроль в таких системах фактически переносится на пользователя и последующую ручную проверку.</w:t>
      </w:r>
    </w:p>
    <w:p w14:paraId="2F424E0A" w14:textId="77777777" w:rsidR="00397F09" w:rsidRPr="005F2AB8" w:rsidRDefault="0002385A" w:rsidP="001C0DDD">
      <w:pPr>
        <w:pStyle w:val="a1"/>
      </w:pPr>
      <w:r w:rsidRPr="005F2AB8">
        <w:t>Существуют</w:t>
      </w:r>
      <w:r w:rsidR="00397F09" w:rsidRPr="005F2AB8">
        <w:t xml:space="preserve"> решения, представленные в формате патентного описания, без открытой инженерной реализации и воспроизводимого набора </w:t>
      </w:r>
      <w:r w:rsidR="004C57B2" w:rsidRPr="005F2AB8">
        <w:t xml:space="preserve">экспериментов. Пример – «Интеллектуальный </w:t>
      </w:r>
      <w:r w:rsidR="00397F09" w:rsidRPr="005F2AB8">
        <w:t>ассисте</w:t>
      </w:r>
      <w:r w:rsidR="004C57B2" w:rsidRPr="005F2AB8">
        <w:t xml:space="preserve">нт преподавателя. WEB-версия» </w:t>
      </w:r>
      <w:r w:rsidR="00463A9F" w:rsidRPr="005F2AB8">
        <w:t>[7</w:t>
      </w:r>
      <w:r w:rsidR="00397F09" w:rsidRPr="005F2AB8">
        <w:t xml:space="preserve">]. </w:t>
      </w:r>
      <w:r w:rsidR="00015DB1" w:rsidRPr="005F2AB8">
        <w:t xml:space="preserve">По доступным сведениям, </w:t>
      </w:r>
      <w:r w:rsidR="00397F09" w:rsidRPr="005F2AB8">
        <w:t>источник подтверждает актуальность направления, но не дает достаточной технической детализации для прямого сопоставления архитектурных решений, полноты проверок и качества результата.</w:t>
      </w:r>
    </w:p>
    <w:p w14:paraId="1DB899E5" w14:textId="77777777" w:rsidR="00653BF6" w:rsidRPr="005F2AB8" w:rsidRDefault="00653BF6" w:rsidP="001C0DDD">
      <w:pPr>
        <w:pStyle w:val="a1"/>
      </w:pPr>
      <w:r w:rsidRPr="005F2AB8">
        <w:t xml:space="preserve">Интеллектуальные решения, основанные на ML/AI, ориентированы на обработку сложных и частично </w:t>
      </w:r>
      <w:proofErr w:type="spellStart"/>
      <w:r w:rsidRPr="005F2AB8">
        <w:t>неформализуемых</w:t>
      </w:r>
      <w:proofErr w:type="spellEnd"/>
      <w:r w:rsidRPr="005F2AB8">
        <w:t xml:space="preserve"> требований. </w:t>
      </w:r>
      <w:r w:rsidR="00070917" w:rsidRPr="005F2AB8">
        <w:t>Н</w:t>
      </w:r>
      <w:r w:rsidRPr="005F2AB8">
        <w:t>апример, работа по проектированию системы проверки документов на риски с п</w:t>
      </w:r>
      <w:r w:rsidR="00463A9F" w:rsidRPr="005F2AB8">
        <w:t>рименением машинного обучения [8</w:t>
      </w:r>
      <w:r w:rsidR="00DE54FE" w:rsidRPr="005F2AB8">
        <w:t>] и</w:t>
      </w:r>
      <w:r w:rsidRPr="005F2AB8">
        <w:t xml:space="preserve"> публикации, где проверка структуры и оформления выполняется с при</w:t>
      </w:r>
      <w:r w:rsidR="00463A9F" w:rsidRPr="005F2AB8">
        <w:t xml:space="preserve">менением </w:t>
      </w:r>
      <w:proofErr w:type="spellStart"/>
      <w:r w:rsidR="00463A9F" w:rsidRPr="005F2AB8">
        <w:t>нейросетевых</w:t>
      </w:r>
      <w:proofErr w:type="spellEnd"/>
      <w:r w:rsidR="00463A9F" w:rsidRPr="005F2AB8">
        <w:t xml:space="preserve"> методов [9</w:t>
      </w:r>
      <w:r w:rsidR="004C57B2" w:rsidRPr="005F2AB8">
        <w:t xml:space="preserve">]. Основное ограничение данного подхода – вероятностный </w:t>
      </w:r>
      <w:r w:rsidRPr="005F2AB8">
        <w:t xml:space="preserve">характер вывода: результат зависит от обучающей выборки, настроек модели и качества входных данных. </w:t>
      </w:r>
      <w:r w:rsidR="00070917" w:rsidRPr="005F2AB8">
        <w:t>Таким образом, умные модели создаю</w:t>
      </w:r>
      <w:r w:rsidRPr="005F2AB8">
        <w:t>т лишний риск ложных срабатываний и неодинакового результата на близких документах.</w:t>
      </w:r>
    </w:p>
    <w:p w14:paraId="4DF4ABE0" w14:textId="77777777" w:rsidR="00653BF6" w:rsidRPr="005F2AB8" w:rsidRDefault="00653BF6" w:rsidP="001C0DDD">
      <w:pPr>
        <w:pStyle w:val="a1"/>
      </w:pPr>
      <w:r w:rsidRPr="005F2AB8">
        <w:t xml:space="preserve">Алгоритмические (правило-ориентированные) системы опираются на формализованные критерии и детерминированные проверки. </w:t>
      </w:r>
      <w:r w:rsidR="004C57B2" w:rsidRPr="005F2AB8">
        <w:t>П</w:t>
      </w:r>
      <w:r w:rsidRPr="005F2AB8">
        <w:t>редсказуемость результата и прозрачная трассировка нарушения к конкретному правилу</w:t>
      </w:r>
      <w:r w:rsidR="004C57B2" w:rsidRPr="005F2AB8">
        <w:t xml:space="preserve"> – преимущество такого подхода</w:t>
      </w:r>
      <w:r w:rsidRPr="005F2AB8">
        <w:t>. Но большинство работ решает проблему конкретного типа документа и не делают упор на расширяемость архитектуры и адаптивности к изменениям нормативов.</w:t>
      </w:r>
    </w:p>
    <w:p w14:paraId="3E72875E" w14:textId="77777777" w:rsidR="00457261" w:rsidRPr="005F2AB8" w:rsidRDefault="00653BF6" w:rsidP="001C0DDD">
      <w:pPr>
        <w:pStyle w:val="a1"/>
      </w:pPr>
      <w:r w:rsidRPr="005F2AB8">
        <w:t>По результатам обзора целесообразен подход, сочетающий детерминированное правило-ориентированное ядро с возможностью расширения набора проверок под локальный регламент.</w:t>
      </w:r>
    </w:p>
    <w:p w14:paraId="4ABFF691" w14:textId="6AEDCE81" w:rsidR="00032CBC" w:rsidRPr="005F2AB8" w:rsidRDefault="0002385A" w:rsidP="001C0DDD">
      <w:pPr>
        <w:pStyle w:val="2"/>
        <w:ind w:left="0" w:firstLine="709"/>
      </w:pPr>
      <w:bookmarkStart w:id="41" w:name="требований-к-разрабатываемому-приложению"/>
      <w:bookmarkStart w:id="42" w:name="_Toc228044028"/>
      <w:bookmarkStart w:id="43" w:name="_Toc228154677"/>
      <w:bookmarkEnd w:id="37"/>
      <w:r w:rsidRPr="005F2AB8">
        <w:lastRenderedPageBreak/>
        <w:t>Требовани</w:t>
      </w:r>
      <w:r w:rsidR="00873507" w:rsidRPr="005F2AB8">
        <w:t>я</w:t>
      </w:r>
      <w:r w:rsidR="00F200B2" w:rsidRPr="005F2AB8">
        <w:t xml:space="preserve"> к разрабатываемому приложению</w:t>
      </w:r>
      <w:bookmarkEnd w:id="42"/>
      <w:bookmarkEnd w:id="43"/>
    </w:p>
    <w:p w14:paraId="4162F536" w14:textId="77777777" w:rsidR="00B8539A" w:rsidRPr="005F2AB8" w:rsidRDefault="00C66941" w:rsidP="001C0DDD">
      <w:pPr>
        <w:pStyle w:val="a1"/>
      </w:pPr>
      <w:r w:rsidRPr="005F2AB8">
        <w:t>На основе анализа предметной области сформулированы требования к системе верификации структуры документов. Требования разделены на ф</w:t>
      </w:r>
      <w:r w:rsidR="007E0A3A" w:rsidRPr="005F2AB8">
        <w:t>ункциональные и нефункциональные.</w:t>
      </w:r>
    </w:p>
    <w:p w14:paraId="0C65FEF9" w14:textId="77777777" w:rsidR="00032CBC" w:rsidRPr="005F2AB8" w:rsidRDefault="00E17F79" w:rsidP="001C0DDD">
      <w:pPr>
        <w:pStyle w:val="3"/>
        <w:ind w:left="0" w:firstLine="709"/>
        <w:rPr>
          <w:rFonts w:cs="Times New Roman"/>
          <w:b/>
        </w:rPr>
      </w:pPr>
      <w:bookmarkStart w:id="44" w:name="_Toc228044029"/>
      <w:bookmarkStart w:id="45" w:name="_Toc228154678"/>
      <w:r w:rsidRPr="005F2AB8">
        <w:rPr>
          <w:rFonts w:cs="Times New Roman"/>
          <w:b/>
        </w:rPr>
        <w:t>Функциональные требования</w:t>
      </w:r>
      <w:bookmarkEnd w:id="44"/>
      <w:bookmarkEnd w:id="45"/>
    </w:p>
    <w:p w14:paraId="3FF34E94" w14:textId="77777777" w:rsidR="00442CD5" w:rsidRPr="005F2AB8" w:rsidRDefault="00593BBB" w:rsidP="001C0DDD">
      <w:pPr>
        <w:pStyle w:val="a1"/>
      </w:pPr>
      <w:r w:rsidRPr="005F2AB8">
        <w:t>Функциональная ценность системы заключается в совокупности следующих возможностей:</w:t>
      </w:r>
    </w:p>
    <w:p w14:paraId="741A5F7A" w14:textId="77777777" w:rsidR="00C66941" w:rsidRPr="005F2AB8" w:rsidRDefault="00442CD5" w:rsidP="00C83CB5">
      <w:pPr>
        <w:pStyle w:val="a1"/>
        <w:numPr>
          <w:ilvl w:val="0"/>
          <w:numId w:val="8"/>
        </w:numPr>
      </w:pPr>
      <w:r w:rsidRPr="005F2AB8">
        <w:t>проверка корректности входного файла</w:t>
      </w:r>
      <w:r w:rsidR="00C66941" w:rsidRPr="005F2AB8">
        <w:t>;</w:t>
      </w:r>
    </w:p>
    <w:p w14:paraId="32CDB1C0" w14:textId="77777777" w:rsidR="00442CD5" w:rsidRPr="005F2AB8" w:rsidRDefault="00442CD5" w:rsidP="00C83CB5">
      <w:pPr>
        <w:pStyle w:val="a1"/>
        <w:numPr>
          <w:ilvl w:val="0"/>
          <w:numId w:val="8"/>
        </w:numPr>
      </w:pPr>
      <w:r w:rsidRPr="005F2AB8">
        <w:t>демонстрация полного перечня правил до запуска проверки;</w:t>
      </w:r>
    </w:p>
    <w:p w14:paraId="1828D1EB" w14:textId="77777777" w:rsidR="00442CD5" w:rsidRPr="005F2AB8" w:rsidRDefault="00442CD5" w:rsidP="00C83CB5">
      <w:pPr>
        <w:pStyle w:val="a1"/>
        <w:numPr>
          <w:ilvl w:val="0"/>
          <w:numId w:val="8"/>
        </w:numPr>
      </w:pPr>
      <w:r w:rsidRPr="005F2AB8">
        <w:t>распознавание ключевых структурных элементов документа;</w:t>
      </w:r>
    </w:p>
    <w:p w14:paraId="7109DC91" w14:textId="77777777" w:rsidR="00593BBB" w:rsidRPr="005F2AB8" w:rsidRDefault="0072744F" w:rsidP="00C83CB5">
      <w:pPr>
        <w:pStyle w:val="a1"/>
        <w:numPr>
          <w:ilvl w:val="0"/>
          <w:numId w:val="8"/>
        </w:numPr>
      </w:pPr>
      <w:r w:rsidRPr="005F2AB8">
        <w:t xml:space="preserve">проверка </w:t>
      </w:r>
      <w:r w:rsidR="00C66941" w:rsidRPr="005F2AB8">
        <w:t>порядка следования и обязательности элементов;</w:t>
      </w:r>
    </w:p>
    <w:p w14:paraId="225F895C" w14:textId="77777777" w:rsidR="00F93A72" w:rsidRPr="005F2AB8" w:rsidRDefault="00F93A72" w:rsidP="00C83CB5">
      <w:pPr>
        <w:pStyle w:val="a1"/>
        <w:numPr>
          <w:ilvl w:val="0"/>
          <w:numId w:val="8"/>
        </w:numPr>
      </w:pPr>
      <w:r w:rsidRPr="005F2AB8">
        <w:t>поддержка условных проверок (применяются только при наличии контекста в документе)</w:t>
      </w:r>
      <w:r w:rsidR="0072744F" w:rsidRPr="005F2AB8">
        <w:t>;</w:t>
      </w:r>
    </w:p>
    <w:p w14:paraId="46254A70" w14:textId="77777777" w:rsidR="00593BBB" w:rsidRPr="005F2AB8" w:rsidRDefault="00C66941" w:rsidP="00C83CB5">
      <w:pPr>
        <w:pStyle w:val="a1"/>
        <w:numPr>
          <w:ilvl w:val="0"/>
          <w:numId w:val="8"/>
        </w:numPr>
      </w:pPr>
      <w:r w:rsidRPr="005F2AB8">
        <w:t xml:space="preserve">применение набора формализованных правил </w:t>
      </w:r>
      <w:proofErr w:type="spellStart"/>
      <w:r w:rsidRPr="005F2AB8">
        <w:t>валидации</w:t>
      </w:r>
      <w:proofErr w:type="spellEnd"/>
      <w:r w:rsidRPr="005F2AB8">
        <w:t>;</w:t>
      </w:r>
    </w:p>
    <w:p w14:paraId="1FA5977C" w14:textId="498A7CFC" w:rsidR="00592A0A" w:rsidRPr="005F2AB8" w:rsidRDefault="00C66941" w:rsidP="00C83CB5">
      <w:pPr>
        <w:pStyle w:val="a1"/>
        <w:numPr>
          <w:ilvl w:val="0"/>
          <w:numId w:val="8"/>
        </w:numPr>
      </w:pPr>
      <w:r w:rsidRPr="005F2AB8">
        <w:t>формирование от</w:t>
      </w:r>
      <w:r w:rsidR="00DC4FFE" w:rsidRPr="005F2AB8">
        <w:t>чета с классификацией нарушений.</w:t>
      </w:r>
    </w:p>
    <w:p w14:paraId="2EB13FFF" w14:textId="77777777" w:rsidR="00E17F79" w:rsidRPr="005F2AB8" w:rsidRDefault="00E17F79" w:rsidP="001C0DDD">
      <w:pPr>
        <w:pStyle w:val="3"/>
        <w:ind w:left="0" w:firstLine="709"/>
        <w:rPr>
          <w:rFonts w:cs="Times New Roman"/>
          <w:b/>
        </w:rPr>
      </w:pPr>
      <w:bookmarkStart w:id="46" w:name="_Toc228044030"/>
      <w:bookmarkStart w:id="47" w:name="_Toc228154679"/>
      <w:r w:rsidRPr="005F2AB8">
        <w:rPr>
          <w:rFonts w:cs="Times New Roman"/>
          <w:b/>
        </w:rPr>
        <w:t>Нефункциональные требования</w:t>
      </w:r>
      <w:bookmarkEnd w:id="46"/>
      <w:bookmarkEnd w:id="47"/>
    </w:p>
    <w:p w14:paraId="60F0EC35" w14:textId="77777777" w:rsidR="00F93A72" w:rsidRPr="005F2AB8" w:rsidRDefault="00FC5D53" w:rsidP="001C0DDD">
      <w:pPr>
        <w:pStyle w:val="a1"/>
      </w:pPr>
      <w:r w:rsidRPr="005F2AB8">
        <w:t>Требования к эксплуатационным характеристикам включают:</w:t>
      </w:r>
    </w:p>
    <w:p w14:paraId="15A28D8A" w14:textId="77777777" w:rsidR="00FC5D53" w:rsidRPr="005F2AB8" w:rsidRDefault="00F93A72" w:rsidP="00C83CB5">
      <w:pPr>
        <w:pStyle w:val="a1"/>
        <w:numPr>
          <w:ilvl w:val="0"/>
          <w:numId w:val="9"/>
        </w:numPr>
      </w:pPr>
      <w:r w:rsidRPr="005F2AB8">
        <w:t>детерминированность программы (при одинаковых данных – одинаковый результат);</w:t>
      </w:r>
    </w:p>
    <w:p w14:paraId="181CAA45" w14:textId="77777777" w:rsidR="00F93A72" w:rsidRPr="005F2AB8" w:rsidRDefault="00F93A72" w:rsidP="00C83CB5">
      <w:pPr>
        <w:pStyle w:val="a1"/>
        <w:numPr>
          <w:ilvl w:val="0"/>
          <w:numId w:val="9"/>
        </w:numPr>
      </w:pPr>
      <w:r w:rsidRPr="005F2AB8">
        <w:t>приемлемое время проверки документов;</w:t>
      </w:r>
    </w:p>
    <w:p w14:paraId="1EBCE951" w14:textId="77777777" w:rsidR="00F93A72" w:rsidRPr="005F2AB8" w:rsidRDefault="00F93A72" w:rsidP="00C83CB5">
      <w:pPr>
        <w:pStyle w:val="a1"/>
        <w:numPr>
          <w:ilvl w:val="0"/>
          <w:numId w:val="9"/>
        </w:numPr>
      </w:pPr>
      <w:r w:rsidRPr="005F2AB8">
        <w:t>устойчивость к некритичным ошибкам входных данных;</w:t>
      </w:r>
    </w:p>
    <w:p w14:paraId="504F9082" w14:textId="77777777" w:rsidR="00F93A72" w:rsidRPr="005F2AB8" w:rsidRDefault="00F93A72" w:rsidP="00C83CB5">
      <w:pPr>
        <w:pStyle w:val="a1"/>
        <w:numPr>
          <w:ilvl w:val="0"/>
          <w:numId w:val="9"/>
        </w:numPr>
      </w:pPr>
      <w:r w:rsidRPr="005F2AB8">
        <w:t>надежность обработки и предсказуемость поведения при ошибках;</w:t>
      </w:r>
    </w:p>
    <w:p w14:paraId="17679B07" w14:textId="77777777" w:rsidR="00F93A72" w:rsidRPr="005F2AB8" w:rsidRDefault="00F93A72" w:rsidP="00C83CB5">
      <w:pPr>
        <w:pStyle w:val="a1"/>
        <w:numPr>
          <w:ilvl w:val="0"/>
          <w:numId w:val="9"/>
        </w:numPr>
      </w:pPr>
      <w:r w:rsidRPr="005F2AB8">
        <w:t>локальная работа без внешних сервисов и передачи документов;</w:t>
      </w:r>
    </w:p>
    <w:p w14:paraId="7CB3202D" w14:textId="77777777" w:rsidR="0072744F" w:rsidRPr="005F2AB8" w:rsidRDefault="0072744F" w:rsidP="00C83CB5">
      <w:pPr>
        <w:pStyle w:val="a1"/>
        <w:numPr>
          <w:ilvl w:val="0"/>
          <w:numId w:val="9"/>
        </w:numPr>
      </w:pPr>
      <w:r w:rsidRPr="005F2AB8">
        <w:t>подробное объяснение результата проверки;</w:t>
      </w:r>
    </w:p>
    <w:p w14:paraId="7EE646DE" w14:textId="57D00D6F" w:rsidR="00FC5D53" w:rsidRPr="005F2AB8" w:rsidRDefault="00FC5D53" w:rsidP="00C83CB5">
      <w:pPr>
        <w:pStyle w:val="a1"/>
        <w:numPr>
          <w:ilvl w:val="0"/>
          <w:numId w:val="9"/>
        </w:numPr>
      </w:pPr>
      <w:r w:rsidRPr="005F2AB8">
        <w:t>однозначность и формальность текстов сообщений о нарушениях.</w:t>
      </w:r>
    </w:p>
    <w:p w14:paraId="63A04E30" w14:textId="3DFD9EE2" w:rsidR="00DC654E" w:rsidRPr="005F2AB8" w:rsidRDefault="00DC654E" w:rsidP="001C0DDD">
      <w:pPr>
        <w:pStyle w:val="2"/>
        <w:ind w:left="0" w:firstLine="709"/>
      </w:pPr>
      <w:bookmarkStart w:id="48" w:name="_Toc228044031"/>
      <w:bookmarkStart w:id="49" w:name="_Toc228154680"/>
      <w:r w:rsidRPr="005F2AB8">
        <w:lastRenderedPageBreak/>
        <w:t>Выводы по теоретической части</w:t>
      </w:r>
      <w:bookmarkEnd w:id="48"/>
      <w:bookmarkEnd w:id="49"/>
    </w:p>
    <w:p w14:paraId="457A1EAC" w14:textId="75962913" w:rsidR="00171C22" w:rsidRPr="005F2AB8" w:rsidRDefault="00DC654E" w:rsidP="001C0DDD">
      <w:pPr>
        <w:pStyle w:val="a1"/>
      </w:pPr>
      <w:r w:rsidRPr="005F2AB8">
        <w:t xml:space="preserve">Задача автоматизированной верификации структурных документов имеет три системных ограничения: неполная </w:t>
      </w:r>
      <w:proofErr w:type="spellStart"/>
      <w:r w:rsidRPr="005F2AB8">
        <w:t>формализуемость</w:t>
      </w:r>
      <w:proofErr w:type="spellEnd"/>
      <w:r w:rsidRPr="005F2AB8">
        <w:t xml:space="preserve"> нормативных требований, высокая трудоёмкость полного покрытия нормативной базы и технические особенности извлечения данных из DOCX. Сравнительный анализ форматов показал, что DOCX обладает детерминированной XML-структурой, в отличие от PDF, где логическая структура явно </w:t>
      </w:r>
      <w:proofErr w:type="gramStart"/>
      <w:r w:rsidRPr="005F2AB8">
        <w:t>не задана</w:t>
      </w:r>
      <w:proofErr w:type="gramEnd"/>
      <w:r w:rsidRPr="005F2AB8">
        <w:t>, а извлечение таблиц и заголовков носит эвристический характер. В качестве базового формата проверяемых документов выбран DOCX.</w:t>
      </w:r>
    </w:p>
    <w:p w14:paraId="45C523BF" w14:textId="203B94E7" w:rsidR="00DC654E" w:rsidRPr="005F2AB8" w:rsidRDefault="00DC654E" w:rsidP="001C0DDD">
      <w:pPr>
        <w:pStyle w:val="a1"/>
      </w:pPr>
      <w:r w:rsidRPr="005F2AB8">
        <w:t>Обзор существующих решений выявил три класса систем: шаблонные средства (не решают задачу независимой верификации готовых документов), ML/AI-решения (риск ложных срабатываний) и алгоритмические верификаторы (детерминированный результат, но узкая специализация). Установлено, что подход, сочетающий правило-ориентированное ядро с возможностью расширения набора проверок, наиболее целесообразным для решаемой задачи. Сформулированные функциональные и нефункциональные требования (детерминированность, локальная работа без передачи документов, подробное объяснение результата) легли в основу проектирования системы.</w:t>
      </w:r>
    </w:p>
    <w:p w14:paraId="6339C1D6" w14:textId="77777777" w:rsidR="00F200B2" w:rsidRPr="005F2AB8" w:rsidRDefault="00A80251" w:rsidP="004A27B6">
      <w:pPr>
        <w:pStyle w:val="12"/>
        <w:tabs>
          <w:tab w:val="clear" w:pos="284"/>
        </w:tabs>
        <w:ind w:left="0" w:firstLine="0"/>
        <w:jc w:val="center"/>
      </w:pPr>
      <w:bookmarkStart w:id="50" w:name="_Toc228044032"/>
      <w:bookmarkStart w:id="51" w:name="X306aeb63bac2412a0b0e984d7caa139e0ee64a9"/>
      <w:bookmarkStart w:id="52" w:name="_Toc228154681"/>
      <w:bookmarkEnd w:id="16"/>
      <w:bookmarkEnd w:id="41"/>
      <w:r w:rsidRPr="005F2AB8">
        <w:lastRenderedPageBreak/>
        <w:t>ПРОЕКТИРОВАНИЕ СИСТЕМЫ</w:t>
      </w:r>
      <w:bookmarkEnd w:id="50"/>
      <w:bookmarkEnd w:id="52"/>
    </w:p>
    <w:p w14:paraId="39CE0D14" w14:textId="77777777" w:rsidR="00F200B2" w:rsidRPr="005F2AB8" w:rsidRDefault="003410F0" w:rsidP="001C0DDD">
      <w:pPr>
        <w:pStyle w:val="2"/>
        <w:ind w:left="0" w:firstLine="709"/>
      </w:pPr>
      <w:bookmarkStart w:id="53" w:name="_Toc228044033"/>
      <w:bookmarkStart w:id="54" w:name="обоснование-выбора-архитектуры"/>
      <w:bookmarkStart w:id="55" w:name="_Toc228154682"/>
      <w:r w:rsidRPr="005F2AB8">
        <w:t>Архитектурная концепция и функциональный контур</w:t>
      </w:r>
      <w:bookmarkEnd w:id="53"/>
      <w:bookmarkEnd w:id="55"/>
    </w:p>
    <w:p w14:paraId="30D8860B" w14:textId="744EE59C" w:rsidR="00DC3F11" w:rsidRPr="005F2AB8" w:rsidRDefault="00DC3F11" w:rsidP="001C0DDD">
      <w:pPr>
        <w:pStyle w:val="a1"/>
      </w:pPr>
      <w:r w:rsidRPr="005F2AB8">
        <w:t>Ключевая проектная проблема состоит в преобразовании текстовых нормативных требований в устойчивую и воспроизводимую автоматическую пр</w:t>
      </w:r>
      <w:r w:rsidR="004A36CF" w:rsidRPr="005F2AB8">
        <w:t>оверку документов формата DOCX.</w:t>
      </w:r>
      <w:r w:rsidR="00337250" w:rsidRPr="005F2AB8">
        <w:t xml:space="preserve"> Для ее решения </w:t>
      </w:r>
      <w:r w:rsidR="00500EDB" w:rsidRPr="005F2AB8">
        <w:t>на этапе проектирования заданы</w:t>
      </w:r>
      <w:r w:rsidR="00337250" w:rsidRPr="005F2AB8">
        <w:t xml:space="preserve"> архитектурные требования.</w:t>
      </w:r>
    </w:p>
    <w:p w14:paraId="7D9B1C4C" w14:textId="77777777" w:rsidR="0061701F" w:rsidRPr="005F2AB8" w:rsidRDefault="00DC3F11" w:rsidP="001C0DDD">
      <w:pPr>
        <w:pStyle w:val="a1"/>
      </w:pPr>
      <w:r w:rsidRPr="005F2AB8">
        <w:t>К системе предъявляются следующие архитектурные требования:</w:t>
      </w:r>
    </w:p>
    <w:p w14:paraId="42999AAD" w14:textId="77777777" w:rsidR="00DC3F11" w:rsidRPr="005F2AB8" w:rsidRDefault="00DC3F11" w:rsidP="00C83CB5">
      <w:pPr>
        <w:pStyle w:val="a1"/>
        <w:numPr>
          <w:ilvl w:val="0"/>
          <w:numId w:val="10"/>
        </w:numPr>
      </w:pPr>
      <w:r w:rsidRPr="005F2AB8">
        <w:t>модульная декомпозиция с разделением ответственности между компонентами;</w:t>
      </w:r>
    </w:p>
    <w:p w14:paraId="19CFBD7C" w14:textId="77777777" w:rsidR="00DC3F11" w:rsidRPr="005F2AB8" w:rsidRDefault="00DC3F11" w:rsidP="00C83CB5">
      <w:pPr>
        <w:pStyle w:val="a1"/>
        <w:numPr>
          <w:ilvl w:val="0"/>
          <w:numId w:val="10"/>
        </w:numPr>
      </w:pPr>
      <w:r w:rsidRPr="005F2AB8">
        <w:t>независимость подсистем;</w:t>
      </w:r>
    </w:p>
    <w:p w14:paraId="51A50155" w14:textId="77777777" w:rsidR="00DC3F11" w:rsidRPr="005F2AB8" w:rsidRDefault="00DC3F11" w:rsidP="00C83CB5">
      <w:pPr>
        <w:pStyle w:val="a1"/>
        <w:numPr>
          <w:ilvl w:val="0"/>
          <w:numId w:val="10"/>
        </w:numPr>
      </w:pPr>
      <w:r w:rsidRPr="005F2AB8">
        <w:t>использование единого формализованного представления данных между этапами обработки;</w:t>
      </w:r>
    </w:p>
    <w:p w14:paraId="4230F810" w14:textId="77777777" w:rsidR="00DC3F11" w:rsidRPr="005F2AB8" w:rsidRDefault="00DC3F11" w:rsidP="00C83CB5">
      <w:pPr>
        <w:pStyle w:val="a1"/>
        <w:numPr>
          <w:ilvl w:val="0"/>
          <w:numId w:val="10"/>
        </w:numPr>
      </w:pPr>
      <w:r w:rsidRPr="005F2AB8">
        <w:t xml:space="preserve">централизованное хранение и сопровождение набора правил </w:t>
      </w:r>
      <w:proofErr w:type="spellStart"/>
      <w:r w:rsidRPr="005F2AB8">
        <w:t>валидации</w:t>
      </w:r>
      <w:proofErr w:type="spellEnd"/>
      <w:r w:rsidRPr="005F2AB8">
        <w:t>;</w:t>
      </w:r>
    </w:p>
    <w:p w14:paraId="6BA96403" w14:textId="77777777" w:rsidR="00DC3F11" w:rsidRPr="005F2AB8" w:rsidRDefault="00DC3F11" w:rsidP="00C83CB5">
      <w:pPr>
        <w:pStyle w:val="a1"/>
        <w:numPr>
          <w:ilvl w:val="0"/>
          <w:numId w:val="10"/>
        </w:numPr>
      </w:pPr>
      <w:r w:rsidRPr="005F2AB8">
        <w:t>возможность расширения библиотеки правил без изменения базового сценария проверки;</w:t>
      </w:r>
    </w:p>
    <w:p w14:paraId="5C6EBE00" w14:textId="77777777" w:rsidR="00DC3F11" w:rsidRPr="005F2AB8" w:rsidRDefault="00DC3F11" w:rsidP="00C83CB5">
      <w:pPr>
        <w:pStyle w:val="a1"/>
        <w:numPr>
          <w:ilvl w:val="0"/>
          <w:numId w:val="10"/>
        </w:numPr>
      </w:pPr>
      <w:r w:rsidRPr="005F2AB8">
        <w:t>поддержка различных классов требований на уровне архитектурной модели.</w:t>
      </w:r>
    </w:p>
    <w:p w14:paraId="1F7BEA08" w14:textId="77777777" w:rsidR="00DC3F11" w:rsidRPr="005F2AB8" w:rsidRDefault="00DC3F11" w:rsidP="001C0DDD">
      <w:pPr>
        <w:pStyle w:val="a1"/>
      </w:pPr>
      <w:r w:rsidRPr="005F2AB8">
        <w:t>Контекст функционального контура приведен на рисунке 2.1. На диаграмме зафиксированы границы системы, входной документ, управляющие воздействия нормативной базы и выходной результат проверки.</w:t>
      </w:r>
    </w:p>
    <w:p w14:paraId="6FCDFB30" w14:textId="77777777" w:rsidR="00DC3F11" w:rsidRPr="005F2AB8" w:rsidRDefault="00DC3F11" w:rsidP="00636EBA">
      <w:pPr>
        <w:pStyle w:val="CaptionedFigure"/>
        <w:rPr>
          <w:rFonts w:cs="Times New Roman"/>
        </w:rPr>
      </w:pPr>
      <w:r w:rsidRPr="005F2AB8">
        <w:rPr>
          <w:rFonts w:cs="Times New Roman"/>
          <w:noProof/>
          <w:lang w:val="ru-RU" w:eastAsia="ru-RU"/>
        </w:rPr>
        <w:lastRenderedPageBreak/>
        <w:drawing>
          <wp:inline distT="0" distB="0" distL="0" distR="0" wp14:anchorId="4453EBAB" wp14:editId="6284C660">
            <wp:extent cx="5940425" cy="400431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A48D0" w14:textId="77777777" w:rsidR="00DC3F11" w:rsidRPr="005F2AB8" w:rsidRDefault="00DC3F11" w:rsidP="001C0DDD">
      <w:pPr>
        <w:pStyle w:val="ImageCaption"/>
        <w:ind w:firstLine="709"/>
      </w:pPr>
      <w:r w:rsidRPr="005F2AB8">
        <w:t>Рисунок 2.1 – Контекстная диаграмма функциональной модели системы (IDEF0)</w:t>
      </w:r>
    </w:p>
    <w:p w14:paraId="0D382E74" w14:textId="77777777" w:rsidR="00021B68" w:rsidRPr="005F2AB8" w:rsidRDefault="00021B68" w:rsidP="001C0DDD">
      <w:pPr>
        <w:pStyle w:val="a1"/>
      </w:pPr>
      <w:r w:rsidRPr="005F2AB8">
        <w:t>Контекстная диаграмма фиксирует границы процесса проверки</w:t>
      </w:r>
      <w:r w:rsidR="00070917" w:rsidRPr="005F2AB8">
        <w:t xml:space="preserve"> на верхнем уровне. </w:t>
      </w:r>
      <w:r w:rsidR="0002385A" w:rsidRPr="005F2AB8">
        <w:t>При переходе</w:t>
      </w:r>
      <w:r w:rsidRPr="005F2AB8">
        <w:t xml:space="preserve"> к проектному опис</w:t>
      </w:r>
      <w:r w:rsidR="0002385A" w:rsidRPr="005F2AB8">
        <w:t>анию внутренней организации</w:t>
      </w:r>
      <w:r w:rsidRPr="005F2AB8">
        <w:t xml:space="preserve"> процесс декомпозируется на функциональные подсистемы.</w:t>
      </w:r>
    </w:p>
    <w:p w14:paraId="3F5AD848" w14:textId="77777777" w:rsidR="00DC3F11" w:rsidRPr="005F2AB8" w:rsidRDefault="00DC3F11" w:rsidP="001C0DDD">
      <w:pPr>
        <w:pStyle w:val="a1"/>
      </w:pPr>
      <w:r w:rsidRPr="005F2AB8">
        <w:t>В соответствии с указанными требованиями функциональный контур системы разделен на пять подсистем:</w:t>
      </w:r>
    </w:p>
    <w:p w14:paraId="1B280837" w14:textId="77777777" w:rsidR="00DC3F11" w:rsidRPr="005F2AB8" w:rsidRDefault="00DC3F11" w:rsidP="00C83CB5">
      <w:pPr>
        <w:pStyle w:val="a1"/>
        <w:numPr>
          <w:ilvl w:val="0"/>
          <w:numId w:val="11"/>
        </w:numPr>
      </w:pPr>
      <w:r w:rsidRPr="005F2AB8">
        <w:t>прием и входной контроль;</w:t>
      </w:r>
    </w:p>
    <w:p w14:paraId="69CFF973" w14:textId="77777777" w:rsidR="004A36CF" w:rsidRPr="005F2AB8" w:rsidRDefault="004A36CF" w:rsidP="00C83CB5">
      <w:pPr>
        <w:pStyle w:val="a1"/>
        <w:numPr>
          <w:ilvl w:val="0"/>
          <w:numId w:val="11"/>
        </w:numPr>
      </w:pPr>
      <w:r w:rsidRPr="005F2AB8">
        <w:t>извлечение структуры и признаков;</w:t>
      </w:r>
    </w:p>
    <w:p w14:paraId="6AA197F4" w14:textId="77777777" w:rsidR="00DC3F11" w:rsidRPr="005F2AB8" w:rsidRDefault="004A36CF" w:rsidP="00C83CB5">
      <w:pPr>
        <w:pStyle w:val="a1"/>
        <w:numPr>
          <w:ilvl w:val="0"/>
          <w:numId w:val="11"/>
        </w:numPr>
      </w:pPr>
      <w:r w:rsidRPr="005F2AB8">
        <w:t>применение правил;</w:t>
      </w:r>
    </w:p>
    <w:p w14:paraId="544F4A0D" w14:textId="77777777" w:rsidR="004A36CF" w:rsidRPr="005F2AB8" w:rsidRDefault="004A36CF" w:rsidP="00C83CB5">
      <w:pPr>
        <w:pStyle w:val="a1"/>
        <w:numPr>
          <w:ilvl w:val="0"/>
          <w:numId w:val="11"/>
        </w:numPr>
      </w:pPr>
      <w:r w:rsidRPr="005F2AB8">
        <w:t>агрегация результата и отчёт;</w:t>
      </w:r>
    </w:p>
    <w:p w14:paraId="00D8A979" w14:textId="77777777" w:rsidR="004A36CF" w:rsidRPr="005F2AB8" w:rsidRDefault="004A36CF" w:rsidP="00C83CB5">
      <w:pPr>
        <w:pStyle w:val="a1"/>
        <w:numPr>
          <w:ilvl w:val="0"/>
          <w:numId w:val="11"/>
        </w:numPr>
      </w:pPr>
      <w:r w:rsidRPr="005F2AB8">
        <w:t>выдача результата пользователю.</w:t>
      </w:r>
    </w:p>
    <w:p w14:paraId="12EA24C8" w14:textId="77777777" w:rsidR="00DC3F11" w:rsidRPr="005F2AB8" w:rsidRDefault="00DC3F11" w:rsidP="001C0DDD">
      <w:pPr>
        <w:pStyle w:val="a1"/>
      </w:pPr>
      <w:r w:rsidRPr="005F2AB8">
        <w:t>Декомпозиция верхнего уровня на этапы A1-A5 приведена на рисунке 2.2. Диаграмма отражает последовательность внутренних функций и показывает, как архитектурные требования реализуются в сквозном процессе обработки документа.</w:t>
      </w:r>
    </w:p>
    <w:p w14:paraId="3B91CB5F" w14:textId="77777777" w:rsidR="00DC3F11" w:rsidRPr="005F2AB8" w:rsidRDefault="00DC3F11" w:rsidP="00636EBA">
      <w:pPr>
        <w:pStyle w:val="a1"/>
        <w:ind w:firstLine="0"/>
        <w:jc w:val="center"/>
      </w:pPr>
      <w:r w:rsidRPr="005F2AB8">
        <w:rPr>
          <w:noProof/>
        </w:rPr>
        <w:lastRenderedPageBreak/>
        <w:drawing>
          <wp:inline distT="0" distB="0" distL="0" distR="0" wp14:anchorId="1ABB471D" wp14:editId="1DA3EF24">
            <wp:extent cx="5940425" cy="2584450"/>
            <wp:effectExtent l="0" t="0" r="3175" b="635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3E220" w14:textId="77777777" w:rsidR="00DC3F11" w:rsidRPr="005F2AB8" w:rsidRDefault="00DC3F11" w:rsidP="001C0DDD">
      <w:pPr>
        <w:pStyle w:val="ImageCaption"/>
        <w:ind w:firstLine="709"/>
      </w:pPr>
      <w:r w:rsidRPr="005F2AB8">
        <w:t>Рисунок 2.2 – Диаграмма декомпозиции функций</w:t>
      </w:r>
    </w:p>
    <w:p w14:paraId="5876C947" w14:textId="77777777" w:rsidR="00DC3F11" w:rsidRPr="005F2AB8" w:rsidRDefault="004A36CF" w:rsidP="001C0DDD">
      <w:pPr>
        <w:pStyle w:val="a1"/>
      </w:pPr>
      <w:r w:rsidRPr="005F2AB8">
        <w:t xml:space="preserve">Подсистема приема и входного контроля отвечает за допуск документа к проверке и исключение некорректного входа до запуска основной обработки. Подсистема извлечения структуры и признаков формирует внутреннее представление документа, пригодное для формальной </w:t>
      </w:r>
      <w:proofErr w:type="spellStart"/>
      <w:r w:rsidRPr="005F2AB8">
        <w:t>валидации</w:t>
      </w:r>
      <w:proofErr w:type="spellEnd"/>
      <w:r w:rsidRPr="005F2AB8">
        <w:t>. Подсистема применения правил выполняет сопоставление извлеченных данных с нормативным каталогом и фиксирует частные результаты по каждому правилу. Подсистема агрегации формирует итог проверки в едином формате и подготавливает отчетный результат. Подсистема выдачи результата обеспечивает представление итогов пользователю в прикладной форме</w:t>
      </w:r>
      <w:r w:rsidR="00337250" w:rsidRPr="005F2AB8">
        <w:t xml:space="preserve"> через </w:t>
      </w:r>
      <w:r w:rsidR="00337250" w:rsidRPr="005F2AB8">
        <w:rPr>
          <w:lang w:val="en-US"/>
        </w:rPr>
        <w:t>PDF</w:t>
      </w:r>
      <w:r w:rsidR="00337250" w:rsidRPr="005F2AB8">
        <w:t xml:space="preserve"> файл</w:t>
      </w:r>
      <w:r w:rsidRPr="005F2AB8">
        <w:t>.</w:t>
      </w:r>
    </w:p>
    <w:p w14:paraId="601498F6" w14:textId="77777777" w:rsidR="00021B68" w:rsidRPr="005F2AB8" w:rsidRDefault="00021B68" w:rsidP="001C0DDD">
      <w:pPr>
        <w:pStyle w:val="a1"/>
      </w:pPr>
      <w:r w:rsidRPr="005F2AB8">
        <w:t>После выделения функционального контура следующий этап проектирования связан с определением содержания самой проверки.</w:t>
      </w:r>
    </w:p>
    <w:p w14:paraId="113CEBFD" w14:textId="77777777" w:rsidR="00F200B2" w:rsidRPr="005F2AB8" w:rsidRDefault="00021B68" w:rsidP="001C0DDD">
      <w:pPr>
        <w:pStyle w:val="2"/>
        <w:ind w:left="0" w:firstLine="709"/>
      </w:pPr>
      <w:bookmarkStart w:id="56" w:name="_Toc228044034"/>
      <w:bookmarkStart w:id="57" w:name="общая-архитектура-микросервисов"/>
      <w:bookmarkStart w:id="58" w:name="_Toc228154683"/>
      <w:bookmarkEnd w:id="54"/>
      <w:r w:rsidRPr="005F2AB8">
        <w:t>Проектирование правил и алгоритмической интерпретации</w:t>
      </w:r>
      <w:bookmarkEnd w:id="56"/>
      <w:bookmarkEnd w:id="58"/>
    </w:p>
    <w:p w14:paraId="6935FB7C" w14:textId="77777777" w:rsidR="0078594A" w:rsidRPr="005F2AB8" w:rsidRDefault="004C57B2" w:rsidP="001C0DDD">
      <w:pPr>
        <w:pStyle w:val="a1"/>
      </w:pPr>
      <w:bookmarkStart w:id="59" w:name="fig:clean-arc"/>
      <w:r w:rsidRPr="005F2AB8">
        <w:t>Проектирование правил –</w:t>
      </w:r>
      <w:r w:rsidR="00407ADE" w:rsidRPr="005F2AB8">
        <w:t xml:space="preserve"> </w:t>
      </w:r>
      <w:r w:rsidRPr="005F2AB8">
        <w:t>этап</w:t>
      </w:r>
      <w:r w:rsidR="0078594A" w:rsidRPr="005F2AB8">
        <w:t xml:space="preserve"> разработки системы, </w:t>
      </w:r>
      <w:r w:rsidR="00407ADE" w:rsidRPr="005F2AB8">
        <w:t xml:space="preserve">где </w:t>
      </w:r>
      <w:r w:rsidR="0078594A" w:rsidRPr="005F2AB8">
        <w:t>текстовые формулировки нормативных документов переводятся в проверяемые условия. Исходные требования ГОСТ заданы в естественном языке, содержат исключения, допуски и контекстные ограничения. Сама з</w:t>
      </w:r>
      <w:r w:rsidR="00C24DBA" w:rsidRPr="005F2AB8">
        <w:t xml:space="preserve">адача проектирования состоит </w:t>
      </w:r>
      <w:r w:rsidR="0078594A" w:rsidRPr="005F2AB8">
        <w:t>в построении формальной модели правила, пригодной для стабильной автоматической проверки.</w:t>
      </w:r>
    </w:p>
    <w:p w14:paraId="56FDB530" w14:textId="77777777" w:rsidR="0078594A" w:rsidRPr="005F2AB8" w:rsidRDefault="0078594A" w:rsidP="001C0DDD">
      <w:pPr>
        <w:pStyle w:val="a1"/>
      </w:pPr>
      <w:r w:rsidRPr="005F2AB8">
        <w:lastRenderedPageBreak/>
        <w:t>В проектной модели каждое правило задается как связка из четырех элементов:</w:t>
      </w:r>
    </w:p>
    <w:p w14:paraId="5E1CD6EA" w14:textId="77777777" w:rsidR="0078594A" w:rsidRPr="005F2AB8" w:rsidRDefault="0078594A" w:rsidP="00C83CB5">
      <w:pPr>
        <w:pStyle w:val="a1"/>
        <w:numPr>
          <w:ilvl w:val="0"/>
          <w:numId w:val="12"/>
        </w:numPr>
      </w:pPr>
      <w:r w:rsidRPr="005F2AB8">
        <w:t>область применения;</w:t>
      </w:r>
    </w:p>
    <w:p w14:paraId="136DBF1B" w14:textId="77777777" w:rsidR="0078594A" w:rsidRPr="005F2AB8" w:rsidRDefault="0078594A" w:rsidP="00C83CB5">
      <w:pPr>
        <w:pStyle w:val="a1"/>
        <w:numPr>
          <w:ilvl w:val="0"/>
          <w:numId w:val="12"/>
        </w:numPr>
      </w:pPr>
      <w:r w:rsidRPr="005F2AB8">
        <w:t>проверяемый признак;</w:t>
      </w:r>
    </w:p>
    <w:p w14:paraId="74491817" w14:textId="77777777" w:rsidR="0078594A" w:rsidRPr="005F2AB8" w:rsidRDefault="0078594A" w:rsidP="00C83CB5">
      <w:pPr>
        <w:pStyle w:val="a1"/>
        <w:numPr>
          <w:ilvl w:val="0"/>
          <w:numId w:val="12"/>
        </w:numPr>
      </w:pPr>
      <w:r w:rsidRPr="005F2AB8">
        <w:t>критерий соответствия;</w:t>
      </w:r>
    </w:p>
    <w:p w14:paraId="332E2DC8" w14:textId="77777777" w:rsidR="0078594A" w:rsidRPr="005F2AB8" w:rsidRDefault="0078594A" w:rsidP="00C83CB5">
      <w:pPr>
        <w:pStyle w:val="a1"/>
        <w:numPr>
          <w:ilvl w:val="0"/>
          <w:numId w:val="12"/>
        </w:numPr>
      </w:pPr>
      <w:r w:rsidRPr="005F2AB8">
        <w:t>формат результата.</w:t>
      </w:r>
    </w:p>
    <w:p w14:paraId="0D9F1C37" w14:textId="77777777" w:rsidR="0078594A" w:rsidRPr="005F2AB8" w:rsidRDefault="0078594A" w:rsidP="001C0DDD">
      <w:pPr>
        <w:pStyle w:val="a1"/>
      </w:pPr>
      <w:r w:rsidRPr="005F2AB8">
        <w:t>Область применения определяет, к какому структурному элементу документа относится правило. Проверяемый признак фиксирует, что именно анализируется в документе. Критерий соответствия задает алгоритмическое условие проверки. Формат результата определяет, как фиксируется итог выполнения правила и какое пояснение получает пользователь.</w:t>
      </w:r>
    </w:p>
    <w:p w14:paraId="2C0A1331" w14:textId="77777777" w:rsidR="00C24DBA" w:rsidRPr="005F2AB8" w:rsidRDefault="0078594A" w:rsidP="001C0DDD">
      <w:pPr>
        <w:pStyle w:val="a1"/>
      </w:pPr>
      <w:r w:rsidRPr="005F2AB8">
        <w:t>Для обеспечения управляемости проверки правила разделяются по степен</w:t>
      </w:r>
      <w:r w:rsidR="00C24DBA" w:rsidRPr="005F2AB8">
        <w:t>и обязательности на три группы:</w:t>
      </w:r>
    </w:p>
    <w:p w14:paraId="198F14E5" w14:textId="77777777" w:rsidR="00C24DBA" w:rsidRPr="005F2AB8" w:rsidRDefault="00C24DBA" w:rsidP="00C83CB5">
      <w:pPr>
        <w:pStyle w:val="a1"/>
        <w:numPr>
          <w:ilvl w:val="0"/>
          <w:numId w:val="13"/>
        </w:numPr>
      </w:pPr>
      <w:r w:rsidRPr="005F2AB8">
        <w:t>обязательные;</w:t>
      </w:r>
    </w:p>
    <w:p w14:paraId="212163B8" w14:textId="77777777" w:rsidR="00C24DBA" w:rsidRPr="005F2AB8" w:rsidRDefault="00C24DBA" w:rsidP="00C83CB5">
      <w:pPr>
        <w:pStyle w:val="a1"/>
        <w:numPr>
          <w:ilvl w:val="0"/>
          <w:numId w:val="13"/>
        </w:numPr>
      </w:pPr>
      <w:r w:rsidRPr="005F2AB8">
        <w:t>условные;</w:t>
      </w:r>
    </w:p>
    <w:p w14:paraId="18FB4B1C" w14:textId="77777777" w:rsidR="00C24DBA" w:rsidRPr="005F2AB8" w:rsidRDefault="0078594A" w:rsidP="00C83CB5">
      <w:pPr>
        <w:pStyle w:val="a1"/>
        <w:numPr>
          <w:ilvl w:val="0"/>
          <w:numId w:val="13"/>
        </w:numPr>
      </w:pPr>
      <w:r w:rsidRPr="005F2AB8">
        <w:t>рекомендательные.</w:t>
      </w:r>
    </w:p>
    <w:p w14:paraId="7B7D2CA9" w14:textId="77777777" w:rsidR="0078594A" w:rsidRPr="005F2AB8" w:rsidRDefault="0078594A" w:rsidP="001C0DDD">
      <w:pPr>
        <w:pStyle w:val="a1"/>
      </w:pPr>
      <w:r w:rsidRPr="005F2AB8">
        <w:t xml:space="preserve"> Обязательные правила формируют критичные несоответствия при нарушении. Условные правила активируются только при наличии контекста применения, </w:t>
      </w:r>
      <w:r w:rsidR="00CD508A" w:rsidRPr="005F2AB8">
        <w:t>например,</w:t>
      </w:r>
      <w:r w:rsidRPr="005F2AB8">
        <w:t xml:space="preserve"> конкретного структурного элемента или формата оформления. Рекомендательные правила не блокируют итоговую проверку, но фиксируют отклонения как зону улучшения документа.</w:t>
      </w:r>
    </w:p>
    <w:p w14:paraId="0C275824" w14:textId="77777777" w:rsidR="003A1521" w:rsidRPr="005F2AB8" w:rsidRDefault="0078594A" w:rsidP="001C0DDD">
      <w:pPr>
        <w:pStyle w:val="a1"/>
      </w:pPr>
      <w:r w:rsidRPr="005F2AB8">
        <w:t>Существе</w:t>
      </w:r>
      <w:r w:rsidR="00070917" w:rsidRPr="005F2AB8">
        <w:t>нная проблема –</w:t>
      </w:r>
      <w:r w:rsidR="00CD508A" w:rsidRPr="005F2AB8">
        <w:t xml:space="preserve"> наличие</w:t>
      </w:r>
      <w:r w:rsidR="00070917" w:rsidRPr="005F2AB8">
        <w:t xml:space="preserve"> </w:t>
      </w:r>
      <w:r w:rsidRPr="005F2AB8">
        <w:t>неполных формулировок нормы</w:t>
      </w:r>
      <w:r w:rsidR="00070917" w:rsidRPr="005F2AB8">
        <w:t>, связанная</w:t>
      </w:r>
      <w:r w:rsidR="00CD508A" w:rsidRPr="005F2AB8">
        <w:t xml:space="preserve"> с возможностью только алгоритмического инструментария без применения искусственного </w:t>
      </w:r>
      <w:r w:rsidR="003A1521" w:rsidRPr="005F2AB8">
        <w:t>интеллекта</w:t>
      </w:r>
      <w:r w:rsidRPr="005F2AB8">
        <w:t>.</w:t>
      </w:r>
      <w:r w:rsidR="003A1521" w:rsidRPr="005F2AB8">
        <w:t xml:space="preserve"> </w:t>
      </w:r>
      <w:r w:rsidRPr="005F2AB8">
        <w:t xml:space="preserve">В проектной модели для таких случаев применяется трехуровневая стратегия интерпретации. Если формулировка допускает однозначный формальный критерий, правило проверяется </w:t>
      </w:r>
      <w:proofErr w:type="spellStart"/>
      <w:r w:rsidRPr="005F2AB8">
        <w:t>детерминированно</w:t>
      </w:r>
      <w:proofErr w:type="spellEnd"/>
      <w:r w:rsidRPr="005F2AB8">
        <w:t xml:space="preserve">. Если критерий задан частично или зависит от контекста, результат переводится в предупреждение с пояснением причины. Если для правила отсутствуют необходимые данные или контекст применения не обнаружен, оно </w:t>
      </w:r>
      <w:r w:rsidRPr="005F2AB8">
        <w:lastRenderedPageBreak/>
        <w:t>маркируется как неприменимое или не проверенное, без аварийного завершения общего сценария проверки.</w:t>
      </w:r>
      <w:r w:rsidR="003A1521" w:rsidRPr="005F2AB8">
        <w:t xml:space="preserve"> Только контекстные правила не рассматриваются.</w:t>
      </w:r>
    </w:p>
    <w:p w14:paraId="5C6D2396" w14:textId="77777777" w:rsidR="0015326F" w:rsidRPr="005F2AB8" w:rsidRDefault="003A1521" w:rsidP="001C0DDD">
      <w:pPr>
        <w:pStyle w:val="a1"/>
      </w:pPr>
      <w:r w:rsidRPr="005F2AB8">
        <w:t>Такой</w:t>
      </w:r>
      <w:r w:rsidR="0078594A" w:rsidRPr="005F2AB8">
        <w:t xml:space="preserve"> подход обеспечивает предсказуемость</w:t>
      </w:r>
      <w:r w:rsidR="00DE54FE" w:rsidRPr="005F2AB8">
        <w:t xml:space="preserve"> поведения программы и наиболее полное покрытие</w:t>
      </w:r>
      <w:r w:rsidR="007A74F6" w:rsidRPr="005F2AB8">
        <w:t xml:space="preserve"> обнаружения нарушения правил</w:t>
      </w:r>
      <w:r w:rsidR="0078594A" w:rsidRPr="005F2AB8">
        <w:t>. Пользователь получает не только итоговые статусы, но и трассируемое объяснение, по какой причине конкретн</w:t>
      </w:r>
      <w:r w:rsidR="00DE54FE" w:rsidRPr="005F2AB8">
        <w:t xml:space="preserve">ое правило выполнено, нарушено </w:t>
      </w:r>
      <w:r w:rsidR="0078594A" w:rsidRPr="005F2AB8">
        <w:t>или пропущено</w:t>
      </w:r>
      <w:r w:rsidR="00DE54FE" w:rsidRPr="005F2AB8">
        <w:t>.</w:t>
      </w:r>
      <w:r w:rsidR="005819B8" w:rsidRPr="005F2AB8">
        <w:t xml:space="preserve"> В</w:t>
      </w:r>
      <w:r w:rsidR="0078594A" w:rsidRPr="005F2AB8">
        <w:t>ажно для доверия к результату и для последующей ручной верификации спорных случаев.</w:t>
      </w:r>
    </w:p>
    <w:p w14:paraId="61FB0868" w14:textId="77777777" w:rsidR="00F200B2" w:rsidRPr="005F2AB8" w:rsidRDefault="00CD508A" w:rsidP="001C0DDD">
      <w:pPr>
        <w:pStyle w:val="2"/>
        <w:ind w:left="0" w:firstLine="709"/>
      </w:pPr>
      <w:bookmarkStart w:id="60" w:name="_Toc228044035"/>
      <w:bookmarkStart w:id="61" w:name="X4688acb3fce13c098f5b57d95a5585f85209c9a"/>
      <w:bookmarkStart w:id="62" w:name="_Toc228154684"/>
      <w:bookmarkEnd w:id="57"/>
      <w:bookmarkEnd w:id="59"/>
      <w:r w:rsidRPr="005F2AB8">
        <w:t xml:space="preserve">Потоки данных и пользовательский </w:t>
      </w:r>
      <w:commentRangeStart w:id="63"/>
      <w:r w:rsidRPr="005F2AB8">
        <w:t>сценарий</w:t>
      </w:r>
      <w:commentRangeEnd w:id="63"/>
      <w:r w:rsidR="00157D0D" w:rsidRPr="005F2AB8">
        <w:commentReference w:id="63"/>
      </w:r>
      <w:bookmarkEnd w:id="60"/>
      <w:bookmarkEnd w:id="62"/>
    </w:p>
    <w:p w14:paraId="767E7297" w14:textId="77777777" w:rsidR="00256E94" w:rsidRPr="005F2AB8" w:rsidRDefault="00256E94" w:rsidP="001C0DDD">
      <w:pPr>
        <w:pStyle w:val="a1"/>
      </w:pPr>
      <w:r w:rsidRPr="005F2AB8">
        <w:t>Разработанная система обеспечивает полный цикл обработки данных – от момента загрузки исходного файла пользователем до формирования итогового отч</w:t>
      </w:r>
      <w:r w:rsidR="00A84CC0" w:rsidRPr="005F2AB8">
        <w:t>ёта о проверке. На рисунке 2.3</w:t>
      </w:r>
      <w:r w:rsidRPr="005F2AB8">
        <w:t xml:space="preserve"> представлена схема потоков данных, которая наглядно </w:t>
      </w:r>
      <w:r w:rsidR="009A5425" w:rsidRPr="005F2AB8">
        <w:t>отражает все ключевые этапы</w:t>
      </w:r>
      <w:r w:rsidRPr="005F2AB8">
        <w:t xml:space="preserve"> обработки.</w:t>
      </w:r>
    </w:p>
    <w:p w14:paraId="6BFF11E0" w14:textId="77777777" w:rsidR="003A1521" w:rsidRPr="005F2AB8" w:rsidRDefault="003A1521" w:rsidP="00636EBA">
      <w:pPr>
        <w:pStyle w:val="ImageCaption"/>
        <w:ind w:left="-426"/>
      </w:pPr>
      <w:r w:rsidRPr="005F2AB8">
        <w:rPr>
          <w:noProof/>
        </w:rPr>
        <w:drawing>
          <wp:inline distT="0" distB="0" distL="0" distR="0" wp14:anchorId="3519F61F" wp14:editId="4003C606">
            <wp:extent cx="6699454" cy="2860964"/>
            <wp:effectExtent l="0" t="0" r="635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20449" cy="286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DA481" w14:textId="77777777" w:rsidR="003A1521" w:rsidRPr="005F2AB8" w:rsidRDefault="003A1521" w:rsidP="001C0DDD">
      <w:pPr>
        <w:pStyle w:val="ImageCaption"/>
        <w:ind w:firstLine="709"/>
      </w:pPr>
      <w:r w:rsidRPr="005F2AB8">
        <w:t>Рисунок 2.3 – Схема потоков данных</w:t>
      </w:r>
    </w:p>
    <w:p w14:paraId="2A7CB285" w14:textId="77777777" w:rsidR="00A41254" w:rsidRPr="005F2AB8" w:rsidRDefault="00A41254" w:rsidP="001C0DDD">
      <w:pPr>
        <w:pStyle w:val="a1"/>
      </w:pPr>
      <w:r w:rsidRPr="005F2AB8">
        <w:t>Весь пользовательский сценарий реализован в виде последовательности из пяти логически связанных шагов, каждый из которых решает конкретную задачу:</w:t>
      </w:r>
    </w:p>
    <w:p w14:paraId="0CD96100" w14:textId="77777777" w:rsidR="00A41254" w:rsidRPr="005F2AB8" w:rsidRDefault="00A41254" w:rsidP="00C83CB5">
      <w:pPr>
        <w:pStyle w:val="a1"/>
        <w:numPr>
          <w:ilvl w:val="0"/>
          <w:numId w:val="14"/>
        </w:numPr>
      </w:pPr>
      <w:r w:rsidRPr="005F2AB8">
        <w:lastRenderedPageBreak/>
        <w:t>загрузка файла в формате DOCX</w:t>
      </w:r>
    </w:p>
    <w:p w14:paraId="0A6AF7D3" w14:textId="640B6DD6" w:rsidR="00A41254" w:rsidRPr="005F2AB8" w:rsidRDefault="00A41254" w:rsidP="001C0DDD">
      <w:pPr>
        <w:pStyle w:val="a1"/>
      </w:pPr>
      <w:r w:rsidRPr="005F2AB8">
        <w:t xml:space="preserve">На первом этапе пользователь через веб-интерфейс инициирует загрузку файла. </w:t>
      </w:r>
      <w:r w:rsidR="000978B5" w:rsidRPr="005F2AB8">
        <w:t>Н</w:t>
      </w:r>
      <w:r w:rsidR="009A055F" w:rsidRPr="005F2AB8">
        <w:t xml:space="preserve">а данном этапе </w:t>
      </w:r>
      <w:r w:rsidRPr="005F2AB8">
        <w:t>система принимает к обработке исключительно файлы с расширением DOCX. Любые другие форматы (например, DOC, RTF, ODT или PDF) отклоняются без дальнейшей обработки с выводом пользователю сообщения о некорректном формате файла.</w:t>
      </w:r>
      <w:r w:rsidR="009A055F" w:rsidRPr="005F2AB8">
        <w:t xml:space="preserve"> В случае успешной загрузки,</w:t>
      </w:r>
      <w:r w:rsidRPr="005F2AB8">
        <w:t xml:space="preserve"> файлу автоматичес</w:t>
      </w:r>
      <w:r w:rsidR="009A055F" w:rsidRPr="005F2AB8">
        <w:t>ки присваивается уникальное имя, исключая</w:t>
      </w:r>
      <w:r w:rsidRPr="005F2AB8">
        <w:t xml:space="preserve"> возможные коллизии при параллельной работе н</w:t>
      </w:r>
      <w:r w:rsidR="009A055F" w:rsidRPr="005F2AB8">
        <w:t>ескольких пользователей</w:t>
      </w:r>
      <w:r w:rsidRPr="005F2AB8">
        <w:t>. Если на вход пришли одновременно два одинаковых файла, то им присваиваются индексы,</w:t>
      </w:r>
      <w:r w:rsidR="00500EDB" w:rsidRPr="005F2AB8">
        <w:t xml:space="preserve"> чтобы наверняка исключить любую</w:t>
      </w:r>
      <w:r w:rsidR="00D86C81" w:rsidRPr="005F2AB8">
        <w:t xml:space="preserve"> возможность коллизий</w:t>
      </w:r>
      <w:r w:rsidRPr="005F2AB8">
        <w:t>.</w:t>
      </w:r>
    </w:p>
    <w:p w14:paraId="44B1FD51" w14:textId="77777777" w:rsidR="00D60549" w:rsidRPr="005F2AB8" w:rsidRDefault="00A41254" w:rsidP="00C83CB5">
      <w:pPr>
        <w:pStyle w:val="a1"/>
        <w:numPr>
          <w:ilvl w:val="0"/>
          <w:numId w:val="14"/>
        </w:numPr>
      </w:pPr>
      <w:r w:rsidRPr="005F2AB8">
        <w:t>проверка структуры документа</w:t>
      </w:r>
    </w:p>
    <w:p w14:paraId="7B4FF7F2" w14:textId="1903E27D" w:rsidR="00A41254" w:rsidRPr="005F2AB8" w:rsidRDefault="006F34A3" w:rsidP="001C0DDD">
      <w:pPr>
        <w:pStyle w:val="a1"/>
      </w:pPr>
      <w:r w:rsidRPr="005F2AB8">
        <w:t xml:space="preserve">Когда </w:t>
      </w:r>
      <w:r w:rsidR="00A41254" w:rsidRPr="005F2AB8">
        <w:t>файл загружен и сохранён на сервере, система приступает к анализу его вну</w:t>
      </w:r>
      <w:r w:rsidR="009A5425" w:rsidRPr="005F2AB8">
        <w:t>тренней структуры. Она автоматически определяет</w:t>
      </w:r>
      <w:r w:rsidR="00A41254" w:rsidRPr="005F2AB8">
        <w:t xml:space="preserve"> следующие элементы документа: разделы,</w:t>
      </w:r>
      <w:r w:rsidR="00A84CC0" w:rsidRPr="005F2AB8">
        <w:t xml:space="preserve"> текст разделов, таблицы, иллюстрации</w:t>
      </w:r>
      <w:r w:rsidR="00A41254" w:rsidRPr="005F2AB8">
        <w:t>, приложения</w:t>
      </w:r>
      <w:r w:rsidR="00A84CC0" w:rsidRPr="005F2AB8">
        <w:t>, ссылки, сноски, примечания</w:t>
      </w:r>
      <w:r w:rsidR="00A41254" w:rsidRPr="005F2AB8">
        <w:t xml:space="preserve"> и прочие составные части. Извлекаются </w:t>
      </w:r>
      <w:r w:rsidR="00D02D8B" w:rsidRPr="005F2AB8">
        <w:t>2 вида структуры: детальна</w:t>
      </w:r>
      <w:r w:rsidR="00E768FD" w:rsidRPr="005F2AB8">
        <w:t>я и упрощенная. В первой хранит</w:t>
      </w:r>
      <w:r w:rsidR="00D02D8B" w:rsidRPr="005F2AB8">
        <w:t xml:space="preserve">ся информация по каждому объекту документа, </w:t>
      </w:r>
      <w:r w:rsidR="004770B6" w:rsidRPr="005F2AB8">
        <w:t xml:space="preserve">а </w:t>
      </w:r>
      <w:r w:rsidR="00D02D8B" w:rsidRPr="005F2AB8">
        <w:t>во второй</w:t>
      </w:r>
      <w:r w:rsidR="004770B6" w:rsidRPr="005F2AB8">
        <w:t xml:space="preserve"> – только данные о</w:t>
      </w:r>
      <w:r w:rsidR="00D02D8B" w:rsidRPr="005F2AB8">
        <w:t xml:space="preserve"> разделе и соответствующем</w:t>
      </w:r>
      <w:r w:rsidR="004770B6" w:rsidRPr="005F2AB8">
        <w:t xml:space="preserve"> ему тексте</w:t>
      </w:r>
      <w:r w:rsidR="00D02D8B" w:rsidRPr="005F2AB8">
        <w:t xml:space="preserve">. </w:t>
      </w:r>
      <w:r w:rsidR="009655AA" w:rsidRPr="005F2AB8">
        <w:t xml:space="preserve">С упрощённой легко работать: при создании функций для </w:t>
      </w:r>
      <w:proofErr w:type="spellStart"/>
      <w:r w:rsidR="009655AA" w:rsidRPr="005F2AB8">
        <w:t>валидаторов</w:t>
      </w:r>
      <w:proofErr w:type="spellEnd"/>
      <w:r w:rsidR="009655AA" w:rsidRPr="005F2AB8">
        <w:t xml:space="preserve"> её легко читать. Детальная – наоборот, но даёт больше возможностей</w:t>
      </w:r>
      <w:r w:rsidR="004770B6" w:rsidRPr="005F2AB8">
        <w:t xml:space="preserve">. </w:t>
      </w:r>
    </w:p>
    <w:p w14:paraId="45E7F1DB" w14:textId="77777777" w:rsidR="00A41254" w:rsidRPr="005F2AB8" w:rsidRDefault="004770B6" w:rsidP="00C83CB5">
      <w:pPr>
        <w:pStyle w:val="a1"/>
        <w:numPr>
          <w:ilvl w:val="0"/>
          <w:numId w:val="14"/>
        </w:numPr>
      </w:pPr>
      <w:r w:rsidRPr="005F2AB8">
        <w:t>соблюдение нормативных правил</w:t>
      </w:r>
    </w:p>
    <w:p w14:paraId="6E362A9C" w14:textId="77777777" w:rsidR="004770B6" w:rsidRPr="005F2AB8" w:rsidRDefault="004770B6" w:rsidP="001C0DDD">
      <w:pPr>
        <w:pStyle w:val="a1"/>
      </w:pPr>
      <w:r w:rsidRPr="005F2AB8">
        <w:t>Далее вступает в работу модуль проверки, который для каждого обнаруженного элемента применяет набор правил, предварительно настроенных в соответствии с требованиями ГОСТ и технического задания на разработку.</w:t>
      </w:r>
    </w:p>
    <w:p w14:paraId="2F0D8A86" w14:textId="77777777" w:rsidR="004770B6" w:rsidRPr="005F2AB8" w:rsidRDefault="004770B6" w:rsidP="00C83CB5">
      <w:pPr>
        <w:pStyle w:val="a1"/>
        <w:numPr>
          <w:ilvl w:val="0"/>
          <w:numId w:val="14"/>
        </w:numPr>
      </w:pPr>
      <w:r w:rsidRPr="005F2AB8">
        <w:t>просмотр статусов проверки и нормативных ссылок</w:t>
      </w:r>
    </w:p>
    <w:p w14:paraId="3588073B" w14:textId="77777777" w:rsidR="00BE0525" w:rsidRPr="005F2AB8" w:rsidRDefault="00BE0525" w:rsidP="001C0DDD">
      <w:pPr>
        <w:pStyle w:val="a1"/>
      </w:pPr>
      <w:r w:rsidRPr="005F2AB8">
        <w:t>По завершении всех проверочных процедур система формирует для поль</w:t>
      </w:r>
      <w:r w:rsidR="009A5425" w:rsidRPr="005F2AB8">
        <w:t>зователя подробный отчёт. В</w:t>
      </w:r>
      <w:r w:rsidRPr="005F2AB8">
        <w:t xml:space="preserve"> отчёте для каждого применённого правила отображается один из возможных статусов:</w:t>
      </w:r>
    </w:p>
    <w:p w14:paraId="3E8A2006" w14:textId="77777777" w:rsidR="00BE0525" w:rsidRPr="005F2AB8" w:rsidRDefault="00BE0525" w:rsidP="001C0DDD">
      <w:pPr>
        <w:pStyle w:val="a1"/>
      </w:pPr>
      <w:r w:rsidRPr="005F2AB8">
        <w:tab/>
      </w:r>
      <w:r w:rsidRPr="005F2AB8">
        <w:tab/>
        <w:t>– «выполнено» (нарушений нет);</w:t>
      </w:r>
    </w:p>
    <w:p w14:paraId="53FB6BDB" w14:textId="77777777" w:rsidR="00BE0525" w:rsidRPr="005F2AB8" w:rsidRDefault="00BE0525" w:rsidP="001C0DDD">
      <w:pPr>
        <w:pStyle w:val="a1"/>
      </w:pPr>
      <w:r w:rsidRPr="005F2AB8">
        <w:tab/>
      </w:r>
      <w:r w:rsidRPr="005F2AB8">
        <w:tab/>
        <w:t>– «нарушено» (выявлено несоответствие);</w:t>
      </w:r>
    </w:p>
    <w:p w14:paraId="6F659D0D" w14:textId="77777777" w:rsidR="00BE0525" w:rsidRPr="005F2AB8" w:rsidRDefault="00BE0525" w:rsidP="001C0DDD">
      <w:pPr>
        <w:pStyle w:val="a1"/>
      </w:pPr>
      <w:r w:rsidRPr="005F2AB8">
        <w:lastRenderedPageBreak/>
        <w:tab/>
      </w:r>
      <w:r w:rsidRPr="005F2AB8">
        <w:tab/>
        <w:t>– «предупреждение» (рекомендательный характер);</w:t>
      </w:r>
    </w:p>
    <w:p w14:paraId="2846FC87" w14:textId="77777777" w:rsidR="00BE0525" w:rsidRPr="005F2AB8" w:rsidRDefault="00BE0525" w:rsidP="001C0DDD">
      <w:pPr>
        <w:pStyle w:val="a1"/>
      </w:pPr>
      <w:r w:rsidRPr="005F2AB8">
        <w:tab/>
      </w:r>
      <w:r w:rsidRPr="005F2AB8">
        <w:tab/>
        <w:t>– «пропущено» (элемент не обнаружен).</w:t>
      </w:r>
    </w:p>
    <w:p w14:paraId="465283CF" w14:textId="77777777" w:rsidR="00BE0525" w:rsidRPr="005F2AB8" w:rsidRDefault="00A84CC0" w:rsidP="00C83CB5">
      <w:pPr>
        <w:pStyle w:val="a1"/>
        <w:numPr>
          <w:ilvl w:val="0"/>
          <w:numId w:val="14"/>
        </w:numPr>
      </w:pPr>
      <w:r w:rsidRPr="005F2AB8">
        <w:t>в</w:t>
      </w:r>
      <w:r w:rsidR="00BE0525" w:rsidRPr="005F2AB8">
        <w:t>ыгрузка итогового отчёта в формате PDF</w:t>
      </w:r>
    </w:p>
    <w:p w14:paraId="669781F3" w14:textId="43C1AFBF" w:rsidR="00BE0525" w:rsidRPr="005F2AB8" w:rsidRDefault="00BE0525" w:rsidP="001C0DDD">
      <w:pPr>
        <w:pStyle w:val="a1"/>
      </w:pPr>
      <w:r w:rsidRPr="005F2AB8">
        <w:t xml:space="preserve">На </w:t>
      </w:r>
      <w:r w:rsidR="00B8285C" w:rsidRPr="005F2AB8">
        <w:t>пятом</w:t>
      </w:r>
      <w:r w:rsidRPr="005F2AB8">
        <w:t xml:space="preserve"> этапе пользователю предоставляется возможность скачать сформированный отчёт в формате PDF. Итоговый документ фиксирует все полученные статусы, детальные поясн</w:t>
      </w:r>
      <w:r w:rsidR="009A055F" w:rsidRPr="005F2AB8">
        <w:t>ения по каждому правилу,</w:t>
      </w:r>
      <w:r w:rsidRPr="005F2AB8">
        <w:t xml:space="preserve"> ссылки на нормативные акты. Такой подход даёт пользователю несколько важных преимуществ:</w:t>
      </w:r>
    </w:p>
    <w:p w14:paraId="5D613ABE" w14:textId="77777777" w:rsidR="00BE0525" w:rsidRPr="005F2AB8" w:rsidRDefault="00BE0525" w:rsidP="001C0DDD">
      <w:pPr>
        <w:pStyle w:val="a1"/>
      </w:pPr>
      <w:r w:rsidRPr="005F2AB8">
        <w:tab/>
      </w:r>
      <w:r w:rsidRPr="005F2AB8">
        <w:tab/>
        <w:t>– наличие физически сохраняемого результата проверки;</w:t>
      </w:r>
    </w:p>
    <w:p w14:paraId="76176156" w14:textId="77777777" w:rsidR="00BE0525" w:rsidRPr="005F2AB8" w:rsidRDefault="00BE0525" w:rsidP="001C0DDD">
      <w:pPr>
        <w:pStyle w:val="a1"/>
      </w:pPr>
      <w:r w:rsidRPr="005F2AB8">
        <w:tab/>
      </w:r>
      <w:r w:rsidRPr="005F2AB8">
        <w:tab/>
        <w:t>– возможность использования отчёта вне самой системы;</w:t>
      </w:r>
    </w:p>
    <w:p w14:paraId="79FE2A08" w14:textId="77777777" w:rsidR="00BE0525" w:rsidRPr="005F2AB8" w:rsidRDefault="00BE0525" w:rsidP="001C0DDD">
      <w:pPr>
        <w:pStyle w:val="a1"/>
      </w:pPr>
      <w:r w:rsidRPr="005F2AB8">
        <w:tab/>
      </w:r>
      <w:r w:rsidRPr="005F2AB8">
        <w:tab/>
        <w:t>–</w:t>
      </w:r>
      <w:r w:rsidR="00A84CC0" w:rsidRPr="005F2AB8">
        <w:t xml:space="preserve"> </w:t>
      </w:r>
      <w:r w:rsidRPr="005F2AB8">
        <w:t>обеспечение документального подтверждения анализа.</w:t>
      </w:r>
    </w:p>
    <w:p w14:paraId="4E960255" w14:textId="77777777" w:rsidR="00A84CC0" w:rsidRPr="005F2AB8" w:rsidRDefault="006F34A3" w:rsidP="001C0DDD">
      <w:pPr>
        <w:pStyle w:val="a1"/>
      </w:pPr>
      <w:r w:rsidRPr="005F2AB8">
        <w:t>Когда</w:t>
      </w:r>
      <w:r w:rsidR="00A84CC0" w:rsidRPr="005F2AB8">
        <w:t xml:space="preserve"> отчёт сформирован и выдан пользователю (либо после завершения активной сессии), система выполняет автоматическую очистку временных данных. Исходный загруженный файл документа удаляется с сервера незамедлительно. Сам отчёт временно помещается в отдельный каталог и остаётся доступным для скачивания в течение ограниченного, заранее определённого времени. По и</w:t>
      </w:r>
      <w:r w:rsidR="009A055F" w:rsidRPr="005F2AB8">
        <w:t>стечен</w:t>
      </w:r>
      <w:r w:rsidR="009A5425" w:rsidRPr="005F2AB8">
        <w:t>ии</w:t>
      </w:r>
      <w:r w:rsidR="009A055F" w:rsidRPr="005F2AB8">
        <w:t xml:space="preserve"> срока отчёт</w:t>
      </w:r>
      <w:r w:rsidR="00A84CC0" w:rsidRPr="005F2AB8">
        <w:t xml:space="preserve"> по</w:t>
      </w:r>
      <w:r w:rsidR="009A5425" w:rsidRPr="005F2AB8">
        <w:t>длежит автоматическому удалению, исключая</w:t>
      </w:r>
      <w:r w:rsidR="00A84CC0" w:rsidRPr="005F2AB8">
        <w:t xml:space="preserve"> бесконтрольное накопление пользовательских</w:t>
      </w:r>
      <w:r w:rsidR="009A5425" w:rsidRPr="005F2AB8">
        <w:t xml:space="preserve"> файлов на сервер</w:t>
      </w:r>
      <w:r w:rsidR="00A84CC0" w:rsidRPr="005F2AB8">
        <w:t>.</w:t>
      </w:r>
    </w:p>
    <w:p w14:paraId="6BE4518A" w14:textId="77777777" w:rsidR="007C1EBD" w:rsidRPr="005F2AB8" w:rsidRDefault="00CD508A" w:rsidP="001C0DDD">
      <w:pPr>
        <w:pStyle w:val="2"/>
        <w:ind w:left="0" w:firstLine="709"/>
      </w:pPr>
      <w:bookmarkStart w:id="64" w:name="_Toc228044036"/>
      <w:bookmarkStart w:id="65" w:name="проектирование-структуры-базы-данных"/>
      <w:bookmarkStart w:id="66" w:name="_Toc228154685"/>
      <w:bookmarkEnd w:id="61"/>
      <w:r w:rsidRPr="005F2AB8">
        <w:t>Информационная модель предметной области</w:t>
      </w:r>
      <w:bookmarkStart w:id="67" w:name="X087c3acabafa122df78ae2346d8329d33fcb5b8"/>
      <w:bookmarkStart w:id="68" w:name="fig:tables-auth"/>
      <w:bookmarkEnd w:id="64"/>
      <w:bookmarkEnd w:id="66"/>
    </w:p>
    <w:p w14:paraId="31191318" w14:textId="77777777" w:rsidR="00302BEF" w:rsidRPr="005F2AB8" w:rsidRDefault="00302BEF" w:rsidP="001C0DDD">
      <w:pPr>
        <w:pStyle w:val="a1"/>
      </w:pPr>
      <w:r w:rsidRPr="005F2AB8">
        <w:t>Информационная модель системы включает следующие основные сущности: документ, расширенная струк</w:t>
      </w:r>
      <w:r w:rsidR="00A40399" w:rsidRPr="005F2AB8">
        <w:t>тура документа</w:t>
      </w:r>
      <w:r w:rsidRPr="005F2AB8">
        <w:t>,</w:t>
      </w:r>
      <w:r w:rsidR="00457322" w:rsidRPr="005F2AB8">
        <w:t xml:space="preserve"> признак</w:t>
      </w:r>
      <w:r w:rsidR="00A40399" w:rsidRPr="005F2AB8">
        <w:t xml:space="preserve"> </w:t>
      </w:r>
      <w:r w:rsidR="00457322" w:rsidRPr="005F2AB8">
        <w:t>элемента,</w:t>
      </w:r>
      <w:r w:rsidRPr="005F2AB8">
        <w:t xml:space="preserve"> правило, результат проверки </w:t>
      </w:r>
      <w:proofErr w:type="spellStart"/>
      <w:r w:rsidRPr="005F2AB8">
        <w:t>валидатора</w:t>
      </w:r>
      <w:proofErr w:type="spellEnd"/>
      <w:r w:rsidRPr="005F2AB8">
        <w:t xml:space="preserve">, результат правила. </w:t>
      </w:r>
      <w:r w:rsidRPr="005F2AB8">
        <w:rPr>
          <w:lang w:val="en-US"/>
        </w:rPr>
        <w:t>ER</w:t>
      </w:r>
      <w:r w:rsidRPr="005F2AB8">
        <w:t xml:space="preserve">-диаграмма предметной </w:t>
      </w:r>
      <w:r w:rsidR="00DC50A7" w:rsidRPr="005F2AB8">
        <w:t>области приведена на рисунке 2.4</w:t>
      </w:r>
      <w:r w:rsidRPr="005F2AB8">
        <w:t>.</w:t>
      </w:r>
    </w:p>
    <w:p w14:paraId="29FE5237" w14:textId="77777777" w:rsidR="003A1521" w:rsidRPr="005F2AB8" w:rsidRDefault="003A1521" w:rsidP="001C0DDD">
      <w:pPr>
        <w:pStyle w:val="a1"/>
      </w:pPr>
    </w:p>
    <w:p w14:paraId="1CA4E14C" w14:textId="77777777" w:rsidR="00334006" w:rsidRPr="005F2AB8" w:rsidRDefault="00DB3B32" w:rsidP="00636EBA">
      <w:pPr>
        <w:pStyle w:val="ImageCaption"/>
        <w:tabs>
          <w:tab w:val="clear" w:pos="9072"/>
          <w:tab w:val="right" w:pos="9355"/>
        </w:tabs>
        <w:ind w:left="-709"/>
      </w:pPr>
      <w:r w:rsidRPr="005F2AB8">
        <w:rPr>
          <w:noProof/>
        </w:rPr>
        <w:lastRenderedPageBreak/>
        <w:drawing>
          <wp:inline distT="0" distB="0" distL="0" distR="0" wp14:anchorId="6BD0A7F2" wp14:editId="3EC7F1F7">
            <wp:extent cx="6432550" cy="4043121"/>
            <wp:effectExtent l="0" t="0" r="635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52562" cy="4055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3E7DD" w14:textId="77777777" w:rsidR="00FA4ED0" w:rsidRPr="005F2AB8" w:rsidRDefault="00FA4ED0" w:rsidP="001C0DDD">
      <w:pPr>
        <w:pStyle w:val="CaptionedFigure"/>
        <w:ind w:firstLine="709"/>
        <w:rPr>
          <w:rFonts w:cs="Times New Roman"/>
          <w:lang w:val="ru-RU"/>
        </w:rPr>
      </w:pPr>
    </w:p>
    <w:p w14:paraId="1FC2FF86" w14:textId="77777777" w:rsidR="009D570F" w:rsidRPr="005F2AB8" w:rsidRDefault="00DC50A7" w:rsidP="001C0DDD">
      <w:pPr>
        <w:pStyle w:val="ImageCaption"/>
        <w:tabs>
          <w:tab w:val="clear" w:pos="4536"/>
          <w:tab w:val="clear" w:pos="9072"/>
          <w:tab w:val="center" w:pos="7088"/>
          <w:tab w:val="right" w:pos="9355"/>
        </w:tabs>
        <w:ind w:firstLine="709"/>
      </w:pPr>
      <w:bookmarkStart w:id="69" w:name="X2afd619f4037c8f098c10de89d145893c2b1193"/>
      <w:bookmarkEnd w:id="65"/>
      <w:bookmarkEnd w:id="67"/>
      <w:bookmarkEnd w:id="68"/>
      <w:r w:rsidRPr="005F2AB8">
        <w:t>Рисунок 2.4</w:t>
      </w:r>
      <w:r w:rsidR="009D570F" w:rsidRPr="005F2AB8">
        <w:t> – Схема сущность связь</w:t>
      </w:r>
    </w:p>
    <w:p w14:paraId="16D1836F" w14:textId="77777777" w:rsidR="00457322" w:rsidRPr="005F2AB8" w:rsidRDefault="006F325C" w:rsidP="00C83CB5">
      <w:pPr>
        <w:pStyle w:val="a1"/>
        <w:numPr>
          <w:ilvl w:val="0"/>
          <w:numId w:val="15"/>
        </w:numPr>
      </w:pPr>
      <w:r w:rsidRPr="005F2AB8">
        <w:t>с</w:t>
      </w:r>
      <w:r w:rsidR="00457322" w:rsidRPr="005F2AB8">
        <w:t>ущность «Документ»</w:t>
      </w:r>
    </w:p>
    <w:p w14:paraId="7EAC054C" w14:textId="77777777" w:rsidR="00457322" w:rsidRPr="005F2AB8" w:rsidRDefault="009A055F" w:rsidP="001C0DDD">
      <w:pPr>
        <w:pStyle w:val="a1"/>
      </w:pPr>
      <w:r w:rsidRPr="005F2AB8">
        <w:t xml:space="preserve">Центральная сущность, которая </w:t>
      </w:r>
      <w:r w:rsidR="00457322" w:rsidRPr="005F2AB8">
        <w:t>отражает факт загрузки пользовательского файла в систему. Для каждого документа в системе сохраняются следующие атрибуты:</w:t>
      </w:r>
    </w:p>
    <w:p w14:paraId="28543BDB" w14:textId="77777777" w:rsidR="00457322" w:rsidRPr="005F2AB8" w:rsidRDefault="00457322" w:rsidP="001C0DDD">
      <w:pPr>
        <w:pStyle w:val="a1"/>
      </w:pPr>
      <w:r w:rsidRPr="005F2AB8">
        <w:tab/>
      </w:r>
      <w:r w:rsidRPr="005F2AB8">
        <w:tab/>
        <w:t>– имя файла;</w:t>
      </w:r>
    </w:p>
    <w:p w14:paraId="42891527" w14:textId="77777777" w:rsidR="00457322" w:rsidRPr="005F2AB8" w:rsidRDefault="00457322" w:rsidP="001C0DDD">
      <w:pPr>
        <w:pStyle w:val="a1"/>
      </w:pPr>
      <w:r w:rsidRPr="005F2AB8">
        <w:tab/>
      </w:r>
      <w:r w:rsidRPr="005F2AB8">
        <w:tab/>
        <w:t>– загол</w:t>
      </w:r>
      <w:r w:rsidR="001603C7" w:rsidRPr="005F2AB8">
        <w:t>овок документа;</w:t>
      </w:r>
    </w:p>
    <w:p w14:paraId="1FFD55C8" w14:textId="77777777" w:rsidR="00457322" w:rsidRPr="005F2AB8" w:rsidRDefault="00457322" w:rsidP="001C0DDD">
      <w:pPr>
        <w:pStyle w:val="a1"/>
      </w:pPr>
      <w:r w:rsidRPr="005F2AB8">
        <w:tab/>
      </w:r>
      <w:r w:rsidRPr="005F2AB8">
        <w:tab/>
        <w:t>– перечень разделов;</w:t>
      </w:r>
    </w:p>
    <w:p w14:paraId="54D0A09D" w14:textId="77777777" w:rsidR="001603C7" w:rsidRPr="005F2AB8" w:rsidRDefault="00457322" w:rsidP="001C0DDD">
      <w:pPr>
        <w:pStyle w:val="a1"/>
      </w:pPr>
      <w:r w:rsidRPr="005F2AB8">
        <w:tab/>
      </w:r>
      <w:r w:rsidRPr="005F2AB8">
        <w:tab/>
        <w:t>– текстовое содержимое</w:t>
      </w:r>
      <w:r w:rsidR="001603C7" w:rsidRPr="005F2AB8">
        <w:t xml:space="preserve"> по заголовкам</w:t>
      </w:r>
      <w:r w:rsidR="00EC5A48" w:rsidRPr="005F2AB8">
        <w:t>;</w:t>
      </w:r>
    </w:p>
    <w:p w14:paraId="62AE8166" w14:textId="77777777" w:rsidR="001603C7" w:rsidRPr="005F2AB8" w:rsidRDefault="001603C7" w:rsidP="001C0DDD">
      <w:pPr>
        <w:pStyle w:val="a1"/>
      </w:pPr>
      <w:r w:rsidRPr="005F2AB8">
        <w:tab/>
      </w:r>
      <w:r w:rsidRPr="005F2AB8">
        <w:tab/>
        <w:t>– весь текст документа</w:t>
      </w:r>
      <w:r w:rsidR="00EC5A48" w:rsidRPr="005F2AB8">
        <w:t>.</w:t>
      </w:r>
    </w:p>
    <w:p w14:paraId="5BA70224" w14:textId="77777777" w:rsidR="00457322" w:rsidRPr="005F2AB8" w:rsidRDefault="006F325C" w:rsidP="00C83CB5">
      <w:pPr>
        <w:pStyle w:val="a1"/>
        <w:numPr>
          <w:ilvl w:val="0"/>
          <w:numId w:val="15"/>
        </w:numPr>
      </w:pPr>
      <w:r w:rsidRPr="005F2AB8">
        <w:t>с</w:t>
      </w:r>
      <w:r w:rsidR="00CE3E69" w:rsidRPr="005F2AB8">
        <w:t>ущность «Расширенная структура»</w:t>
      </w:r>
    </w:p>
    <w:p w14:paraId="310A01FC" w14:textId="77777777" w:rsidR="00CE3E69" w:rsidRPr="005F2AB8" w:rsidRDefault="00580EEC" w:rsidP="001C0DDD">
      <w:pPr>
        <w:pStyle w:val="a1"/>
      </w:pPr>
      <w:r w:rsidRPr="005F2AB8">
        <w:t xml:space="preserve">К каждому документу соответствует одна расширенная структура и наоборот. </w:t>
      </w:r>
      <w:r w:rsidR="00A40399" w:rsidRPr="005F2AB8">
        <w:t>Сущность п</w:t>
      </w:r>
      <w:r w:rsidR="00CE3E69" w:rsidRPr="005F2AB8">
        <w:t>редставляет собой детализированное, структурирован</w:t>
      </w:r>
      <w:r w:rsidR="00CE3E69" w:rsidRPr="005F2AB8">
        <w:lastRenderedPageBreak/>
        <w:t>ное описание всех составных элементов, из которых состоит документ. В отличие от простого текстового представления, расширенная структура включает в себя следующие типы элементов:</w:t>
      </w:r>
    </w:p>
    <w:p w14:paraId="67FAF164" w14:textId="494A62D3" w:rsidR="00580EEC" w:rsidRPr="005F2AB8" w:rsidRDefault="00580EEC" w:rsidP="001C0DDD">
      <w:pPr>
        <w:pStyle w:val="a1"/>
      </w:pPr>
      <w:r w:rsidRPr="005F2AB8">
        <w:tab/>
      </w:r>
      <w:r w:rsidRPr="005F2AB8">
        <w:tab/>
        <w:t>–  путь к файлу</w:t>
      </w:r>
      <w:r w:rsidR="00606D40" w:rsidRPr="005F2AB8">
        <w:t>;</w:t>
      </w:r>
    </w:p>
    <w:p w14:paraId="210B8928" w14:textId="77777777" w:rsidR="008243FD" w:rsidRPr="005F2AB8" w:rsidRDefault="008243FD" w:rsidP="001C0DDD">
      <w:pPr>
        <w:pStyle w:val="a1"/>
      </w:pPr>
      <w:r w:rsidRPr="005F2AB8">
        <w:tab/>
      </w:r>
      <w:r w:rsidRPr="005F2AB8">
        <w:tab/>
        <w:t>–  минимальный фрагмент текста</w:t>
      </w:r>
      <w:r w:rsidR="00A40399" w:rsidRPr="005F2AB8">
        <w:t xml:space="preserve"> </w:t>
      </w:r>
      <w:r w:rsidRPr="005F2AB8">
        <w:t>(</w:t>
      </w:r>
      <w:r w:rsidRPr="005F2AB8">
        <w:rPr>
          <w:lang w:val="en-US"/>
        </w:rPr>
        <w:t>run</w:t>
      </w:r>
      <w:r w:rsidRPr="005F2AB8">
        <w:t>) (размер</w:t>
      </w:r>
      <w:r w:rsidR="00AC26DB" w:rsidRPr="005F2AB8">
        <w:t xml:space="preserve"> текста, цвет, </w:t>
      </w:r>
      <w:r w:rsidR="00C850A9" w:rsidRPr="005F2AB8">
        <w:t>процент жирности</w:t>
      </w:r>
      <w:r w:rsidR="00AC26DB" w:rsidRPr="005F2AB8">
        <w:t xml:space="preserve"> и курсив</w:t>
      </w:r>
      <w:r w:rsidR="00C850A9" w:rsidRPr="005F2AB8">
        <w:t>а</w:t>
      </w:r>
      <w:r w:rsidRPr="005F2AB8">
        <w:t>)</w:t>
      </w:r>
      <w:r w:rsidR="00EC5A48" w:rsidRPr="005F2AB8">
        <w:t>;</w:t>
      </w:r>
    </w:p>
    <w:p w14:paraId="529998B9" w14:textId="77777777" w:rsidR="00CE3E69" w:rsidRPr="005F2AB8" w:rsidRDefault="00CE3E69" w:rsidP="001C0DDD">
      <w:pPr>
        <w:pStyle w:val="a1"/>
      </w:pPr>
      <w:r w:rsidRPr="005F2AB8">
        <w:tab/>
      </w:r>
      <w:r w:rsidRPr="005F2AB8">
        <w:tab/>
        <w:t>– абзацы (</w:t>
      </w:r>
      <w:r w:rsidR="00AC26DB" w:rsidRPr="005F2AB8">
        <w:t>текст</w:t>
      </w:r>
      <w:r w:rsidRPr="005F2AB8">
        <w:t xml:space="preserve">, стиль, </w:t>
      </w:r>
      <w:r w:rsidR="008243FD" w:rsidRPr="005F2AB8">
        <w:t>отступы</w:t>
      </w:r>
      <w:r w:rsidRPr="005F2AB8">
        <w:t xml:space="preserve">, межстрочные интервалы, </w:t>
      </w:r>
      <w:r w:rsidR="008243FD" w:rsidRPr="005F2AB8">
        <w:t>разрыв страницы</w:t>
      </w:r>
      <w:r w:rsidR="00C850A9" w:rsidRPr="005F2AB8">
        <w:t>, выравнивание</w:t>
      </w:r>
      <w:r w:rsidRPr="005F2AB8">
        <w:t>)</w:t>
      </w:r>
      <w:r w:rsidR="00EC5A48" w:rsidRPr="005F2AB8">
        <w:t>;</w:t>
      </w:r>
    </w:p>
    <w:p w14:paraId="6984DF33" w14:textId="77777777" w:rsidR="00CE3E69" w:rsidRPr="005F2AB8" w:rsidRDefault="00CE3E69" w:rsidP="001C0DDD">
      <w:pPr>
        <w:pStyle w:val="a1"/>
        <w:jc w:val="left"/>
      </w:pPr>
      <w:r w:rsidRPr="005F2AB8">
        <w:tab/>
      </w:r>
      <w:r w:rsidRPr="005F2AB8">
        <w:tab/>
        <w:t>– таблицы (заголовки, их выравнивание, строки, столбцы, их номера, вся информация по границам таблицы)</w:t>
      </w:r>
      <w:r w:rsidR="00EC5A48" w:rsidRPr="005F2AB8">
        <w:t>;</w:t>
      </w:r>
    </w:p>
    <w:p w14:paraId="29739A3F" w14:textId="77777777" w:rsidR="00CE3E69" w:rsidRPr="005F2AB8" w:rsidRDefault="00CE3E69" w:rsidP="001C0DDD">
      <w:pPr>
        <w:pStyle w:val="a1"/>
      </w:pPr>
      <w:r w:rsidRPr="005F2AB8">
        <w:tab/>
      </w:r>
      <w:r w:rsidRPr="005F2AB8">
        <w:tab/>
        <w:t xml:space="preserve">– </w:t>
      </w:r>
      <w:r w:rsidR="008243FD" w:rsidRPr="005F2AB8">
        <w:t>формулы (шаблон, номер, строки выше и ниже, маркеры)</w:t>
      </w:r>
      <w:r w:rsidR="00EC5A48" w:rsidRPr="005F2AB8">
        <w:t>;</w:t>
      </w:r>
    </w:p>
    <w:p w14:paraId="52F119E2" w14:textId="77777777" w:rsidR="008243FD" w:rsidRPr="005F2AB8" w:rsidRDefault="008243FD" w:rsidP="001C0DDD">
      <w:pPr>
        <w:pStyle w:val="a1"/>
        <w:jc w:val="left"/>
      </w:pPr>
      <w:r w:rsidRPr="005F2AB8">
        <w:tab/>
      </w:r>
      <w:r w:rsidRPr="005F2AB8">
        <w:tab/>
        <w:t>– подписи рисунков и таблиц (</w:t>
      </w:r>
      <w:r w:rsidR="00AC26DB" w:rsidRPr="005F2AB8">
        <w:t>текст</w:t>
      </w:r>
      <w:r w:rsidRPr="005F2AB8">
        <w:t xml:space="preserve">, номер, выравнивание, шаблон, </w:t>
      </w:r>
      <w:r w:rsidR="00AC26DB" w:rsidRPr="005F2AB8">
        <w:t>информация о нахождении рядом с объектом, до/после объекта)</w:t>
      </w:r>
      <w:r w:rsidR="00EC5A48" w:rsidRPr="005F2AB8">
        <w:t>;</w:t>
      </w:r>
    </w:p>
    <w:p w14:paraId="067AD962" w14:textId="77777777" w:rsidR="00AC26DB" w:rsidRPr="005F2AB8" w:rsidRDefault="00AC26DB" w:rsidP="001C0DDD">
      <w:pPr>
        <w:pStyle w:val="a1"/>
        <w:jc w:val="left"/>
      </w:pPr>
      <w:r w:rsidRPr="005F2AB8">
        <w:tab/>
      </w:r>
      <w:r w:rsidRPr="005F2AB8">
        <w:tab/>
        <w:t>– ссылки (тип, текст, номер цели, флаг обнаружения цели в документе, до/после цели)</w:t>
      </w:r>
      <w:r w:rsidR="00EC5A48" w:rsidRPr="005F2AB8">
        <w:t>;</w:t>
      </w:r>
    </w:p>
    <w:p w14:paraId="31F235C1" w14:textId="77777777" w:rsidR="00C850A9" w:rsidRPr="005F2AB8" w:rsidRDefault="00C850A9" w:rsidP="001C0DDD">
      <w:pPr>
        <w:pStyle w:val="a1"/>
        <w:jc w:val="left"/>
      </w:pPr>
      <w:r w:rsidRPr="005F2AB8">
        <w:tab/>
      </w:r>
      <w:r w:rsidRPr="005F2AB8">
        <w:tab/>
        <w:t>– примечания (текст, шаблон примечания и номера, номер, разделитель, информация о нахождении рядом с объектом, подписью/заголовком иллюстрации и таблицы)</w:t>
      </w:r>
      <w:r w:rsidR="00EC5A48" w:rsidRPr="005F2AB8">
        <w:t>;</w:t>
      </w:r>
    </w:p>
    <w:p w14:paraId="34050CF3" w14:textId="77777777" w:rsidR="00AC26DB" w:rsidRPr="005F2AB8" w:rsidRDefault="00AC26DB" w:rsidP="001C0DDD">
      <w:pPr>
        <w:pStyle w:val="a1"/>
        <w:jc w:val="left"/>
      </w:pPr>
      <w:r w:rsidRPr="005F2AB8">
        <w:tab/>
      </w:r>
      <w:r w:rsidRPr="005F2AB8">
        <w:tab/>
        <w:t xml:space="preserve">– сноски (маркер сноски, флаг </w:t>
      </w:r>
      <w:r w:rsidRPr="005F2AB8">
        <w:rPr>
          <w:lang w:val="en-US"/>
        </w:rPr>
        <w:t>xml</w:t>
      </w:r>
      <w:r w:rsidRPr="005F2AB8">
        <w:t xml:space="preserve"> ссылки, флаг линии сноски, характеристики линии)</w:t>
      </w:r>
      <w:r w:rsidR="00EC5A48" w:rsidRPr="005F2AB8">
        <w:t>;</w:t>
      </w:r>
    </w:p>
    <w:p w14:paraId="40CE85F7" w14:textId="77777777" w:rsidR="00AC26DB" w:rsidRPr="005F2AB8" w:rsidRDefault="00AC26DB" w:rsidP="001C0DDD">
      <w:pPr>
        <w:pStyle w:val="a1"/>
      </w:pPr>
      <w:r w:rsidRPr="005F2AB8">
        <w:tab/>
      </w:r>
      <w:r w:rsidRPr="005F2AB8">
        <w:tab/>
        <w:t>– параметры страниц (</w:t>
      </w:r>
      <w:r w:rsidR="00C850A9" w:rsidRPr="005F2AB8">
        <w:t>поля, размеры,</w:t>
      </w:r>
      <w:r w:rsidRPr="005F2AB8">
        <w:t xml:space="preserve"> разрывы)</w:t>
      </w:r>
      <w:r w:rsidR="00EC5A48" w:rsidRPr="005F2AB8">
        <w:t>;</w:t>
      </w:r>
    </w:p>
    <w:p w14:paraId="4DF63DB4" w14:textId="77777777" w:rsidR="00C850A9" w:rsidRPr="005F2AB8" w:rsidRDefault="00C850A9" w:rsidP="001C0DDD">
      <w:pPr>
        <w:pStyle w:val="a1"/>
        <w:jc w:val="left"/>
      </w:pPr>
      <w:r w:rsidRPr="005F2AB8">
        <w:tab/>
      </w:r>
      <w:r w:rsidRPr="005F2AB8">
        <w:tab/>
        <w:t>– элементы оглавления (текст строки, название пункта, номер страницы, гиперссылки, шаблон)</w:t>
      </w:r>
      <w:r w:rsidR="00EC5A48" w:rsidRPr="005F2AB8">
        <w:t>.</w:t>
      </w:r>
    </w:p>
    <w:p w14:paraId="7AAA0E95" w14:textId="77777777" w:rsidR="00AC26DB" w:rsidRPr="005F2AB8" w:rsidRDefault="00C850A9" w:rsidP="001C0DDD">
      <w:pPr>
        <w:pStyle w:val="a1"/>
      </w:pPr>
      <w:r w:rsidRPr="005F2AB8">
        <w:t>Расширенная структура формируется автоматически в момент разбора (</w:t>
      </w:r>
      <w:proofErr w:type="spellStart"/>
      <w:r w:rsidRPr="005F2AB8">
        <w:t>парсинга</w:t>
      </w:r>
      <w:proofErr w:type="spellEnd"/>
      <w:r w:rsidRPr="005F2AB8">
        <w:t>) загруженного DOCX-файла. Её главное назначение – обеспечить полноту и согласованность данных для всех последующих типов проверок, независимо от сложности исходного документа.</w:t>
      </w:r>
    </w:p>
    <w:p w14:paraId="68FE756B" w14:textId="77777777" w:rsidR="00C850A9" w:rsidRPr="005F2AB8" w:rsidRDefault="006F325C" w:rsidP="00C83CB5">
      <w:pPr>
        <w:pStyle w:val="a1"/>
        <w:numPr>
          <w:ilvl w:val="0"/>
          <w:numId w:val="15"/>
        </w:numPr>
      </w:pPr>
      <w:r w:rsidRPr="005F2AB8">
        <w:t>с</w:t>
      </w:r>
      <w:r w:rsidR="00C850A9" w:rsidRPr="005F2AB8">
        <w:t>ущность «Признак элемента»</w:t>
      </w:r>
    </w:p>
    <w:p w14:paraId="04EB7D7D" w14:textId="77777777" w:rsidR="006F325C" w:rsidRPr="005F2AB8" w:rsidRDefault="008E5291" w:rsidP="001C0DDD">
      <w:pPr>
        <w:pStyle w:val="a1"/>
      </w:pPr>
      <w:r w:rsidRPr="005F2AB8">
        <w:t>С</w:t>
      </w:r>
      <w:r w:rsidR="00B5667A" w:rsidRPr="005F2AB8">
        <w:t>лабая сущность, которая не существует</w:t>
      </w:r>
      <w:r w:rsidRPr="005F2AB8">
        <w:t xml:space="preserve"> без самого документа. </w:t>
      </w:r>
      <w:r w:rsidR="00580EEC" w:rsidRPr="005F2AB8">
        <w:t>Одна расширенная структура включает в себя множество признаков элементов</w:t>
      </w:r>
      <w:r w:rsidR="009A5425" w:rsidRPr="005F2AB8">
        <w:t>. О</w:t>
      </w:r>
      <w:r w:rsidR="00C850A9" w:rsidRPr="005F2AB8">
        <w:t xml:space="preserve">на </w:t>
      </w:r>
      <w:r w:rsidR="00C850A9" w:rsidRPr="005F2AB8">
        <w:lastRenderedPageBreak/>
        <w:t>носит агрегирующий характер, объединяет характеристики перечисленных выше элементов в единый формализованный набор данных.</w:t>
      </w:r>
      <w:r w:rsidR="006F325C" w:rsidRPr="005F2AB8">
        <w:t xml:space="preserve"> На схеме сущностей связи было почти невозможно уместить такое количес</w:t>
      </w:r>
      <w:r w:rsidR="009A5425" w:rsidRPr="005F2AB8">
        <w:t>тво атрибутов. В</w:t>
      </w:r>
      <w:r w:rsidR="006F325C" w:rsidRPr="005F2AB8">
        <w:t xml:space="preserve"> качестве компромисса в диаграмме были вынес</w:t>
      </w:r>
      <w:r w:rsidR="00015DB1" w:rsidRPr="005F2AB8">
        <w:t>ены общие базовые их параметры.</w:t>
      </w:r>
    </w:p>
    <w:p w14:paraId="5939E24D" w14:textId="77777777" w:rsidR="006F325C" w:rsidRPr="005F2AB8" w:rsidRDefault="006F325C" w:rsidP="00C83CB5">
      <w:pPr>
        <w:pStyle w:val="a1"/>
        <w:numPr>
          <w:ilvl w:val="0"/>
          <w:numId w:val="15"/>
        </w:numPr>
      </w:pPr>
      <w:r w:rsidRPr="005F2AB8">
        <w:t>сущность «Правило»</w:t>
      </w:r>
    </w:p>
    <w:p w14:paraId="1CAB7F2A" w14:textId="77777777" w:rsidR="001603C7" w:rsidRPr="005F2AB8" w:rsidRDefault="001603C7" w:rsidP="001C0DDD">
      <w:pPr>
        <w:pStyle w:val="a1"/>
      </w:pPr>
      <w:r w:rsidRPr="005F2AB8">
        <w:t xml:space="preserve">Описывает формализованное условие, которое система должна проверить в процессе </w:t>
      </w:r>
      <w:proofErr w:type="spellStart"/>
      <w:r w:rsidRPr="005F2AB8">
        <w:t>валидации</w:t>
      </w:r>
      <w:proofErr w:type="spellEnd"/>
      <w:r w:rsidRPr="005F2AB8">
        <w:t xml:space="preserve"> документа.</w:t>
      </w:r>
      <w:r w:rsidR="00EC5A48" w:rsidRPr="005F2AB8">
        <w:t xml:space="preserve"> Правило способно применяться к разным частям документа (например, ко всем таблицам или ко вс</w:t>
      </w:r>
      <w:r w:rsidR="00580EEC" w:rsidRPr="005F2AB8">
        <w:t>ем формулам определённого типа)</w:t>
      </w:r>
      <w:r w:rsidR="00EC5A48" w:rsidRPr="005F2AB8">
        <w:t>.</w:t>
      </w:r>
      <w:r w:rsidRPr="005F2AB8">
        <w:t xml:space="preserve"> Пояснение к правилам более подробно было описано в п. 2.2</w:t>
      </w:r>
      <w:r w:rsidR="00EC5A48" w:rsidRPr="005F2AB8">
        <w:t>,</w:t>
      </w:r>
      <w:r w:rsidRPr="005F2AB8">
        <w:t xml:space="preserve"> а визуально </w:t>
      </w:r>
      <w:r w:rsidR="00EC5A48" w:rsidRPr="005F2AB8">
        <w:t>продемонстрировано</w:t>
      </w:r>
      <w:r w:rsidRPr="005F2AB8">
        <w:t xml:space="preserve"> на диаграмме. </w:t>
      </w:r>
      <w:r w:rsidR="00EC5A48" w:rsidRPr="005F2AB8">
        <w:t>Помимо всего вышесказанного, важно добавить, что к</w:t>
      </w:r>
      <w:r w:rsidRPr="005F2AB8">
        <w:t xml:space="preserve"> каждому случаю нарушения или выданному предупреждению система автоматически прикладывает прямую ссылку на соответствующий пункт ГОСТ. Она позволяет пользователю убедиться, что правило действительно связано с нормативным документом, а не доверять разработчику без оснований.</w:t>
      </w:r>
    </w:p>
    <w:p w14:paraId="7A3A23E7" w14:textId="77777777" w:rsidR="00EC5A48" w:rsidRPr="005F2AB8" w:rsidRDefault="00EC5A48" w:rsidP="00C83CB5">
      <w:pPr>
        <w:pStyle w:val="a1"/>
        <w:numPr>
          <w:ilvl w:val="0"/>
          <w:numId w:val="15"/>
        </w:numPr>
      </w:pPr>
      <w:r w:rsidRPr="005F2AB8">
        <w:t xml:space="preserve">сущность «Результат проверки </w:t>
      </w:r>
      <w:proofErr w:type="spellStart"/>
      <w:r w:rsidRPr="005F2AB8">
        <w:t>валидатора</w:t>
      </w:r>
      <w:proofErr w:type="spellEnd"/>
      <w:r w:rsidRPr="005F2AB8">
        <w:t>»</w:t>
      </w:r>
    </w:p>
    <w:p w14:paraId="23805738" w14:textId="77777777" w:rsidR="00EC5A48" w:rsidRPr="005F2AB8" w:rsidRDefault="008E5291" w:rsidP="001C0DDD">
      <w:pPr>
        <w:pStyle w:val="a1"/>
      </w:pPr>
      <w:r w:rsidRPr="005F2AB8">
        <w:t>Аналогично</w:t>
      </w:r>
      <w:r w:rsidR="00B5667A" w:rsidRPr="005F2AB8">
        <w:t xml:space="preserve"> «признаку элемента» – не </w:t>
      </w:r>
      <w:r w:rsidRPr="005F2AB8">
        <w:t>существ</w:t>
      </w:r>
      <w:r w:rsidR="00B5667A" w:rsidRPr="005F2AB8">
        <w:t>ует</w:t>
      </w:r>
      <w:r w:rsidR="009A5425" w:rsidRPr="005F2AB8">
        <w:t xml:space="preserve"> без документа, следовательно, </w:t>
      </w:r>
      <w:r w:rsidRPr="005F2AB8">
        <w:t xml:space="preserve">сущность слабая. </w:t>
      </w:r>
      <w:r w:rsidR="00EC5A48" w:rsidRPr="005F2AB8">
        <w:t xml:space="preserve">Отражает итог работы отдельного </w:t>
      </w:r>
      <w:proofErr w:type="spellStart"/>
      <w:r w:rsidR="00EC5A48" w:rsidRPr="005F2AB8">
        <w:t>валидатора</w:t>
      </w:r>
      <w:proofErr w:type="spellEnd"/>
      <w:r w:rsidR="00EC5A48" w:rsidRPr="005F2AB8">
        <w:t xml:space="preserve">, под которым понимается логически сгруппированный набор правил. Каждый результат проверки </w:t>
      </w:r>
      <w:proofErr w:type="spellStart"/>
      <w:r w:rsidR="00EC5A48" w:rsidRPr="005F2AB8">
        <w:t>валидатора</w:t>
      </w:r>
      <w:proofErr w:type="spellEnd"/>
      <w:r w:rsidR="00EC5A48" w:rsidRPr="005F2AB8">
        <w:t xml:space="preserve"> включает в себя:</w:t>
      </w:r>
    </w:p>
    <w:p w14:paraId="0D9ED464" w14:textId="77777777" w:rsidR="00EC5A48" w:rsidRPr="005F2AB8" w:rsidRDefault="00EC5A48" w:rsidP="001C0DDD">
      <w:pPr>
        <w:pStyle w:val="a1"/>
      </w:pPr>
      <w:r w:rsidRPr="005F2AB8">
        <w:tab/>
      </w:r>
      <w:r w:rsidRPr="005F2AB8">
        <w:tab/>
        <w:t xml:space="preserve">– имя </w:t>
      </w:r>
      <w:proofErr w:type="spellStart"/>
      <w:r w:rsidRPr="005F2AB8">
        <w:t>валидатора</w:t>
      </w:r>
      <w:proofErr w:type="spellEnd"/>
      <w:r w:rsidRPr="005F2AB8">
        <w:t>;</w:t>
      </w:r>
    </w:p>
    <w:p w14:paraId="2146BA06" w14:textId="77777777" w:rsidR="008E5291" w:rsidRPr="005F2AB8" w:rsidRDefault="008E5291" w:rsidP="001C0DDD">
      <w:pPr>
        <w:pStyle w:val="a1"/>
        <w:jc w:val="left"/>
      </w:pPr>
      <w:r w:rsidRPr="005F2AB8">
        <w:tab/>
      </w:r>
      <w:r w:rsidRPr="005F2AB8">
        <w:tab/>
        <w:t xml:space="preserve">– список результатов по каждому правилу, входящему в состав данного </w:t>
      </w:r>
      <w:proofErr w:type="spellStart"/>
      <w:r w:rsidRPr="005F2AB8">
        <w:t>валидатора</w:t>
      </w:r>
      <w:proofErr w:type="spellEnd"/>
      <w:r w:rsidRPr="005F2AB8">
        <w:t>.</w:t>
      </w:r>
    </w:p>
    <w:p w14:paraId="315B4CC6" w14:textId="77777777" w:rsidR="001603C7" w:rsidRPr="005F2AB8" w:rsidRDefault="00EC5A48" w:rsidP="001C0DDD">
      <w:pPr>
        <w:pStyle w:val="a1"/>
      </w:pPr>
      <w:r w:rsidRPr="005F2AB8">
        <w:tab/>
      </w:r>
      <w:r w:rsidR="008E5291" w:rsidRPr="005F2AB8">
        <w:t xml:space="preserve">Важно подчеркнуть, что один результат проверки </w:t>
      </w:r>
      <w:proofErr w:type="spellStart"/>
      <w:r w:rsidR="008E5291" w:rsidRPr="005F2AB8">
        <w:t>валидатора</w:t>
      </w:r>
      <w:proofErr w:type="spellEnd"/>
      <w:r w:rsidR="008E5291" w:rsidRPr="005F2AB8">
        <w:t xml:space="preserve"> формируется ровно для одного документа</w:t>
      </w:r>
      <w:r w:rsidR="00E75C00" w:rsidRPr="005F2AB8">
        <w:t xml:space="preserve">, но </w:t>
      </w:r>
      <w:r w:rsidR="008E5291" w:rsidRPr="005F2AB8">
        <w:t xml:space="preserve">один документ может иметь несколько результатов проверки – по числу запущенных </w:t>
      </w:r>
      <w:proofErr w:type="spellStart"/>
      <w:r w:rsidR="008E5291" w:rsidRPr="005F2AB8">
        <w:t>валидаторов</w:t>
      </w:r>
      <w:proofErr w:type="spellEnd"/>
      <w:r w:rsidR="008E5291" w:rsidRPr="005F2AB8">
        <w:t>.</w:t>
      </w:r>
    </w:p>
    <w:p w14:paraId="169D248B" w14:textId="0D1F432A" w:rsidR="006F325C" w:rsidRPr="005F2AB8" w:rsidRDefault="00DC4FFE" w:rsidP="00C83CB5">
      <w:pPr>
        <w:pStyle w:val="a1"/>
        <w:numPr>
          <w:ilvl w:val="0"/>
          <w:numId w:val="15"/>
        </w:numPr>
      </w:pPr>
      <w:r w:rsidRPr="005F2AB8">
        <w:t>с</w:t>
      </w:r>
      <w:r w:rsidR="008E5291" w:rsidRPr="005F2AB8">
        <w:t>ущность «Результат правила»</w:t>
      </w:r>
    </w:p>
    <w:p w14:paraId="258FAF75" w14:textId="77777777" w:rsidR="00BC2445" w:rsidRPr="005F2AB8" w:rsidRDefault="009A055F" w:rsidP="001C0DDD">
      <w:pPr>
        <w:pStyle w:val="a1"/>
      </w:pPr>
      <w:r w:rsidRPr="005F2AB8">
        <w:lastRenderedPageBreak/>
        <w:t>Слабая сущность</w:t>
      </w:r>
      <w:r w:rsidR="00B5667A" w:rsidRPr="005F2AB8">
        <w:t>, потому что не существует</w:t>
      </w:r>
      <w:r w:rsidR="00580EEC" w:rsidRPr="005F2AB8">
        <w:t xml:space="preserve"> самостоятельно, вне контекста результата проверки </w:t>
      </w:r>
      <w:proofErr w:type="spellStart"/>
      <w:r w:rsidR="00580EEC" w:rsidRPr="005F2AB8">
        <w:t>валидатора</w:t>
      </w:r>
      <w:proofErr w:type="spellEnd"/>
      <w:r w:rsidR="00580EEC" w:rsidRPr="005F2AB8">
        <w:t>.</w:t>
      </w:r>
      <w:r w:rsidR="00BC2445" w:rsidRPr="005F2AB8">
        <w:t xml:space="preserve"> Один результат </w:t>
      </w:r>
      <w:proofErr w:type="spellStart"/>
      <w:r w:rsidR="00BC2445" w:rsidRPr="005F2AB8">
        <w:t>валидатора</w:t>
      </w:r>
      <w:proofErr w:type="spellEnd"/>
      <w:r w:rsidR="00BC2445" w:rsidRPr="005F2AB8">
        <w:t xml:space="preserve"> содержит много записей по отдельным правилам.</w:t>
      </w:r>
    </w:p>
    <w:p w14:paraId="144ACF82" w14:textId="77777777" w:rsidR="008E5291" w:rsidRPr="005F2AB8" w:rsidRDefault="00580EEC" w:rsidP="001C0DDD">
      <w:pPr>
        <w:pStyle w:val="a1"/>
      </w:pPr>
      <w:r w:rsidRPr="005F2AB8">
        <w:t>Для каждого правила, которое было выполнено в рамках ра</w:t>
      </w:r>
      <w:r w:rsidR="00E75C00" w:rsidRPr="005F2AB8">
        <w:t xml:space="preserve">боты </w:t>
      </w:r>
      <w:proofErr w:type="spellStart"/>
      <w:r w:rsidR="00E75C00" w:rsidRPr="005F2AB8">
        <w:t>валидатора</w:t>
      </w:r>
      <w:proofErr w:type="spellEnd"/>
      <w:r w:rsidR="00E75C00" w:rsidRPr="005F2AB8">
        <w:t>,</w:t>
      </w:r>
      <w:r w:rsidRPr="005F2AB8">
        <w:t xml:space="preserve"> фиксируются:</w:t>
      </w:r>
    </w:p>
    <w:p w14:paraId="150763F4" w14:textId="77777777" w:rsidR="00580EEC" w:rsidRPr="005F2AB8" w:rsidRDefault="00580EEC" w:rsidP="001C0DDD">
      <w:pPr>
        <w:pStyle w:val="a1"/>
      </w:pPr>
      <w:r w:rsidRPr="005F2AB8">
        <w:tab/>
      </w:r>
      <w:r w:rsidRPr="005F2AB8">
        <w:tab/>
        <w:t>– статус (</w:t>
      </w:r>
      <w:r w:rsidRPr="005F2AB8">
        <w:rPr>
          <w:lang w:val="en-US"/>
        </w:rPr>
        <w:t>OK</w:t>
      </w:r>
      <w:r w:rsidRPr="005F2AB8">
        <w:t>/</w:t>
      </w:r>
      <w:r w:rsidRPr="005F2AB8">
        <w:rPr>
          <w:lang w:val="en-US"/>
        </w:rPr>
        <w:t>FAIL</w:t>
      </w:r>
      <w:r w:rsidRPr="005F2AB8">
        <w:t>/</w:t>
      </w:r>
      <w:r w:rsidRPr="005F2AB8">
        <w:rPr>
          <w:lang w:val="en-US"/>
        </w:rPr>
        <w:t>SKIP</w:t>
      </w:r>
      <w:r w:rsidRPr="005F2AB8">
        <w:t>);</w:t>
      </w:r>
    </w:p>
    <w:p w14:paraId="5792442E" w14:textId="77777777" w:rsidR="00580EEC" w:rsidRPr="005F2AB8" w:rsidRDefault="00580EEC" w:rsidP="001C0DDD">
      <w:pPr>
        <w:pStyle w:val="a1"/>
      </w:pPr>
      <w:r w:rsidRPr="005F2AB8">
        <w:tab/>
      </w:r>
      <w:r w:rsidRPr="005F2AB8">
        <w:tab/>
        <w:t>– сообщение для пользователя;</w:t>
      </w:r>
    </w:p>
    <w:p w14:paraId="214E8FED" w14:textId="77777777" w:rsidR="00580EEC" w:rsidRPr="005F2AB8" w:rsidRDefault="00580EEC" w:rsidP="001C0DDD">
      <w:pPr>
        <w:pStyle w:val="a1"/>
      </w:pPr>
      <w:r w:rsidRPr="005F2AB8">
        <w:tab/>
      </w:r>
      <w:r w:rsidRPr="005F2AB8">
        <w:tab/>
        <w:t>– уникальный идентификатор правил (ссылка на «Правило»).</w:t>
      </w:r>
    </w:p>
    <w:p w14:paraId="5DF42A32" w14:textId="77777777" w:rsidR="00580EEC" w:rsidRPr="005F2AB8" w:rsidRDefault="00B5667A" w:rsidP="001C0DDD">
      <w:pPr>
        <w:pStyle w:val="a1"/>
      </w:pPr>
      <w:r w:rsidRPr="005F2AB8">
        <w:t>О</w:t>
      </w:r>
      <w:r w:rsidR="00BC2445" w:rsidRPr="005F2AB8">
        <w:t xml:space="preserve">дно и то же правило используется много раз в разных проверках и </w:t>
      </w:r>
      <w:r w:rsidR="00E75C00" w:rsidRPr="005F2AB8">
        <w:t>частях документа</w:t>
      </w:r>
      <w:r w:rsidR="00BC2445" w:rsidRPr="005F2AB8">
        <w:t>, а зна</w:t>
      </w:r>
      <w:r w:rsidR="00E75C00" w:rsidRPr="005F2AB8">
        <w:t>чит</w:t>
      </w:r>
      <w:r w:rsidR="00BC2445" w:rsidRPr="005F2AB8">
        <w:t xml:space="preserve"> </w:t>
      </w:r>
      <w:r w:rsidR="00B75ADD" w:rsidRPr="005F2AB8">
        <w:t xml:space="preserve">связь «Правила» и «Результатом правила» – </w:t>
      </w:r>
      <w:proofErr w:type="gramStart"/>
      <w:r w:rsidR="00B75ADD" w:rsidRPr="005F2AB8">
        <w:t>1:М.</w:t>
      </w:r>
      <w:proofErr w:type="gramEnd"/>
    </w:p>
    <w:p w14:paraId="7B03BBB8" w14:textId="77777777" w:rsidR="00B75ADD" w:rsidRPr="005F2AB8" w:rsidRDefault="00B75ADD" w:rsidP="001C0DDD">
      <w:pPr>
        <w:pStyle w:val="a1"/>
      </w:pPr>
      <w:r w:rsidRPr="005F2AB8">
        <w:t>Предложенная информационная модель обеспечивает полное, непротиворечивое и нормализованное описание всех сущностей, участвующих в процессе.</w:t>
      </w:r>
    </w:p>
    <w:p w14:paraId="59456FD6" w14:textId="77777777" w:rsidR="006073B0" w:rsidRPr="005F2AB8" w:rsidRDefault="003A1521" w:rsidP="001C0DDD">
      <w:pPr>
        <w:pStyle w:val="2"/>
        <w:ind w:left="0" w:firstLine="709"/>
      </w:pPr>
      <w:bookmarkStart w:id="70" w:name="_Toc228044037"/>
      <w:bookmarkStart w:id="71" w:name="_Toc228154686"/>
      <w:r w:rsidRPr="005F2AB8">
        <w:t>Архитектурная расширяемость и развитие пользовательских правил</w:t>
      </w:r>
      <w:bookmarkEnd w:id="70"/>
      <w:bookmarkEnd w:id="71"/>
    </w:p>
    <w:p w14:paraId="57E05775" w14:textId="77777777" w:rsidR="00F540BD" w:rsidRPr="005F2AB8" w:rsidRDefault="006073B0" w:rsidP="001C0DDD">
      <w:pPr>
        <w:pStyle w:val="a1"/>
      </w:pPr>
      <w:r w:rsidRPr="005F2AB8">
        <w:t xml:space="preserve">Одним из ключевых требований при проектировании системы </w:t>
      </w:r>
      <w:r w:rsidR="00E768FD" w:rsidRPr="005F2AB8">
        <w:t xml:space="preserve">– возможность </w:t>
      </w:r>
      <w:r w:rsidRPr="005F2AB8">
        <w:t>её дальнейшего развития без кардинальной перестройки уже реализованных компонентов. В связи с этим в архитектуру изначально была заложена поддержка расширения набора проверочных правил, включая силами самого пользователя. Ниже описывается, каким образом данная возможность обеспечивается на уровне проектных решений.</w:t>
      </w:r>
    </w:p>
    <w:p w14:paraId="548800DD" w14:textId="77777777" w:rsidR="00E863B5" w:rsidRPr="005F2AB8" w:rsidRDefault="00E863B5" w:rsidP="004A27B6">
      <w:pPr>
        <w:pStyle w:val="3"/>
        <w:ind w:left="0" w:firstLine="709"/>
        <w:rPr>
          <w:rFonts w:cs="Times New Roman"/>
          <w:b/>
        </w:rPr>
      </w:pPr>
      <w:bookmarkStart w:id="72" w:name="_Toc228044038"/>
      <w:bookmarkStart w:id="73" w:name="_Toc228154687"/>
      <w:proofErr w:type="spellStart"/>
      <w:r w:rsidRPr="005F2AB8">
        <w:rPr>
          <w:rFonts w:cs="Times New Roman"/>
          <w:b/>
        </w:rPr>
        <w:t>Валидаторы</w:t>
      </w:r>
      <w:proofErr w:type="spellEnd"/>
      <w:r w:rsidRPr="005F2AB8">
        <w:rPr>
          <w:rFonts w:cs="Times New Roman"/>
          <w:b/>
        </w:rPr>
        <w:t xml:space="preserve"> и функции</w:t>
      </w:r>
      <w:bookmarkEnd w:id="72"/>
      <w:bookmarkEnd w:id="73"/>
      <w:r w:rsidRPr="005F2AB8">
        <w:rPr>
          <w:rFonts w:cs="Times New Roman"/>
          <w:b/>
        </w:rPr>
        <w:t xml:space="preserve"> </w:t>
      </w:r>
    </w:p>
    <w:p w14:paraId="00960491" w14:textId="33408F23" w:rsidR="006073B0" w:rsidRPr="005F2AB8" w:rsidRDefault="006073B0" w:rsidP="001C0DDD">
      <w:pPr>
        <w:pStyle w:val="a1"/>
      </w:pPr>
      <w:r w:rsidRPr="005F2AB8">
        <w:t>Проектная м</w:t>
      </w:r>
      <w:r w:rsidR="00E768FD" w:rsidRPr="005F2AB8">
        <w:t>одель строит</w:t>
      </w:r>
      <w:r w:rsidRPr="005F2AB8">
        <w:t xml:space="preserve">ся на разделении </w:t>
      </w:r>
      <w:proofErr w:type="spellStart"/>
      <w:r w:rsidRPr="005F2AB8">
        <w:t>валидаторов</w:t>
      </w:r>
      <w:proofErr w:type="spellEnd"/>
      <w:r w:rsidRPr="005F2AB8">
        <w:t xml:space="preserve"> и функций проверки: каждый </w:t>
      </w:r>
      <w:proofErr w:type="spellStart"/>
      <w:r w:rsidRPr="005F2AB8">
        <w:t>валидатор</w:t>
      </w:r>
      <w:proofErr w:type="spellEnd"/>
      <w:r w:rsidRPr="005F2AB8">
        <w:t xml:space="preserve"> отвечает за проверку отдельного структурного элемента докуме</w:t>
      </w:r>
      <w:r w:rsidR="00560DB6" w:rsidRPr="005F2AB8">
        <w:t>нта (таких разделов</w:t>
      </w:r>
      <w:r w:rsidR="004D15E9" w:rsidRPr="005F2AB8">
        <w:t>, как</w:t>
      </w:r>
      <w:r w:rsidR="00560DB6" w:rsidRPr="005F2AB8">
        <w:t xml:space="preserve"> «РЕФЕРАТ», «ВВЕД</w:t>
      </w:r>
      <w:r w:rsidR="00097BC6" w:rsidRPr="005F2AB8">
        <w:t>Е</w:t>
      </w:r>
      <w:r w:rsidR="00560DB6" w:rsidRPr="005F2AB8">
        <w:t>НИЕ» и так далее</w:t>
      </w:r>
      <w:r w:rsidRPr="005F2AB8">
        <w:t>), а функции реализуют конкретные алгоритмы анализа (</w:t>
      </w:r>
      <w:r w:rsidR="00560DB6" w:rsidRPr="005F2AB8">
        <w:t>например, соответствие определенному шаблону, извлечение конкретных элементов</w:t>
      </w:r>
      <w:r w:rsidRPr="005F2AB8">
        <w:t xml:space="preserve">). Такое </w:t>
      </w:r>
      <w:r w:rsidRPr="005F2AB8">
        <w:lastRenderedPageBreak/>
        <w:t>разделение позв</w:t>
      </w:r>
      <w:r w:rsidR="00873507" w:rsidRPr="005F2AB8">
        <w:t xml:space="preserve">оляет </w:t>
      </w:r>
      <w:r w:rsidR="00560DB6" w:rsidRPr="005F2AB8">
        <w:t xml:space="preserve">локализовать изменения и </w:t>
      </w:r>
      <w:r w:rsidR="00FB497E" w:rsidRPr="005F2AB8">
        <w:t xml:space="preserve">разделить </w:t>
      </w:r>
      <w:r w:rsidR="00873507" w:rsidRPr="005F2AB8">
        <w:t>ответственность</w:t>
      </w:r>
      <w:r w:rsidR="00FB497E" w:rsidRPr="005F2AB8">
        <w:t xml:space="preserve"> между компонентами</w:t>
      </w:r>
      <w:r w:rsidRPr="005F2AB8">
        <w:t>.</w:t>
      </w:r>
    </w:p>
    <w:p w14:paraId="1639DFD5" w14:textId="77777777" w:rsidR="006073B0" w:rsidRPr="005F2AB8" w:rsidRDefault="006073B0" w:rsidP="001C0DDD">
      <w:pPr>
        <w:pStyle w:val="a1"/>
      </w:pPr>
      <w:r w:rsidRPr="005F2AB8">
        <w:t>Все функции проверки в системе делятся на две категории:</w:t>
      </w:r>
    </w:p>
    <w:p w14:paraId="454CA7DA" w14:textId="77777777" w:rsidR="00560DB6" w:rsidRPr="005F2AB8" w:rsidRDefault="00560DB6" w:rsidP="00C83CB5">
      <w:pPr>
        <w:pStyle w:val="a1"/>
        <w:numPr>
          <w:ilvl w:val="0"/>
          <w:numId w:val="16"/>
        </w:numPr>
      </w:pPr>
      <w:r w:rsidRPr="005F2AB8">
        <w:t>специализированные</w:t>
      </w:r>
    </w:p>
    <w:p w14:paraId="28D02163" w14:textId="77777777" w:rsidR="006073B0" w:rsidRPr="005F2AB8" w:rsidRDefault="00560DB6" w:rsidP="001C0DDD">
      <w:pPr>
        <w:pStyle w:val="a1"/>
      </w:pPr>
      <w:r w:rsidRPr="005F2AB8">
        <w:t xml:space="preserve">Реализованы </w:t>
      </w:r>
      <w:r w:rsidR="006073B0" w:rsidRPr="005F2AB8">
        <w:t xml:space="preserve">для уникальных, редко встречающихся сценариев </w:t>
      </w:r>
      <w:proofErr w:type="spellStart"/>
      <w:r w:rsidR="006073B0" w:rsidRPr="005F2AB8">
        <w:t>валидации</w:t>
      </w:r>
      <w:proofErr w:type="spellEnd"/>
      <w:r w:rsidR="006073B0" w:rsidRPr="005F2AB8">
        <w:t xml:space="preserve">, для конкретных </w:t>
      </w:r>
      <w:r w:rsidRPr="005F2AB8">
        <w:t>структурных элементов и нестандартных требований;</w:t>
      </w:r>
    </w:p>
    <w:p w14:paraId="539DA430" w14:textId="77777777" w:rsidR="00560DB6" w:rsidRPr="005F2AB8" w:rsidRDefault="00560DB6" w:rsidP="00C83CB5">
      <w:pPr>
        <w:pStyle w:val="a1"/>
        <w:numPr>
          <w:ilvl w:val="0"/>
          <w:numId w:val="16"/>
        </w:numPr>
      </w:pPr>
      <w:r w:rsidRPr="005F2AB8">
        <w:t>общие</w:t>
      </w:r>
    </w:p>
    <w:p w14:paraId="61B09B61" w14:textId="0E277B9E" w:rsidR="00560DB6" w:rsidRPr="005F2AB8" w:rsidRDefault="00560DB6" w:rsidP="001C0DDD">
      <w:pPr>
        <w:pStyle w:val="a1"/>
      </w:pPr>
      <w:r w:rsidRPr="005F2AB8">
        <w:t>Реализуют массовые, многократно используемые функции, зачастую параметризованные, для уникальности входных параметров</w:t>
      </w:r>
      <w:r w:rsidR="00FB497E" w:rsidRPr="005F2AB8">
        <w:t xml:space="preserve"> (например, проверка регулярными выражениями)</w:t>
      </w:r>
      <w:r w:rsidRPr="005F2AB8">
        <w:t>. П</w:t>
      </w:r>
      <w:r w:rsidR="00FB497E" w:rsidRPr="005F2AB8">
        <w:t>рименяются в других специализированных функциях</w:t>
      </w:r>
      <w:r w:rsidRPr="005F2AB8">
        <w:t xml:space="preserve">. </w:t>
      </w:r>
    </w:p>
    <w:p w14:paraId="4F45BF30" w14:textId="77777777" w:rsidR="00E863B5" w:rsidRPr="005F2AB8" w:rsidRDefault="00E863B5" w:rsidP="004A27B6">
      <w:pPr>
        <w:pStyle w:val="3"/>
        <w:ind w:left="0" w:firstLine="709"/>
        <w:rPr>
          <w:rFonts w:cs="Times New Roman"/>
          <w:b/>
        </w:rPr>
      </w:pPr>
      <w:bookmarkStart w:id="74" w:name="_Toc228044039"/>
      <w:bookmarkStart w:id="75" w:name="_Toc228154688"/>
      <w:r w:rsidRPr="005F2AB8">
        <w:rPr>
          <w:rFonts w:cs="Times New Roman"/>
          <w:b/>
        </w:rPr>
        <w:t>Централизация конфигурационной системы</w:t>
      </w:r>
      <w:bookmarkEnd w:id="74"/>
      <w:bookmarkEnd w:id="75"/>
    </w:p>
    <w:p w14:paraId="41C4844E" w14:textId="77777777" w:rsidR="00FB497E" w:rsidRPr="005F2AB8" w:rsidRDefault="009A055F" w:rsidP="001C0DDD">
      <w:pPr>
        <w:pStyle w:val="a1"/>
      </w:pPr>
      <w:r w:rsidRPr="005F2AB8">
        <w:t xml:space="preserve">Важное архитектурное решение – вынос </w:t>
      </w:r>
      <w:r w:rsidR="00FB497E" w:rsidRPr="005F2AB8">
        <w:t>всех настраиваемых параметров в отдельный конфигурационный файл. К таким параметрам относятся, в частности:</w:t>
      </w:r>
    </w:p>
    <w:p w14:paraId="2B148572" w14:textId="1AA51125" w:rsidR="00FB497E" w:rsidRPr="005F2AB8" w:rsidRDefault="002F543F" w:rsidP="00C83CB5">
      <w:pPr>
        <w:pStyle w:val="a1"/>
        <w:numPr>
          <w:ilvl w:val="0"/>
          <w:numId w:val="17"/>
        </w:numPr>
      </w:pPr>
      <w:r w:rsidRPr="005F2AB8">
        <w:tab/>
      </w:r>
      <w:r w:rsidR="00FB497E" w:rsidRPr="005F2AB8">
        <w:t>регулярные выражения;</w:t>
      </w:r>
    </w:p>
    <w:p w14:paraId="4D502979" w14:textId="6B92558F" w:rsidR="00FB497E" w:rsidRPr="005F2AB8" w:rsidRDefault="002F543F" w:rsidP="00C83CB5">
      <w:pPr>
        <w:pStyle w:val="a1"/>
        <w:numPr>
          <w:ilvl w:val="0"/>
          <w:numId w:val="17"/>
        </w:numPr>
      </w:pPr>
      <w:r w:rsidRPr="005F2AB8">
        <w:tab/>
      </w:r>
      <w:r w:rsidR="00FB497E" w:rsidRPr="005F2AB8">
        <w:t>списки обязательных слов и терминов;</w:t>
      </w:r>
    </w:p>
    <w:p w14:paraId="1753F69A" w14:textId="3A572295" w:rsidR="00FB497E" w:rsidRPr="005F2AB8" w:rsidRDefault="002F543F" w:rsidP="00C83CB5">
      <w:pPr>
        <w:pStyle w:val="a1"/>
        <w:numPr>
          <w:ilvl w:val="0"/>
          <w:numId w:val="17"/>
        </w:numPr>
      </w:pPr>
      <w:r w:rsidRPr="005F2AB8">
        <w:tab/>
        <w:t>п</w:t>
      </w:r>
      <w:r w:rsidR="00FB497E" w:rsidRPr="005F2AB8">
        <w:t>равила</w:t>
      </w:r>
      <w:r w:rsidRPr="005F2AB8">
        <w:t>.</w:t>
      </w:r>
    </w:p>
    <w:p w14:paraId="21E5073B" w14:textId="50CF6428" w:rsidR="00E863B5" w:rsidRPr="005F2AB8" w:rsidRDefault="00FB497E" w:rsidP="00FD39DE">
      <w:pPr>
        <w:pStyle w:val="a1"/>
      </w:pPr>
      <w:r w:rsidRPr="005F2AB8">
        <w:t>Благодаря централизованному хранению конфигурации изменени</w:t>
      </w:r>
      <w:r w:rsidR="00B5667A" w:rsidRPr="005F2AB8">
        <w:t>е параметров проверки выполняется</w:t>
      </w:r>
      <w:r w:rsidRPr="005F2AB8">
        <w:t xml:space="preserve"> без модификации исходного</w:t>
      </w:r>
      <w:r w:rsidR="00CA6E6D" w:rsidRPr="005F2AB8">
        <w:t xml:space="preserve"> кода </w:t>
      </w:r>
      <w:proofErr w:type="spellStart"/>
      <w:r w:rsidR="00CA6E6D" w:rsidRPr="005F2AB8">
        <w:t>валидаторов</w:t>
      </w:r>
      <w:proofErr w:type="spellEnd"/>
      <w:r w:rsidR="00CA6E6D" w:rsidRPr="005F2AB8">
        <w:t xml:space="preserve">. Конфигурация </w:t>
      </w:r>
      <w:r w:rsidRPr="005F2AB8">
        <w:t xml:space="preserve">ускоряет адаптацию </w:t>
      </w:r>
      <w:r w:rsidR="00A40399" w:rsidRPr="005F2AB8">
        <w:t>системы под новые требования</w:t>
      </w:r>
      <w:r w:rsidRPr="005F2AB8">
        <w:t xml:space="preserve"> и снижает риск ошибок при правках.</w:t>
      </w:r>
    </w:p>
    <w:p w14:paraId="6A532A96" w14:textId="77777777" w:rsidR="00E863B5" w:rsidRPr="005F2AB8" w:rsidRDefault="00E863B5" w:rsidP="004A27B6">
      <w:pPr>
        <w:pStyle w:val="3"/>
        <w:ind w:left="0" w:firstLine="709"/>
        <w:rPr>
          <w:rFonts w:cs="Times New Roman"/>
          <w:b/>
        </w:rPr>
      </w:pPr>
      <w:bookmarkStart w:id="76" w:name="_Toc228044040"/>
      <w:bookmarkStart w:id="77" w:name="_Toc228154689"/>
      <w:r w:rsidRPr="005F2AB8">
        <w:rPr>
          <w:rFonts w:cs="Times New Roman"/>
          <w:b/>
        </w:rPr>
        <w:t>Конструктор правил</w:t>
      </w:r>
      <w:bookmarkEnd w:id="76"/>
      <w:bookmarkEnd w:id="77"/>
    </w:p>
    <w:p w14:paraId="1395B9A0" w14:textId="77777777" w:rsidR="00FB497E" w:rsidRPr="005F2AB8" w:rsidRDefault="00FB497E" w:rsidP="001C0DDD">
      <w:pPr>
        <w:pStyle w:val="a1"/>
      </w:pPr>
      <w:r w:rsidRPr="005F2AB8">
        <w:t xml:space="preserve">Для каждого </w:t>
      </w:r>
      <w:proofErr w:type="spellStart"/>
      <w:r w:rsidRPr="005F2AB8">
        <w:t>валидатора</w:t>
      </w:r>
      <w:proofErr w:type="spellEnd"/>
      <w:r w:rsidRPr="005F2AB8">
        <w:t xml:space="preserve"> в системе преду</w:t>
      </w:r>
      <w:r w:rsidR="004A457A" w:rsidRPr="005F2AB8">
        <w:t>смотрен</w:t>
      </w:r>
      <w:r w:rsidRPr="005F2AB8">
        <w:t xml:space="preserve"> стандартный конструктор правил. </w:t>
      </w:r>
      <w:r w:rsidR="009A055F" w:rsidRPr="005F2AB8">
        <w:t xml:space="preserve">Он </w:t>
      </w:r>
      <w:r w:rsidRPr="005F2AB8">
        <w:t xml:space="preserve">автоматически инициализирует базовый набор правил для </w:t>
      </w:r>
      <w:proofErr w:type="spellStart"/>
      <w:r w:rsidRPr="005F2AB8">
        <w:t>валидатора</w:t>
      </w:r>
      <w:proofErr w:type="spellEnd"/>
      <w:r w:rsidRPr="005F2AB8">
        <w:t>, основыва</w:t>
      </w:r>
      <w:r w:rsidR="00E768FD" w:rsidRPr="005F2AB8">
        <w:t>ясь на его имени</w:t>
      </w:r>
      <w:r w:rsidRPr="005F2AB8">
        <w:t xml:space="preserve">. Использование конструктора даёт обеспечение однообразия структуры правил внутри всех </w:t>
      </w:r>
      <w:proofErr w:type="spellStart"/>
      <w:r w:rsidRPr="005F2AB8">
        <w:t>валидаторов</w:t>
      </w:r>
      <w:proofErr w:type="spellEnd"/>
      <w:r w:rsidRPr="005F2AB8">
        <w:t>, упрощает процесс добавления новых правил</w:t>
      </w:r>
      <w:r w:rsidR="00E863B5" w:rsidRPr="005F2AB8">
        <w:t xml:space="preserve"> и снижает вероятность ошибки.</w:t>
      </w:r>
    </w:p>
    <w:p w14:paraId="71FEEFA3" w14:textId="77777777" w:rsidR="00E863B5" w:rsidRPr="005F2AB8" w:rsidRDefault="00E863B5" w:rsidP="004A27B6">
      <w:pPr>
        <w:pStyle w:val="3"/>
        <w:ind w:left="0" w:firstLine="709"/>
        <w:rPr>
          <w:rFonts w:cs="Times New Roman"/>
          <w:b/>
        </w:rPr>
      </w:pPr>
      <w:bookmarkStart w:id="78" w:name="_Toc228044041"/>
      <w:bookmarkStart w:id="79" w:name="_Toc228154690"/>
      <w:r w:rsidRPr="005F2AB8">
        <w:rPr>
          <w:rFonts w:cs="Times New Roman"/>
          <w:b/>
        </w:rPr>
        <w:lastRenderedPageBreak/>
        <w:t xml:space="preserve">Роль сервиса </w:t>
      </w:r>
      <w:proofErr w:type="spellStart"/>
      <w:r w:rsidRPr="005F2AB8">
        <w:rPr>
          <w:rFonts w:cs="Times New Roman"/>
          <w:b/>
        </w:rPr>
        <w:t>валидации</w:t>
      </w:r>
      <w:bookmarkEnd w:id="78"/>
      <w:bookmarkEnd w:id="79"/>
      <w:proofErr w:type="spellEnd"/>
    </w:p>
    <w:p w14:paraId="5C3C291D" w14:textId="77777777" w:rsidR="0045677F" w:rsidRPr="005F2AB8" w:rsidRDefault="0045677F" w:rsidP="001C0DDD">
      <w:pPr>
        <w:pStyle w:val="a1"/>
      </w:pPr>
      <w:r w:rsidRPr="005F2AB8">
        <w:t xml:space="preserve">Центральный компонент для расширяемости модели – сервис </w:t>
      </w:r>
      <w:proofErr w:type="spellStart"/>
      <w:r w:rsidRPr="005F2AB8">
        <w:t>валидации</w:t>
      </w:r>
      <w:proofErr w:type="spellEnd"/>
      <w:r w:rsidRPr="005F2AB8">
        <w:t xml:space="preserve">. Он управляет жизненным циклом </w:t>
      </w:r>
      <w:proofErr w:type="spellStart"/>
      <w:r w:rsidRPr="005F2AB8">
        <w:t>валидатора</w:t>
      </w:r>
      <w:proofErr w:type="spellEnd"/>
      <w:r w:rsidRPr="005F2AB8">
        <w:t>, обеспечивает их независимость друг от друга, предоставляет единый формат вывода результата, централизованное управление правилами (загрузка, активация, применение к документу).</w:t>
      </w:r>
    </w:p>
    <w:p w14:paraId="0B0222C4" w14:textId="77777777" w:rsidR="0045677F" w:rsidRPr="005F2AB8" w:rsidRDefault="0045677F" w:rsidP="001C0DDD">
      <w:pPr>
        <w:pStyle w:val="a1"/>
      </w:pPr>
      <w:r w:rsidRPr="005F2AB8">
        <w:t>Одним из главных достоинств ре</w:t>
      </w:r>
      <w:r w:rsidR="009A055F" w:rsidRPr="005F2AB8">
        <w:t xml:space="preserve">ализованной архитектуры – простота </w:t>
      </w:r>
      <w:r w:rsidRPr="005F2AB8">
        <w:t>расширения функ</w:t>
      </w:r>
      <w:r w:rsidR="008128BA" w:rsidRPr="005F2AB8">
        <w:t xml:space="preserve">циональности сервиса </w:t>
      </w:r>
      <w:proofErr w:type="spellStart"/>
      <w:r w:rsidR="008128BA" w:rsidRPr="005F2AB8">
        <w:t>валидации</w:t>
      </w:r>
      <w:proofErr w:type="spellEnd"/>
      <w:r w:rsidR="008128BA" w:rsidRPr="005F2AB8">
        <w:t xml:space="preserve">. </w:t>
      </w:r>
      <w:r w:rsidRPr="005F2AB8">
        <w:t>Чтобы добавить в систему новый тип проверки достаточно выполнить два действия:</w:t>
      </w:r>
    </w:p>
    <w:p w14:paraId="6BFC7BE3" w14:textId="77777777" w:rsidR="0045677F" w:rsidRPr="005F2AB8" w:rsidRDefault="0045677F" w:rsidP="00C83CB5">
      <w:pPr>
        <w:pStyle w:val="a1"/>
        <w:numPr>
          <w:ilvl w:val="0"/>
          <w:numId w:val="18"/>
        </w:numPr>
      </w:pPr>
      <w:r w:rsidRPr="005F2AB8">
        <w:t>реализовать о</w:t>
      </w:r>
      <w:r w:rsidR="008128BA" w:rsidRPr="005F2AB8">
        <w:t>тдельный класс,</w:t>
      </w:r>
      <w:r w:rsidRPr="005F2AB8">
        <w:t xml:space="preserve"> новый </w:t>
      </w:r>
      <w:proofErr w:type="spellStart"/>
      <w:r w:rsidRPr="005F2AB8">
        <w:t>валидатор</w:t>
      </w:r>
      <w:proofErr w:type="spellEnd"/>
      <w:r w:rsidRPr="005F2AB8">
        <w:t>, с соблюдением общего и</w:t>
      </w:r>
      <w:r w:rsidR="008128BA" w:rsidRPr="005F2AB8">
        <w:t>нтерфейса, требуемого сервисом;</w:t>
      </w:r>
    </w:p>
    <w:p w14:paraId="5029A6A1" w14:textId="77777777" w:rsidR="0045677F" w:rsidRPr="005F2AB8" w:rsidRDefault="0045677F" w:rsidP="00C83CB5">
      <w:pPr>
        <w:pStyle w:val="a1"/>
        <w:numPr>
          <w:ilvl w:val="0"/>
          <w:numId w:val="18"/>
        </w:numPr>
      </w:pPr>
      <w:r w:rsidRPr="005F2AB8">
        <w:t xml:space="preserve">зарегистрировать созданный класс в сервисе </w:t>
      </w:r>
      <w:proofErr w:type="spellStart"/>
      <w:r w:rsidRPr="005F2AB8">
        <w:t>валидации</w:t>
      </w:r>
      <w:proofErr w:type="spellEnd"/>
      <w:r w:rsidRPr="005F2AB8">
        <w:t>.</w:t>
      </w:r>
    </w:p>
    <w:p w14:paraId="68EA4F5E" w14:textId="77777777" w:rsidR="008128BA" w:rsidRPr="005F2AB8" w:rsidRDefault="0045677F" w:rsidP="001C0DDD">
      <w:pPr>
        <w:pStyle w:val="a1"/>
      </w:pPr>
      <w:r w:rsidRPr="005F2AB8">
        <w:t xml:space="preserve">Никаких дополнительных изменений в коде существующих </w:t>
      </w:r>
      <w:proofErr w:type="spellStart"/>
      <w:r w:rsidRPr="005F2AB8">
        <w:t>валидат</w:t>
      </w:r>
      <w:r w:rsidR="00CA6E6D" w:rsidRPr="005F2AB8">
        <w:t>оров</w:t>
      </w:r>
      <w:proofErr w:type="spellEnd"/>
      <w:r w:rsidR="00CA6E6D" w:rsidRPr="005F2AB8">
        <w:t xml:space="preserve"> или самого сервиса</w:t>
      </w:r>
      <w:r w:rsidRPr="005F2AB8">
        <w:t xml:space="preserve"> не требуется</w:t>
      </w:r>
      <w:r w:rsidR="008128BA" w:rsidRPr="005F2AB8">
        <w:t>.</w:t>
      </w:r>
    </w:p>
    <w:p w14:paraId="7FF3C407" w14:textId="77777777" w:rsidR="008128BA" w:rsidRPr="005F2AB8" w:rsidRDefault="008128BA" w:rsidP="004A27B6">
      <w:pPr>
        <w:pStyle w:val="3"/>
        <w:ind w:left="0" w:firstLine="709"/>
        <w:rPr>
          <w:rFonts w:cs="Times New Roman"/>
          <w:b/>
        </w:rPr>
      </w:pPr>
      <w:bookmarkStart w:id="80" w:name="_Toc228044042"/>
      <w:bookmarkStart w:id="81" w:name="_Toc228154691"/>
      <w:r w:rsidRPr="005F2AB8">
        <w:rPr>
          <w:rFonts w:cs="Times New Roman"/>
          <w:b/>
        </w:rPr>
        <w:t>Процесс добавления нового правила</w:t>
      </w:r>
      <w:bookmarkEnd w:id="80"/>
      <w:bookmarkEnd w:id="81"/>
    </w:p>
    <w:p w14:paraId="45B43C8D" w14:textId="77777777" w:rsidR="008128BA" w:rsidRPr="005F2AB8" w:rsidRDefault="008128BA" w:rsidP="001C0DDD">
      <w:pPr>
        <w:pStyle w:val="a1"/>
      </w:pPr>
      <w:r w:rsidRPr="005F2AB8">
        <w:t xml:space="preserve">С учётом описанных выше архитектурных решений, </w:t>
      </w:r>
      <w:r w:rsidR="00A266E8" w:rsidRPr="005F2AB8">
        <w:t xml:space="preserve">ниже приводится типовые сценарии для разработчика и пользователя, которые описывает последовательность действий при добавлении в систему нового правила </w:t>
      </w:r>
      <w:proofErr w:type="spellStart"/>
      <w:r w:rsidR="00A266E8" w:rsidRPr="005F2AB8">
        <w:t>валидации</w:t>
      </w:r>
      <w:proofErr w:type="spellEnd"/>
      <w:r w:rsidR="00A266E8" w:rsidRPr="005F2AB8">
        <w:t>.</w:t>
      </w:r>
    </w:p>
    <w:p w14:paraId="2E83B861" w14:textId="77777777" w:rsidR="008128BA" w:rsidRPr="005F2AB8" w:rsidRDefault="008128BA" w:rsidP="004A27B6">
      <w:pPr>
        <w:pStyle w:val="4"/>
        <w:ind w:left="0" w:firstLine="709"/>
        <w:rPr>
          <w:rFonts w:cs="Times New Roman"/>
          <w:b/>
          <w:i w:val="0"/>
        </w:rPr>
      </w:pPr>
      <w:bookmarkStart w:id="82" w:name="_Toc228044043"/>
      <w:bookmarkStart w:id="83" w:name="_Toc228154692"/>
      <w:r w:rsidRPr="005F2AB8">
        <w:rPr>
          <w:rFonts w:cs="Times New Roman"/>
          <w:b/>
          <w:i w:val="0"/>
        </w:rPr>
        <w:t>Сценарий для разработчика</w:t>
      </w:r>
      <w:bookmarkEnd w:id="82"/>
      <w:bookmarkEnd w:id="83"/>
    </w:p>
    <w:p w14:paraId="0E451BD6" w14:textId="77777777" w:rsidR="00A266E8" w:rsidRPr="005F2AB8" w:rsidRDefault="00A266E8" w:rsidP="00C83CB5">
      <w:pPr>
        <w:pStyle w:val="a1"/>
        <w:numPr>
          <w:ilvl w:val="0"/>
          <w:numId w:val="19"/>
        </w:numPr>
      </w:pPr>
      <w:r w:rsidRPr="005F2AB8">
        <w:t>описание нового правила</w:t>
      </w:r>
    </w:p>
    <w:p w14:paraId="0C4995DF" w14:textId="77777777" w:rsidR="00A266E8" w:rsidRPr="005F2AB8" w:rsidRDefault="00A266E8" w:rsidP="001C0DDD">
      <w:pPr>
        <w:pStyle w:val="a1"/>
      </w:pPr>
      <w:r w:rsidRPr="005F2AB8">
        <w:t>Первым действием разработчик должен формализовать новое правило и внести его описание в конфигурационные файлы системы, а именно в каталог правил, где хранится определения всех доступных проверок. Для каждого нового правила устанавливаются все его обязательные поля.</w:t>
      </w:r>
    </w:p>
    <w:p w14:paraId="7E07372B" w14:textId="77777777" w:rsidR="00A266E8" w:rsidRPr="005F2AB8" w:rsidRDefault="00A266E8" w:rsidP="00C83CB5">
      <w:pPr>
        <w:pStyle w:val="a1"/>
        <w:numPr>
          <w:ilvl w:val="0"/>
          <w:numId w:val="19"/>
        </w:numPr>
      </w:pPr>
      <w:r w:rsidRPr="005F2AB8">
        <w:t>реализация функции проверок</w:t>
      </w:r>
    </w:p>
    <w:p w14:paraId="75DC5E6F" w14:textId="77777777" w:rsidR="00A266E8" w:rsidRPr="005F2AB8" w:rsidRDefault="006F34A3" w:rsidP="001C0DDD">
      <w:pPr>
        <w:pStyle w:val="a1"/>
      </w:pPr>
      <w:r w:rsidRPr="005F2AB8">
        <w:t>Когда</w:t>
      </w:r>
      <w:r w:rsidR="00A266E8" w:rsidRPr="005F2AB8">
        <w:t xml:space="preserve"> правило описано в конфигурации, необходимо обеспечить е</w:t>
      </w:r>
      <w:r w:rsidRPr="005F2AB8">
        <w:t>го программную реализацию. Р</w:t>
      </w:r>
      <w:r w:rsidR="00A266E8" w:rsidRPr="005F2AB8">
        <w:t>азработчик создаёт функции в локализованном месте, которые</w:t>
      </w:r>
      <w:r w:rsidR="00E35EAD" w:rsidRPr="005F2AB8">
        <w:t xml:space="preserve"> алгоритмически проверяют</w:t>
      </w:r>
      <w:r w:rsidR="00A266E8" w:rsidRPr="005F2AB8">
        <w:t xml:space="preserve"> соблюдение заданного критерия. </w:t>
      </w:r>
      <w:r w:rsidR="00A266E8" w:rsidRPr="005F2AB8">
        <w:lastRenderedPageBreak/>
        <w:t>Выбор места д</w:t>
      </w:r>
      <w:r w:rsidRPr="005F2AB8">
        <w:t>ля реализации функции зависит универсальности предполагаемой проверки</w:t>
      </w:r>
      <w:r w:rsidR="00A266E8" w:rsidRPr="005F2AB8">
        <w:t xml:space="preserve">. Если уже существует </w:t>
      </w:r>
      <w:proofErr w:type="spellStart"/>
      <w:r w:rsidR="00A266E8" w:rsidRPr="005F2AB8">
        <w:t>валидация</w:t>
      </w:r>
      <w:proofErr w:type="spellEnd"/>
      <w:r w:rsidR="00A266E8" w:rsidRPr="005F2AB8">
        <w:t xml:space="preserve"> по заданной структуре, то разработчик реализует уже в существующем модуле специальных функций, иначе создает новый файл с функциями.</w:t>
      </w:r>
      <w:r w:rsidR="000B2F74" w:rsidRPr="005F2AB8">
        <w:t xml:space="preserve"> Если новая проверка имеет потенциально широкое </w:t>
      </w:r>
      <w:r w:rsidR="004A457A" w:rsidRPr="005F2AB8">
        <w:t>применение,</w:t>
      </w:r>
      <w:r w:rsidR="000B2F74" w:rsidRPr="005F2AB8">
        <w:t xml:space="preserve"> то целесообразно ее вынести в общий модуль.</w:t>
      </w:r>
    </w:p>
    <w:p w14:paraId="221FC53B" w14:textId="77777777" w:rsidR="000B2F74" w:rsidRPr="005F2AB8" w:rsidRDefault="000B2F74" w:rsidP="00C83CB5">
      <w:pPr>
        <w:pStyle w:val="a1"/>
        <w:numPr>
          <w:ilvl w:val="0"/>
          <w:numId w:val="19"/>
        </w:numPr>
      </w:pPr>
      <w:r w:rsidRPr="005F2AB8">
        <w:t xml:space="preserve">интеграция правила в </w:t>
      </w:r>
      <w:proofErr w:type="spellStart"/>
      <w:r w:rsidRPr="005F2AB8">
        <w:t>валидатор</w:t>
      </w:r>
      <w:proofErr w:type="spellEnd"/>
    </w:p>
    <w:p w14:paraId="37DE3A7B" w14:textId="77777777" w:rsidR="000B2F74" w:rsidRPr="005F2AB8" w:rsidRDefault="006F34A3" w:rsidP="001C0DDD">
      <w:pPr>
        <w:pStyle w:val="a1"/>
      </w:pPr>
      <w:r w:rsidRPr="005F2AB8">
        <w:t>Р</w:t>
      </w:r>
      <w:r w:rsidR="000B2F74" w:rsidRPr="005F2AB8">
        <w:t>азработчик связывает созданное правило с кон</w:t>
      </w:r>
      <w:r w:rsidRPr="005F2AB8">
        <w:t xml:space="preserve">кретным </w:t>
      </w:r>
      <w:proofErr w:type="spellStart"/>
      <w:r w:rsidRPr="005F2AB8">
        <w:t>валидатором</w:t>
      </w:r>
      <w:proofErr w:type="spellEnd"/>
      <w:r w:rsidRPr="005F2AB8">
        <w:t>. Н</w:t>
      </w:r>
      <w:r w:rsidR="000B2F74" w:rsidRPr="005F2AB8">
        <w:t xml:space="preserve">еобходимо внести вызов новой функции проверки в сценарий работы соответствующего </w:t>
      </w:r>
      <w:proofErr w:type="spellStart"/>
      <w:r w:rsidR="000B2F74" w:rsidRPr="005F2AB8">
        <w:t>валида</w:t>
      </w:r>
      <w:r w:rsidR="004A457A" w:rsidRPr="005F2AB8">
        <w:t>тора</w:t>
      </w:r>
      <w:proofErr w:type="spellEnd"/>
      <w:r w:rsidR="004A457A" w:rsidRPr="005F2AB8">
        <w:t xml:space="preserve"> или создать новый</w:t>
      </w:r>
      <w:r w:rsidR="000B2F74" w:rsidRPr="005F2AB8">
        <w:t xml:space="preserve"> и поместить в него.</w:t>
      </w:r>
    </w:p>
    <w:p w14:paraId="3E12CA12" w14:textId="544063DA" w:rsidR="00FD39DE" w:rsidRPr="005F2AB8" w:rsidRDefault="000B2F74" w:rsidP="00FD39DE">
      <w:pPr>
        <w:pStyle w:val="a1"/>
      </w:pPr>
      <w:r w:rsidRPr="005F2AB8">
        <w:t xml:space="preserve">Обычно </w:t>
      </w:r>
      <w:proofErr w:type="spellStart"/>
      <w:r w:rsidRPr="005F2AB8">
        <w:t>валидатор</w:t>
      </w:r>
      <w:proofErr w:type="spellEnd"/>
      <w:r w:rsidRPr="005F2AB8">
        <w:t xml:space="preserve"> уже содержит перечень правил, которые он применяет к анализируемым элементам. Разработчик добавляет новое пра</w:t>
      </w:r>
      <w:r w:rsidR="006F34A3" w:rsidRPr="005F2AB8">
        <w:t>вило в</w:t>
      </w:r>
      <w:r w:rsidRPr="005F2AB8">
        <w:t xml:space="preserve"> перечень, указывая:</w:t>
      </w:r>
    </w:p>
    <w:p w14:paraId="4DE33F35" w14:textId="77777777" w:rsidR="000B2F74" w:rsidRPr="005F2AB8" w:rsidRDefault="000B2F74" w:rsidP="001C0DDD">
      <w:pPr>
        <w:pStyle w:val="a1"/>
        <w:ind w:left="720"/>
      </w:pPr>
      <w:r w:rsidRPr="005F2AB8">
        <w:t>– при каких условиях оно должно срабатывать;</w:t>
      </w:r>
    </w:p>
    <w:p w14:paraId="21FCA1E2" w14:textId="77777777" w:rsidR="000B2F74" w:rsidRPr="005F2AB8" w:rsidRDefault="000B2F74" w:rsidP="001C0DDD">
      <w:pPr>
        <w:pStyle w:val="a1"/>
        <w:ind w:left="720"/>
      </w:pPr>
      <w:r w:rsidRPr="005F2AB8">
        <w:t>– какую функцию проверки вызывать;</w:t>
      </w:r>
    </w:p>
    <w:p w14:paraId="73DB1578" w14:textId="77777777" w:rsidR="000B2F74" w:rsidRPr="005F2AB8" w:rsidRDefault="000B2F74" w:rsidP="001C0DDD">
      <w:pPr>
        <w:pStyle w:val="a1"/>
        <w:ind w:left="720"/>
      </w:pPr>
      <w:r w:rsidRPr="005F2AB8">
        <w:t>– какие параметры передавать в функцию.</w:t>
      </w:r>
    </w:p>
    <w:p w14:paraId="36D3898A" w14:textId="77777777" w:rsidR="000B2F74" w:rsidRPr="005F2AB8" w:rsidRDefault="006F34A3" w:rsidP="001C0DDD">
      <w:pPr>
        <w:pStyle w:val="a1"/>
      </w:pPr>
      <w:proofErr w:type="spellStart"/>
      <w:r w:rsidRPr="005F2AB8">
        <w:t>В</w:t>
      </w:r>
      <w:r w:rsidR="000B2F74" w:rsidRPr="005F2AB8">
        <w:t>алидатор</w:t>
      </w:r>
      <w:proofErr w:type="spellEnd"/>
      <w:r w:rsidR="000B2F74" w:rsidRPr="005F2AB8">
        <w:t xml:space="preserve"> начнёт автоматически применять новое правило при анализе каждого элемента документа, относящегося к его области ответственности. Важно подчеркнуть, что интеграция нового правила в один </w:t>
      </w:r>
      <w:proofErr w:type="spellStart"/>
      <w:r w:rsidR="000B2F74" w:rsidRPr="005F2AB8">
        <w:t>валидатор</w:t>
      </w:r>
      <w:proofErr w:type="spellEnd"/>
      <w:r w:rsidR="000B2F74" w:rsidRPr="005F2AB8">
        <w:t xml:space="preserve"> никак не затрагивает код других </w:t>
      </w:r>
      <w:proofErr w:type="spellStart"/>
      <w:r w:rsidR="000B2F74" w:rsidRPr="005F2AB8">
        <w:t>валидаторов</w:t>
      </w:r>
      <w:proofErr w:type="spellEnd"/>
      <w:r w:rsidR="000B2F74" w:rsidRPr="005F2AB8">
        <w:t>, что соответствует принципу изоляции, описанному ранее.</w:t>
      </w:r>
    </w:p>
    <w:p w14:paraId="6C50512A" w14:textId="77777777" w:rsidR="000B2F74" w:rsidRPr="005F2AB8" w:rsidRDefault="000B2F74" w:rsidP="00C83CB5">
      <w:pPr>
        <w:pStyle w:val="a1"/>
        <w:numPr>
          <w:ilvl w:val="0"/>
          <w:numId w:val="19"/>
        </w:numPr>
      </w:pPr>
      <w:r w:rsidRPr="005F2AB8">
        <w:t xml:space="preserve">регистрация </w:t>
      </w:r>
      <w:proofErr w:type="spellStart"/>
      <w:r w:rsidRPr="005F2AB8">
        <w:t>валидатора</w:t>
      </w:r>
      <w:proofErr w:type="spellEnd"/>
      <w:r w:rsidRPr="005F2AB8">
        <w:t xml:space="preserve"> в системе</w:t>
      </w:r>
    </w:p>
    <w:p w14:paraId="6046B6E3" w14:textId="77777777" w:rsidR="000B2F74" w:rsidRPr="005F2AB8" w:rsidRDefault="000B2F74" w:rsidP="001C0DDD">
      <w:pPr>
        <w:pStyle w:val="a1"/>
      </w:pPr>
      <w:r w:rsidRPr="005F2AB8">
        <w:t xml:space="preserve">Если на прошлом шаге создали новый </w:t>
      </w:r>
      <w:proofErr w:type="spellStart"/>
      <w:r w:rsidRPr="005F2AB8">
        <w:t>валидатор</w:t>
      </w:r>
      <w:proofErr w:type="spellEnd"/>
      <w:r w:rsidRPr="005F2AB8">
        <w:t xml:space="preserve">, его нужно зарегистрировать в систему </w:t>
      </w:r>
      <w:r w:rsidR="004A457A" w:rsidRPr="005F2AB8">
        <w:t>через сервис,</w:t>
      </w:r>
      <w:r w:rsidRPr="005F2AB8">
        <w:t xml:space="preserve"> описанный в п. 2.5.4.</w:t>
      </w:r>
    </w:p>
    <w:p w14:paraId="13E2FB68" w14:textId="77777777" w:rsidR="00FA03A7" w:rsidRPr="005F2AB8" w:rsidRDefault="000960BE" w:rsidP="001C0DDD">
      <w:pPr>
        <w:pStyle w:val="a1"/>
      </w:pPr>
      <w:r w:rsidRPr="005F2AB8">
        <w:t>Для наглядности сведем описанные шаги в таблицу 2.1.</w:t>
      </w:r>
    </w:p>
    <w:p w14:paraId="05D38F90" w14:textId="77777777" w:rsidR="00F10D42" w:rsidRPr="005F2AB8" w:rsidRDefault="00F10D42" w:rsidP="001C0DDD">
      <w:pPr>
        <w:pStyle w:val="a1"/>
      </w:pPr>
    </w:p>
    <w:p w14:paraId="2037456E" w14:textId="77777777" w:rsidR="00F10D42" w:rsidRPr="005F2AB8" w:rsidRDefault="00F10D42" w:rsidP="001C0DDD">
      <w:pPr>
        <w:pStyle w:val="a1"/>
      </w:pPr>
    </w:p>
    <w:p w14:paraId="3E421B7F" w14:textId="77777777" w:rsidR="00736465" w:rsidRPr="005F2AB8" w:rsidRDefault="00736465" w:rsidP="001C0DDD">
      <w:pPr>
        <w:pStyle w:val="a1"/>
      </w:pPr>
    </w:p>
    <w:p w14:paraId="096C83D8" w14:textId="77777777" w:rsidR="00736465" w:rsidRPr="005F2AB8" w:rsidRDefault="00736465" w:rsidP="001C0DDD">
      <w:pPr>
        <w:pStyle w:val="a1"/>
      </w:pPr>
    </w:p>
    <w:p w14:paraId="03C8FDEE" w14:textId="77777777" w:rsidR="00736465" w:rsidRPr="005F2AB8" w:rsidRDefault="00736465" w:rsidP="001C0DDD">
      <w:pPr>
        <w:pStyle w:val="a1"/>
      </w:pPr>
    </w:p>
    <w:p w14:paraId="4E689920" w14:textId="77777777" w:rsidR="00736465" w:rsidRPr="005F2AB8" w:rsidRDefault="00736465" w:rsidP="001C0DDD">
      <w:pPr>
        <w:pStyle w:val="a1"/>
      </w:pPr>
    </w:p>
    <w:p w14:paraId="036F56B2" w14:textId="6E341A4C" w:rsidR="000B2F74" w:rsidRPr="005F2AB8" w:rsidRDefault="00C14D49" w:rsidP="00C14D49">
      <w:pPr>
        <w:pStyle w:val="a1"/>
        <w:jc w:val="left"/>
      </w:pPr>
      <w:r w:rsidRPr="005F2AB8">
        <w:lastRenderedPageBreak/>
        <w:t>Таблица 2.1 – Сценарий добавления нового правила</w:t>
      </w:r>
    </w:p>
    <w:tbl>
      <w:tblPr>
        <w:tblStyle w:val="ab"/>
        <w:tblW w:w="0" w:type="auto"/>
        <w:shd w:val="clear" w:color="auto" w:fill="FFFF00"/>
        <w:tblLook w:val="04A0" w:firstRow="1" w:lastRow="0" w:firstColumn="1" w:lastColumn="0" w:noHBand="0" w:noVBand="1"/>
      </w:tblPr>
      <w:tblGrid>
        <w:gridCol w:w="664"/>
        <w:gridCol w:w="2850"/>
        <w:gridCol w:w="2798"/>
        <w:gridCol w:w="3033"/>
      </w:tblGrid>
      <w:tr w:rsidR="000960BE" w:rsidRPr="00696F77" w14:paraId="79707BE7" w14:textId="77777777" w:rsidTr="00696F77">
        <w:trPr>
          <w:cantSplit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</w:tcPr>
          <w:p w14:paraId="615D93F3" w14:textId="77777777" w:rsidR="000960BE" w:rsidRPr="00696F77" w:rsidRDefault="000960BE" w:rsidP="004A27B6">
            <w:pPr>
              <w:pStyle w:val="a1"/>
              <w:ind w:firstLine="0"/>
              <w:jc w:val="center"/>
              <w:rPr>
                <w:sz w:val="24"/>
                <w:szCs w:val="24"/>
              </w:rPr>
            </w:pPr>
            <w:r w:rsidRPr="00696F77">
              <w:rPr>
                <w:sz w:val="24"/>
                <w:szCs w:val="24"/>
              </w:rPr>
              <w:t>Шаг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</w:tcPr>
          <w:p w14:paraId="5E01AE56" w14:textId="77777777" w:rsidR="000960BE" w:rsidRPr="00696F77" w:rsidRDefault="000960BE" w:rsidP="004A27B6">
            <w:pPr>
              <w:pStyle w:val="a1"/>
              <w:ind w:firstLine="0"/>
              <w:jc w:val="center"/>
              <w:rPr>
                <w:sz w:val="24"/>
                <w:szCs w:val="24"/>
              </w:rPr>
            </w:pPr>
            <w:r w:rsidRPr="00696F77">
              <w:rPr>
                <w:sz w:val="24"/>
                <w:szCs w:val="24"/>
              </w:rPr>
              <w:t>Действия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</w:tcPr>
          <w:p w14:paraId="018A0A03" w14:textId="77777777" w:rsidR="000960BE" w:rsidRPr="00696F77" w:rsidRDefault="000960BE" w:rsidP="004A27B6">
            <w:pPr>
              <w:pStyle w:val="a1"/>
              <w:ind w:firstLine="0"/>
              <w:jc w:val="center"/>
              <w:rPr>
                <w:sz w:val="24"/>
                <w:szCs w:val="24"/>
              </w:rPr>
            </w:pPr>
            <w:r w:rsidRPr="00696F77">
              <w:rPr>
                <w:sz w:val="24"/>
                <w:szCs w:val="24"/>
              </w:rPr>
              <w:t>Обязательность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</w:tcPr>
          <w:p w14:paraId="27AED6BB" w14:textId="77777777" w:rsidR="000960BE" w:rsidRPr="00696F77" w:rsidRDefault="000960BE" w:rsidP="004A27B6">
            <w:pPr>
              <w:pStyle w:val="a1"/>
              <w:ind w:firstLine="0"/>
              <w:jc w:val="center"/>
              <w:rPr>
                <w:sz w:val="24"/>
                <w:szCs w:val="24"/>
              </w:rPr>
            </w:pPr>
            <w:r w:rsidRPr="00696F77">
              <w:rPr>
                <w:sz w:val="24"/>
                <w:szCs w:val="24"/>
              </w:rPr>
              <w:t>Примечания</w:t>
            </w:r>
          </w:p>
        </w:tc>
      </w:tr>
      <w:tr w:rsidR="000960BE" w:rsidRPr="00696F77" w14:paraId="672BE4DE" w14:textId="77777777" w:rsidTr="00696F77">
        <w:trPr>
          <w:cantSplit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</w:tcPr>
          <w:p w14:paraId="6B4E4C8E" w14:textId="77777777" w:rsidR="000960BE" w:rsidRPr="00696F77" w:rsidRDefault="000960BE" w:rsidP="004A27B6">
            <w:pPr>
              <w:pStyle w:val="a1"/>
              <w:ind w:firstLine="0"/>
              <w:jc w:val="left"/>
              <w:rPr>
                <w:sz w:val="24"/>
                <w:szCs w:val="24"/>
              </w:rPr>
            </w:pPr>
            <w:r w:rsidRPr="00696F77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</w:tcPr>
          <w:p w14:paraId="35DBE0F1" w14:textId="77777777" w:rsidR="00F75EB1" w:rsidRPr="00696F77" w:rsidRDefault="000960BE" w:rsidP="004A27B6">
            <w:pPr>
              <w:pStyle w:val="a1"/>
              <w:ind w:firstLine="0"/>
              <w:rPr>
                <w:sz w:val="24"/>
                <w:szCs w:val="24"/>
              </w:rPr>
            </w:pPr>
            <w:r w:rsidRPr="00696F77">
              <w:rPr>
                <w:sz w:val="24"/>
                <w:szCs w:val="24"/>
              </w:rPr>
              <w:t xml:space="preserve">Описать правило в </w:t>
            </w:r>
          </w:p>
          <w:p w14:paraId="4F51530B" w14:textId="77777777" w:rsidR="000960BE" w:rsidRPr="00696F77" w:rsidRDefault="000960BE" w:rsidP="004A27B6">
            <w:pPr>
              <w:pStyle w:val="a1"/>
              <w:ind w:firstLine="0"/>
              <w:rPr>
                <w:sz w:val="24"/>
                <w:szCs w:val="24"/>
              </w:rPr>
            </w:pPr>
            <w:r w:rsidRPr="00696F77">
              <w:rPr>
                <w:sz w:val="24"/>
                <w:szCs w:val="24"/>
              </w:rPr>
              <w:t>конфигурации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</w:tcPr>
          <w:p w14:paraId="7DEBB07F" w14:textId="77777777" w:rsidR="000960BE" w:rsidRPr="00696F77" w:rsidRDefault="000960BE" w:rsidP="004A27B6">
            <w:pPr>
              <w:pStyle w:val="a1"/>
              <w:ind w:firstLine="0"/>
              <w:rPr>
                <w:sz w:val="24"/>
                <w:szCs w:val="24"/>
              </w:rPr>
            </w:pPr>
            <w:r w:rsidRPr="00696F77">
              <w:rPr>
                <w:sz w:val="24"/>
                <w:szCs w:val="24"/>
              </w:rPr>
              <w:t>Всегда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</w:tcPr>
          <w:p w14:paraId="55DF00BB" w14:textId="77777777" w:rsidR="000960BE" w:rsidRPr="00696F77" w:rsidRDefault="000960BE" w:rsidP="004A27B6">
            <w:pPr>
              <w:pStyle w:val="a1"/>
              <w:ind w:firstLine="0"/>
              <w:rPr>
                <w:sz w:val="24"/>
                <w:szCs w:val="24"/>
              </w:rPr>
            </w:pPr>
            <w:r w:rsidRPr="00696F77">
              <w:rPr>
                <w:sz w:val="24"/>
                <w:szCs w:val="24"/>
              </w:rPr>
              <w:t>Указать поля правила</w:t>
            </w:r>
          </w:p>
        </w:tc>
      </w:tr>
      <w:tr w:rsidR="000960BE" w:rsidRPr="00696F77" w14:paraId="330D4CF3" w14:textId="77777777" w:rsidTr="00696F77">
        <w:trPr>
          <w:cantSplit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</w:tcPr>
          <w:p w14:paraId="19F7F7CF" w14:textId="77777777" w:rsidR="000960BE" w:rsidRPr="00696F77" w:rsidRDefault="000960BE" w:rsidP="004A27B6">
            <w:pPr>
              <w:pStyle w:val="a1"/>
              <w:ind w:firstLine="0"/>
              <w:jc w:val="left"/>
              <w:rPr>
                <w:sz w:val="24"/>
                <w:szCs w:val="24"/>
              </w:rPr>
            </w:pPr>
            <w:r w:rsidRPr="00696F77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</w:tcPr>
          <w:p w14:paraId="58EA8DE6" w14:textId="77777777" w:rsidR="000960BE" w:rsidRPr="00696F77" w:rsidRDefault="000960BE" w:rsidP="004A27B6">
            <w:pPr>
              <w:pStyle w:val="a1"/>
              <w:ind w:firstLine="0"/>
              <w:rPr>
                <w:sz w:val="24"/>
                <w:szCs w:val="24"/>
              </w:rPr>
            </w:pPr>
            <w:r w:rsidRPr="00696F77">
              <w:rPr>
                <w:sz w:val="24"/>
                <w:szCs w:val="24"/>
              </w:rPr>
              <w:t>Реализовать функцию проверки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</w:tcPr>
          <w:p w14:paraId="39529842" w14:textId="77777777" w:rsidR="000960BE" w:rsidRPr="00696F77" w:rsidRDefault="000960BE" w:rsidP="004A27B6">
            <w:pPr>
              <w:pStyle w:val="a1"/>
              <w:ind w:firstLine="0"/>
              <w:rPr>
                <w:sz w:val="24"/>
                <w:szCs w:val="24"/>
              </w:rPr>
            </w:pPr>
            <w:r w:rsidRPr="00696F77">
              <w:rPr>
                <w:sz w:val="24"/>
                <w:szCs w:val="24"/>
              </w:rPr>
              <w:t>Всегда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</w:tcPr>
          <w:p w14:paraId="30A7DE70" w14:textId="77777777" w:rsidR="000960BE" w:rsidRPr="00696F77" w:rsidRDefault="000960BE" w:rsidP="004A27B6">
            <w:pPr>
              <w:pStyle w:val="a1"/>
              <w:ind w:firstLine="0"/>
              <w:rPr>
                <w:sz w:val="24"/>
                <w:szCs w:val="24"/>
              </w:rPr>
            </w:pPr>
            <w:r w:rsidRPr="00696F77">
              <w:rPr>
                <w:sz w:val="24"/>
                <w:szCs w:val="24"/>
              </w:rPr>
              <w:t>В спец. модуле и общем модуле</w:t>
            </w:r>
          </w:p>
        </w:tc>
      </w:tr>
      <w:tr w:rsidR="000960BE" w:rsidRPr="00696F77" w14:paraId="243EA978" w14:textId="77777777" w:rsidTr="00696F77">
        <w:trPr>
          <w:cantSplit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</w:tcPr>
          <w:p w14:paraId="204DCD16" w14:textId="77777777" w:rsidR="000960BE" w:rsidRPr="00696F77" w:rsidRDefault="000960BE" w:rsidP="004A27B6">
            <w:pPr>
              <w:pStyle w:val="a1"/>
              <w:ind w:firstLine="0"/>
              <w:jc w:val="left"/>
              <w:rPr>
                <w:sz w:val="24"/>
                <w:szCs w:val="24"/>
              </w:rPr>
            </w:pPr>
            <w:r w:rsidRPr="00696F77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</w:tcPr>
          <w:p w14:paraId="63C1916B" w14:textId="77777777" w:rsidR="000960BE" w:rsidRPr="00696F77" w:rsidRDefault="000960BE" w:rsidP="004A27B6">
            <w:pPr>
              <w:pStyle w:val="a1"/>
              <w:ind w:firstLine="0"/>
              <w:rPr>
                <w:sz w:val="24"/>
                <w:szCs w:val="24"/>
              </w:rPr>
            </w:pPr>
            <w:r w:rsidRPr="00696F77">
              <w:rPr>
                <w:sz w:val="24"/>
                <w:szCs w:val="24"/>
              </w:rPr>
              <w:t>И</w:t>
            </w:r>
            <w:r w:rsidR="00C8553F" w:rsidRPr="00696F77">
              <w:rPr>
                <w:sz w:val="24"/>
                <w:szCs w:val="24"/>
              </w:rPr>
              <w:t>нтегрировать пра</w:t>
            </w:r>
            <w:r w:rsidRPr="00696F77">
              <w:rPr>
                <w:sz w:val="24"/>
                <w:szCs w:val="24"/>
              </w:rPr>
              <w:t>в</w:t>
            </w:r>
            <w:r w:rsidR="00C8553F" w:rsidRPr="00696F77">
              <w:rPr>
                <w:sz w:val="24"/>
                <w:szCs w:val="24"/>
              </w:rPr>
              <w:t>и</w:t>
            </w:r>
            <w:r w:rsidRPr="00696F77">
              <w:rPr>
                <w:sz w:val="24"/>
                <w:szCs w:val="24"/>
              </w:rPr>
              <w:t xml:space="preserve">ло в </w:t>
            </w:r>
            <w:proofErr w:type="spellStart"/>
            <w:r w:rsidRPr="00696F77">
              <w:rPr>
                <w:sz w:val="24"/>
                <w:szCs w:val="24"/>
              </w:rPr>
              <w:t>валидатор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</w:tcPr>
          <w:p w14:paraId="13F49A34" w14:textId="77777777" w:rsidR="000960BE" w:rsidRPr="00696F77" w:rsidRDefault="000960BE" w:rsidP="004A27B6">
            <w:pPr>
              <w:pStyle w:val="a1"/>
              <w:ind w:firstLine="0"/>
              <w:rPr>
                <w:sz w:val="24"/>
                <w:szCs w:val="24"/>
              </w:rPr>
            </w:pPr>
            <w:r w:rsidRPr="00696F77">
              <w:rPr>
                <w:sz w:val="24"/>
                <w:szCs w:val="24"/>
              </w:rPr>
              <w:t>Всегда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</w:tcPr>
          <w:p w14:paraId="29CC78AF" w14:textId="77777777" w:rsidR="000960BE" w:rsidRPr="00696F77" w:rsidRDefault="000960BE" w:rsidP="004A27B6">
            <w:pPr>
              <w:pStyle w:val="a1"/>
              <w:ind w:firstLine="0"/>
              <w:rPr>
                <w:sz w:val="24"/>
                <w:szCs w:val="24"/>
              </w:rPr>
            </w:pPr>
            <w:r w:rsidRPr="00696F77">
              <w:rPr>
                <w:sz w:val="24"/>
                <w:szCs w:val="24"/>
              </w:rPr>
              <w:t xml:space="preserve">Добавить вызов функции в сценарий </w:t>
            </w:r>
            <w:proofErr w:type="spellStart"/>
            <w:r w:rsidRPr="00696F77">
              <w:rPr>
                <w:sz w:val="24"/>
                <w:szCs w:val="24"/>
              </w:rPr>
              <w:t>валидатора</w:t>
            </w:r>
            <w:proofErr w:type="spellEnd"/>
          </w:p>
        </w:tc>
      </w:tr>
      <w:tr w:rsidR="000960BE" w:rsidRPr="00696F77" w14:paraId="02EBB2A6" w14:textId="77777777" w:rsidTr="00696F77">
        <w:trPr>
          <w:cantSplit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</w:tcPr>
          <w:p w14:paraId="12F8168C" w14:textId="77777777" w:rsidR="000960BE" w:rsidRPr="00696F77" w:rsidRDefault="000960BE" w:rsidP="004A27B6">
            <w:pPr>
              <w:pStyle w:val="a1"/>
              <w:ind w:firstLine="0"/>
              <w:jc w:val="left"/>
              <w:rPr>
                <w:sz w:val="24"/>
                <w:szCs w:val="24"/>
              </w:rPr>
            </w:pPr>
            <w:r w:rsidRPr="00696F77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</w:tcPr>
          <w:p w14:paraId="5285A3F1" w14:textId="77777777" w:rsidR="000960BE" w:rsidRPr="00696F77" w:rsidRDefault="000960BE" w:rsidP="004A27B6">
            <w:pPr>
              <w:pStyle w:val="a1"/>
              <w:ind w:firstLine="0"/>
              <w:rPr>
                <w:sz w:val="24"/>
                <w:szCs w:val="24"/>
              </w:rPr>
            </w:pPr>
            <w:r w:rsidRPr="00696F77">
              <w:rPr>
                <w:sz w:val="24"/>
                <w:szCs w:val="24"/>
              </w:rPr>
              <w:t xml:space="preserve">Создать новую структуру и новый </w:t>
            </w:r>
            <w:proofErr w:type="spellStart"/>
            <w:r w:rsidRPr="00696F77">
              <w:rPr>
                <w:sz w:val="24"/>
                <w:szCs w:val="24"/>
              </w:rPr>
              <w:t>валидатор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</w:tcPr>
          <w:p w14:paraId="6BEF3F65" w14:textId="77777777" w:rsidR="000960BE" w:rsidRPr="00696F77" w:rsidRDefault="00C8553F" w:rsidP="004A27B6">
            <w:pPr>
              <w:pStyle w:val="a1"/>
              <w:ind w:firstLine="0"/>
              <w:rPr>
                <w:sz w:val="24"/>
                <w:szCs w:val="24"/>
              </w:rPr>
            </w:pPr>
            <w:r w:rsidRPr="00696F77">
              <w:rPr>
                <w:sz w:val="24"/>
                <w:szCs w:val="24"/>
              </w:rPr>
              <w:t>Е</w:t>
            </w:r>
            <w:r w:rsidR="000960BE" w:rsidRPr="00696F77">
              <w:rPr>
                <w:sz w:val="24"/>
                <w:szCs w:val="24"/>
              </w:rPr>
              <w:t xml:space="preserve">сли правило требует </w:t>
            </w:r>
            <w:r w:rsidRPr="00696F77">
              <w:rPr>
                <w:sz w:val="24"/>
                <w:szCs w:val="24"/>
              </w:rPr>
              <w:t>но</w:t>
            </w:r>
            <w:r w:rsidR="000960BE" w:rsidRPr="00696F77">
              <w:rPr>
                <w:sz w:val="24"/>
                <w:szCs w:val="24"/>
              </w:rPr>
              <w:t>вого типа  элемента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</w:tcPr>
          <w:p w14:paraId="546006A4" w14:textId="77777777" w:rsidR="000960BE" w:rsidRPr="00696F77" w:rsidRDefault="000960BE" w:rsidP="004A27B6">
            <w:pPr>
              <w:pStyle w:val="a1"/>
              <w:ind w:firstLine="0"/>
              <w:rPr>
                <w:sz w:val="24"/>
                <w:szCs w:val="24"/>
              </w:rPr>
            </w:pPr>
            <w:r w:rsidRPr="00696F77">
              <w:rPr>
                <w:sz w:val="24"/>
                <w:szCs w:val="24"/>
              </w:rPr>
              <w:t xml:space="preserve">Включает модуль функций + класс </w:t>
            </w:r>
            <w:proofErr w:type="spellStart"/>
            <w:r w:rsidRPr="00696F77">
              <w:rPr>
                <w:sz w:val="24"/>
                <w:szCs w:val="24"/>
              </w:rPr>
              <w:t>валидатор</w:t>
            </w:r>
            <w:proofErr w:type="spellEnd"/>
          </w:p>
        </w:tc>
      </w:tr>
      <w:tr w:rsidR="000960BE" w:rsidRPr="00696F77" w14:paraId="7C97B5A0" w14:textId="77777777" w:rsidTr="00696F77">
        <w:trPr>
          <w:cantSplit/>
        </w:trPr>
        <w:tc>
          <w:tcPr>
            <w:tcW w:w="0" w:type="auto"/>
            <w:shd w:val="clear" w:color="auto" w:fill="auto"/>
          </w:tcPr>
          <w:p w14:paraId="27314174" w14:textId="77777777" w:rsidR="000960BE" w:rsidRPr="00696F77" w:rsidRDefault="000960BE" w:rsidP="004A27B6">
            <w:pPr>
              <w:pStyle w:val="a1"/>
              <w:ind w:firstLine="0"/>
              <w:jc w:val="left"/>
              <w:rPr>
                <w:sz w:val="24"/>
                <w:szCs w:val="24"/>
              </w:rPr>
            </w:pPr>
            <w:r w:rsidRPr="00696F77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27A8CCFF" w14:textId="77777777" w:rsidR="00F75EB1" w:rsidRPr="00696F77" w:rsidRDefault="000960BE" w:rsidP="004A27B6">
            <w:pPr>
              <w:pStyle w:val="a1"/>
              <w:ind w:firstLine="0"/>
              <w:rPr>
                <w:sz w:val="24"/>
                <w:szCs w:val="24"/>
              </w:rPr>
            </w:pPr>
            <w:r w:rsidRPr="00696F77">
              <w:rPr>
                <w:sz w:val="24"/>
                <w:szCs w:val="24"/>
              </w:rPr>
              <w:t>З</w:t>
            </w:r>
            <w:r w:rsidR="00C8553F" w:rsidRPr="00696F77">
              <w:rPr>
                <w:sz w:val="24"/>
                <w:szCs w:val="24"/>
              </w:rPr>
              <w:t xml:space="preserve">арегистрировать </w:t>
            </w:r>
          </w:p>
          <w:p w14:paraId="11CD128E" w14:textId="77777777" w:rsidR="000960BE" w:rsidRPr="00696F77" w:rsidRDefault="00C8553F" w:rsidP="004A27B6">
            <w:pPr>
              <w:pStyle w:val="a1"/>
              <w:ind w:firstLine="0"/>
              <w:rPr>
                <w:sz w:val="24"/>
                <w:szCs w:val="24"/>
              </w:rPr>
            </w:pPr>
            <w:proofErr w:type="spellStart"/>
            <w:r w:rsidRPr="00696F77">
              <w:rPr>
                <w:sz w:val="24"/>
                <w:szCs w:val="24"/>
              </w:rPr>
              <w:t>вали</w:t>
            </w:r>
            <w:r w:rsidR="000960BE" w:rsidRPr="00696F77">
              <w:rPr>
                <w:sz w:val="24"/>
                <w:szCs w:val="24"/>
              </w:rPr>
              <w:t>датор</w:t>
            </w:r>
            <w:proofErr w:type="spellEnd"/>
            <w:r w:rsidR="000960BE" w:rsidRPr="00696F77">
              <w:rPr>
                <w:sz w:val="24"/>
                <w:szCs w:val="24"/>
              </w:rPr>
              <w:t xml:space="preserve"> в системе</w:t>
            </w:r>
          </w:p>
        </w:tc>
        <w:tc>
          <w:tcPr>
            <w:tcW w:w="0" w:type="auto"/>
            <w:shd w:val="clear" w:color="auto" w:fill="auto"/>
          </w:tcPr>
          <w:p w14:paraId="034D82BE" w14:textId="77777777" w:rsidR="004A457A" w:rsidRPr="00696F77" w:rsidRDefault="004A457A" w:rsidP="004A27B6">
            <w:pPr>
              <w:pStyle w:val="a1"/>
              <w:ind w:firstLine="0"/>
              <w:rPr>
                <w:sz w:val="24"/>
                <w:szCs w:val="24"/>
              </w:rPr>
            </w:pPr>
            <w:r w:rsidRPr="00696F77">
              <w:rPr>
                <w:sz w:val="24"/>
                <w:szCs w:val="24"/>
              </w:rPr>
              <w:t>Если на 4 шаге создали</w:t>
            </w:r>
          </w:p>
          <w:p w14:paraId="4F9D6C7E" w14:textId="77777777" w:rsidR="004A457A" w:rsidRPr="00696F77" w:rsidRDefault="004A457A" w:rsidP="004A27B6">
            <w:pPr>
              <w:pStyle w:val="a1"/>
              <w:ind w:firstLine="0"/>
              <w:rPr>
                <w:sz w:val="24"/>
                <w:szCs w:val="24"/>
              </w:rPr>
            </w:pPr>
            <w:r w:rsidRPr="00696F77">
              <w:rPr>
                <w:sz w:val="24"/>
                <w:szCs w:val="24"/>
              </w:rPr>
              <w:t xml:space="preserve">новый </w:t>
            </w:r>
            <w:proofErr w:type="spellStart"/>
            <w:r w:rsidRPr="00696F77">
              <w:rPr>
                <w:sz w:val="24"/>
                <w:szCs w:val="24"/>
              </w:rPr>
              <w:t>валидатор</w:t>
            </w:r>
            <w:proofErr w:type="spellEnd"/>
          </w:p>
        </w:tc>
        <w:tc>
          <w:tcPr>
            <w:tcW w:w="0" w:type="auto"/>
            <w:shd w:val="clear" w:color="auto" w:fill="auto"/>
          </w:tcPr>
          <w:p w14:paraId="655803D3" w14:textId="77777777" w:rsidR="000960BE" w:rsidRPr="00696F77" w:rsidRDefault="000960BE" w:rsidP="004A27B6">
            <w:pPr>
              <w:pStyle w:val="a1"/>
              <w:ind w:firstLine="0"/>
              <w:rPr>
                <w:sz w:val="24"/>
                <w:szCs w:val="24"/>
              </w:rPr>
            </w:pPr>
            <w:r w:rsidRPr="00696F77">
              <w:rPr>
                <w:sz w:val="24"/>
                <w:szCs w:val="24"/>
              </w:rPr>
              <w:t>Через сервис</w:t>
            </w:r>
          </w:p>
        </w:tc>
      </w:tr>
    </w:tbl>
    <w:p w14:paraId="3630EE90" w14:textId="77777777" w:rsidR="00C14D49" w:rsidRPr="005F2AB8" w:rsidRDefault="00C14D49" w:rsidP="004F0C75">
      <w:pPr>
        <w:pStyle w:val="a1"/>
        <w:jc w:val="left"/>
      </w:pPr>
    </w:p>
    <w:p w14:paraId="54C6C73A" w14:textId="77777777" w:rsidR="00F75EB1" w:rsidRPr="005F2AB8" w:rsidRDefault="00E35EAD" w:rsidP="004A27B6">
      <w:pPr>
        <w:pStyle w:val="4"/>
        <w:ind w:left="0" w:firstLine="709"/>
        <w:rPr>
          <w:rFonts w:cs="Times New Roman"/>
          <w:b/>
          <w:i w:val="0"/>
        </w:rPr>
      </w:pPr>
      <w:bookmarkStart w:id="84" w:name="_Toc228044044"/>
      <w:bookmarkStart w:id="85" w:name="_Toc228154693"/>
      <w:r w:rsidRPr="005F2AB8">
        <w:rPr>
          <w:rFonts w:cs="Times New Roman"/>
          <w:b/>
          <w:i w:val="0"/>
        </w:rPr>
        <w:t>Сценарий для пользователя</w:t>
      </w:r>
      <w:bookmarkEnd w:id="84"/>
      <w:bookmarkEnd w:id="85"/>
    </w:p>
    <w:p w14:paraId="68D5D023" w14:textId="77777777" w:rsidR="00A266E8" w:rsidRPr="005F2AB8" w:rsidRDefault="000F6F00" w:rsidP="00C83CB5">
      <w:pPr>
        <w:pStyle w:val="a1"/>
        <w:numPr>
          <w:ilvl w:val="0"/>
          <w:numId w:val="20"/>
        </w:numPr>
      </w:pPr>
      <w:r w:rsidRPr="005F2AB8">
        <w:t>выбор структурного элемента</w:t>
      </w:r>
    </w:p>
    <w:p w14:paraId="6D9EC746" w14:textId="77777777" w:rsidR="000F6F00" w:rsidRPr="005F2AB8" w:rsidRDefault="00256C94" w:rsidP="001C0DDD">
      <w:pPr>
        <w:pStyle w:val="a1"/>
      </w:pPr>
      <w:r w:rsidRPr="005F2AB8">
        <w:t>Пользователь определяет,</w:t>
      </w:r>
      <w:r w:rsidR="00E35EAD" w:rsidRPr="005F2AB8">
        <w:t xml:space="preserve"> к какой части документа </w:t>
      </w:r>
      <w:r w:rsidRPr="005F2AB8">
        <w:t>применять новое правило (например, таблицам или к тексту раздела).</w:t>
      </w:r>
    </w:p>
    <w:p w14:paraId="7F4FAC3B" w14:textId="77777777" w:rsidR="00256C94" w:rsidRPr="005F2AB8" w:rsidRDefault="00256C94" w:rsidP="00C83CB5">
      <w:pPr>
        <w:pStyle w:val="a1"/>
        <w:numPr>
          <w:ilvl w:val="0"/>
          <w:numId w:val="20"/>
        </w:numPr>
      </w:pPr>
      <w:r w:rsidRPr="005F2AB8">
        <w:t>выбор функции проверки</w:t>
      </w:r>
    </w:p>
    <w:p w14:paraId="2E8F518A" w14:textId="77777777" w:rsidR="00256C94" w:rsidRPr="005F2AB8" w:rsidRDefault="00256C94" w:rsidP="001C0DDD">
      <w:pPr>
        <w:pStyle w:val="a1"/>
      </w:pPr>
      <w:r w:rsidRPr="005F2AB8">
        <w:t xml:space="preserve">Из существующей библиотеки общих функций </w:t>
      </w:r>
      <w:r w:rsidR="00E35EAD" w:rsidRPr="005F2AB8">
        <w:t xml:space="preserve">пользователь </w:t>
      </w:r>
      <w:r w:rsidRPr="005F2AB8">
        <w:t>выбирает одну или несколько,</w:t>
      </w:r>
      <w:r w:rsidR="00E35EAD" w:rsidRPr="005F2AB8">
        <w:t xml:space="preserve"> которые реализовывают</w:t>
      </w:r>
      <w:r w:rsidRPr="005F2AB8">
        <w:t xml:space="preserve"> логику проверки.</w:t>
      </w:r>
    </w:p>
    <w:p w14:paraId="4B37E995" w14:textId="77777777" w:rsidR="00256C94" w:rsidRPr="005F2AB8" w:rsidRDefault="00256C94" w:rsidP="00C83CB5">
      <w:pPr>
        <w:pStyle w:val="a1"/>
        <w:numPr>
          <w:ilvl w:val="0"/>
          <w:numId w:val="20"/>
        </w:numPr>
      </w:pPr>
      <w:r w:rsidRPr="005F2AB8">
        <w:t>формирование пользовательского правила</w:t>
      </w:r>
    </w:p>
    <w:p w14:paraId="3B08D9C9" w14:textId="77777777" w:rsidR="00256C94" w:rsidRPr="005F2AB8" w:rsidRDefault="00256C94" w:rsidP="001C0DDD">
      <w:pPr>
        <w:pStyle w:val="a1"/>
      </w:pPr>
      <w:r w:rsidRPr="005F2AB8">
        <w:t>На основе выбранного элемента и выбранных функций создается новое правило. Для него пользователь задает описание и критичность.</w:t>
      </w:r>
    </w:p>
    <w:p w14:paraId="5D97D9FF" w14:textId="77777777" w:rsidR="00256C94" w:rsidRPr="005F2AB8" w:rsidRDefault="00256C94" w:rsidP="00C83CB5">
      <w:pPr>
        <w:pStyle w:val="a1"/>
        <w:numPr>
          <w:ilvl w:val="0"/>
          <w:numId w:val="20"/>
        </w:numPr>
      </w:pPr>
      <w:r w:rsidRPr="005F2AB8">
        <w:t>включение правила и контур проверки</w:t>
      </w:r>
    </w:p>
    <w:p w14:paraId="2592EDA5" w14:textId="1DCB3558" w:rsidR="00256C94" w:rsidRPr="005F2AB8" w:rsidRDefault="00256C94" w:rsidP="001C0DDD">
      <w:pPr>
        <w:pStyle w:val="a1"/>
      </w:pPr>
      <w:r w:rsidRPr="005F2AB8">
        <w:t xml:space="preserve">Созданное правило интегрируется в общий процесс </w:t>
      </w:r>
      <w:proofErr w:type="spellStart"/>
      <w:r w:rsidRPr="005F2AB8">
        <w:t>валидации</w:t>
      </w:r>
      <w:proofErr w:type="spellEnd"/>
      <w:r w:rsidRPr="005F2AB8">
        <w:t xml:space="preserve"> без необходимости переписывать существенную логику. </w:t>
      </w:r>
      <w:r w:rsidR="006F34A3" w:rsidRPr="005F2AB8">
        <w:t>В</w:t>
      </w:r>
      <w:r w:rsidRPr="005F2AB8">
        <w:t>се благодаря архитектурной расширяемости, которую мы предусматриваем с самого начала.</w:t>
      </w:r>
    </w:p>
    <w:p w14:paraId="17CA3D2C" w14:textId="09C37621" w:rsidR="00DC654E" w:rsidRPr="005F2AB8" w:rsidRDefault="00DC654E" w:rsidP="004A27B6">
      <w:pPr>
        <w:pStyle w:val="2"/>
        <w:ind w:left="0" w:firstLine="709"/>
      </w:pPr>
      <w:bookmarkStart w:id="86" w:name="_Toc228044045"/>
      <w:bookmarkStart w:id="87" w:name="_Toc228154694"/>
      <w:r w:rsidRPr="005F2AB8">
        <w:lastRenderedPageBreak/>
        <w:t>Выводы по проектированию системы</w:t>
      </w:r>
      <w:bookmarkEnd w:id="86"/>
      <w:bookmarkEnd w:id="87"/>
    </w:p>
    <w:p w14:paraId="0AD18BD5" w14:textId="77777777" w:rsidR="00171C22" w:rsidRPr="005F2AB8" w:rsidRDefault="00171C22" w:rsidP="001C0DDD">
      <w:pPr>
        <w:pStyle w:val="a1"/>
      </w:pPr>
      <w:r w:rsidRPr="005F2AB8">
        <w:t>Спроектированная архитектура базируется на шести ключевых требованиях: модульная декомпозиция, независимость подсистем, единое формализованное представление данных, централизованное хранение правил, расширяемость без изменения базового сценария и поддержка различных классов требований. Функциональный контур декомпозирован на пять подсистем: приём и входной контроль, извлечение структуры, применение правил, агрегация результата, выдача результата пользователю.</w:t>
      </w:r>
    </w:p>
    <w:p w14:paraId="5709D628" w14:textId="47D328D0" w:rsidR="00171C22" w:rsidRPr="005F2AB8" w:rsidRDefault="00171C22" w:rsidP="001C0DDD">
      <w:pPr>
        <w:pStyle w:val="a1"/>
      </w:pPr>
      <w:r w:rsidRPr="005F2AB8">
        <w:t>Формальная модель правила определена как связка из четырёх элементов: область применения, проверяемый признак, критерий соответствия, формат результата. Правила разделены по степени обязательности на обязательные, условные и рекомендательные. Для обработки неполных формулировок норм применена трехуровневая стратегия интерпретации: детерминированная проверка, предупреждение с пояснением, маркировка как неприменимой.</w:t>
      </w:r>
    </w:p>
    <w:p w14:paraId="2A9785B7" w14:textId="29E514F0" w:rsidR="00DC654E" w:rsidRPr="005F2AB8" w:rsidRDefault="00171C22" w:rsidP="001C0DDD">
      <w:pPr>
        <w:pStyle w:val="a1"/>
      </w:pPr>
      <w:r w:rsidRPr="005F2AB8">
        <w:t xml:space="preserve">Построена информационная модель, включающая сущности «Документ», «Расширенная структура», «Признак элемента», «Правило», «Результат проверки </w:t>
      </w:r>
      <w:proofErr w:type="spellStart"/>
      <w:r w:rsidRPr="005F2AB8">
        <w:t>валидатора</w:t>
      </w:r>
      <w:proofErr w:type="spellEnd"/>
      <w:r w:rsidR="00132306" w:rsidRPr="005F2AB8">
        <w:t>», «Результат правила». Ключевое архитектурное</w:t>
      </w:r>
      <w:r w:rsidRPr="005F2AB8">
        <w:t xml:space="preserve"> решение</w:t>
      </w:r>
      <w:r w:rsidR="00BB399B" w:rsidRPr="005F2AB8">
        <w:t xml:space="preserve"> – разделение </w:t>
      </w:r>
      <w:proofErr w:type="spellStart"/>
      <w:r w:rsidRPr="005F2AB8">
        <w:t>валидаторов</w:t>
      </w:r>
      <w:proofErr w:type="spellEnd"/>
      <w:r w:rsidRPr="005F2AB8">
        <w:t xml:space="preserve"> и функций проверки, вынос настраиваемых параметров в централизованную конфигурацию, использование конструктора правил и сервиса </w:t>
      </w:r>
      <w:proofErr w:type="spellStart"/>
      <w:r w:rsidRPr="005F2AB8">
        <w:t>валидации</w:t>
      </w:r>
      <w:proofErr w:type="spellEnd"/>
      <w:r w:rsidRPr="005F2AB8">
        <w:t xml:space="preserve"> как управляющего компонента. Разработаны типовые сценарии добавления новых правил как для разработчика (5 шагов), так и для пользователя (4 шага), что подтверждает заявленную адаптивность системы.</w:t>
      </w:r>
    </w:p>
    <w:p w14:paraId="10B39CE6" w14:textId="77777777" w:rsidR="00F200B2" w:rsidRDefault="00F200B2" w:rsidP="004A27B6">
      <w:pPr>
        <w:pStyle w:val="12"/>
        <w:tabs>
          <w:tab w:val="clear" w:pos="284"/>
        </w:tabs>
        <w:ind w:left="0" w:firstLine="0"/>
        <w:jc w:val="center"/>
      </w:pPr>
      <w:bookmarkStart w:id="88" w:name="_Toc228044046"/>
      <w:bookmarkStart w:id="89" w:name="реализация-приложения"/>
      <w:bookmarkStart w:id="90" w:name="_Toc228154695"/>
      <w:bookmarkEnd w:id="51"/>
      <w:bookmarkEnd w:id="69"/>
      <w:r>
        <w:lastRenderedPageBreak/>
        <w:t>РЕАЛИЗАЦИЯ ПРИЛОЖЕНИЯ</w:t>
      </w:r>
      <w:bookmarkEnd w:id="88"/>
      <w:bookmarkEnd w:id="90"/>
    </w:p>
    <w:p w14:paraId="5596E1BF" w14:textId="77777777" w:rsidR="00F200B2" w:rsidRDefault="007819C1" w:rsidP="004A27B6">
      <w:pPr>
        <w:pStyle w:val="2"/>
        <w:ind w:left="0" w:firstLine="709"/>
      </w:pPr>
      <w:bookmarkStart w:id="91" w:name="_Toc228044047"/>
      <w:bookmarkStart w:id="92" w:name="документация-и-эксплуатация"/>
      <w:bookmarkStart w:id="93" w:name="развертывание-и-запуск-системы"/>
      <w:bookmarkStart w:id="94" w:name="процесс-запуска-системы"/>
      <w:bookmarkStart w:id="95" w:name="_Toc228154696"/>
      <w:r>
        <w:t>Состав программного комплекса и точки входа</w:t>
      </w:r>
      <w:bookmarkEnd w:id="91"/>
      <w:bookmarkEnd w:id="95"/>
    </w:p>
    <w:p w14:paraId="185F2D16" w14:textId="77777777" w:rsidR="00EA4423" w:rsidRDefault="00F15EDC" w:rsidP="001C0DDD">
      <w:pPr>
        <w:pStyle w:val="a1"/>
      </w:pPr>
      <w:r w:rsidRPr="00F15EDC">
        <w:t>Архитектурно комплекс разделён на два основных уровня, каждый из которых имеет своё назначение и собственную лог</w:t>
      </w:r>
      <w:r>
        <w:t xml:space="preserve">ику </w:t>
      </w:r>
      <w:r w:rsidR="00D71999">
        <w:t>построения. Первый уровень –</w:t>
      </w:r>
      <w:r>
        <w:t xml:space="preserve"> </w:t>
      </w:r>
      <w:r w:rsidRPr="00F15EDC">
        <w:t>веб-оболочка, которая отвечает за взаимодействие с конечным пользователем</w:t>
      </w:r>
      <w:r>
        <w:t xml:space="preserve"> через браузер. Второй уровень – ядро </w:t>
      </w:r>
      <w:proofErr w:type="spellStart"/>
      <w:r w:rsidRPr="00F15EDC">
        <w:t>валидации</w:t>
      </w:r>
      <w:proofErr w:type="spellEnd"/>
      <w:r w:rsidRPr="00F15EDC">
        <w:t>, в котором сосредоточена вся основная бизнес-логика, связанная с анализом структуры документа, применением правил пр</w:t>
      </w:r>
      <w:r w:rsidR="00720D6D">
        <w:t>оверки и формированием отчётов.</w:t>
      </w:r>
    </w:p>
    <w:p w14:paraId="16517086" w14:textId="77777777" w:rsidR="00F15EDC" w:rsidRDefault="00F15EDC" w:rsidP="004A27B6">
      <w:pPr>
        <w:pStyle w:val="3"/>
        <w:ind w:left="0" w:firstLine="709"/>
        <w:rPr>
          <w:b/>
        </w:rPr>
      </w:pPr>
      <w:bookmarkStart w:id="96" w:name="_Toc228044048"/>
      <w:bookmarkStart w:id="97" w:name="_Toc228154697"/>
      <w:r w:rsidRPr="00F15EDC">
        <w:rPr>
          <w:b/>
        </w:rPr>
        <w:t>Веб-оболочка: реализация и ключевые моменты</w:t>
      </w:r>
      <w:bookmarkEnd w:id="96"/>
      <w:bookmarkEnd w:id="97"/>
    </w:p>
    <w:p w14:paraId="4D567BC0" w14:textId="787C3948" w:rsidR="00752198" w:rsidRDefault="00752198" w:rsidP="001C0DDD">
      <w:pPr>
        <w:pStyle w:val="a1"/>
      </w:pPr>
      <w:r w:rsidRPr="00752198">
        <w:t>Веб-о</w:t>
      </w:r>
      <w:r w:rsidR="00500EDB">
        <w:t xml:space="preserve">болочка реализована на базе </w:t>
      </w:r>
      <w:proofErr w:type="spellStart"/>
      <w:r w:rsidR="00E51E64">
        <w:t>фреймворка</w:t>
      </w:r>
      <w:proofErr w:type="spellEnd"/>
      <w:r w:rsidR="00E51E64">
        <w:t xml:space="preserve"> </w:t>
      </w:r>
      <w:proofErr w:type="spellStart"/>
      <w:r w:rsidR="00E51E64">
        <w:t>Flask</w:t>
      </w:r>
      <w:proofErr w:type="spellEnd"/>
      <w:r w:rsidR="00017A45" w:rsidRPr="00017A45">
        <w:t xml:space="preserve"> </w:t>
      </w:r>
      <w:r w:rsidR="00F05FB0">
        <w:t>[10</w:t>
      </w:r>
      <w:r w:rsidR="00017A45" w:rsidRPr="00017A45">
        <w:t>]</w:t>
      </w:r>
      <w:r w:rsidR="00E51E64">
        <w:t>. Л</w:t>
      </w:r>
      <w:r w:rsidRPr="00752198">
        <w:t>огика, относящаяся к веб-уровню, сосред</w:t>
      </w:r>
      <w:r w:rsidR="00D36808">
        <w:t>оточена в директориях</w:t>
      </w:r>
      <w:r>
        <w:t xml:space="preserve"> </w:t>
      </w:r>
      <w:r w:rsidRPr="00E75C92">
        <w:rPr>
          <w:rFonts w:ascii="Consolas" w:hAnsi="Consolas"/>
          <w:sz w:val="24"/>
          <w:szCs w:val="24"/>
          <w:lang w:val="en-US"/>
        </w:rPr>
        <w:t>web</w:t>
      </w:r>
      <w:r w:rsidRPr="00F8697A">
        <w:rPr>
          <w:rFonts w:ascii="Consolas" w:hAnsi="Consolas"/>
          <w:sz w:val="24"/>
          <w:szCs w:val="24"/>
        </w:rPr>
        <w:t>/</w:t>
      </w:r>
      <w:r w:rsidRPr="00E75C92">
        <w:rPr>
          <w:rFonts w:ascii="Consolas" w:hAnsi="Consolas"/>
          <w:sz w:val="24"/>
          <w:szCs w:val="24"/>
          <w:lang w:val="en-US"/>
        </w:rPr>
        <w:t>app</w:t>
      </w:r>
      <w:r w:rsidRPr="00F8697A">
        <w:rPr>
          <w:rFonts w:ascii="Consolas" w:hAnsi="Consolas"/>
          <w:sz w:val="24"/>
          <w:szCs w:val="24"/>
        </w:rPr>
        <w:t>/</w:t>
      </w:r>
      <w:r w:rsidR="00D36808">
        <w:t xml:space="preserve">, </w:t>
      </w:r>
      <w:r w:rsidR="00D36808" w:rsidRPr="00E75C92">
        <w:rPr>
          <w:rFonts w:ascii="Consolas" w:hAnsi="Consolas"/>
          <w:sz w:val="24"/>
          <w:szCs w:val="24"/>
          <w:lang w:val="en-US"/>
        </w:rPr>
        <w:t>web</w:t>
      </w:r>
      <w:r w:rsidR="00D36808" w:rsidRPr="00F8697A">
        <w:rPr>
          <w:rFonts w:ascii="Consolas" w:hAnsi="Consolas"/>
          <w:sz w:val="24"/>
          <w:szCs w:val="24"/>
        </w:rPr>
        <w:t>/</w:t>
      </w:r>
      <w:r w:rsidR="00D36808" w:rsidRPr="00E75C92">
        <w:rPr>
          <w:rFonts w:ascii="Consolas" w:hAnsi="Consolas"/>
          <w:sz w:val="24"/>
          <w:szCs w:val="24"/>
          <w:lang w:val="en-US"/>
        </w:rPr>
        <w:t>static</w:t>
      </w:r>
      <w:r w:rsidR="00D36808" w:rsidRPr="00F8697A">
        <w:rPr>
          <w:rFonts w:ascii="Consolas" w:hAnsi="Consolas"/>
          <w:sz w:val="24"/>
          <w:szCs w:val="24"/>
        </w:rPr>
        <w:t>/</w:t>
      </w:r>
      <w:r w:rsidR="00D36808">
        <w:t xml:space="preserve"> и </w:t>
      </w:r>
      <w:r w:rsidR="00D36808" w:rsidRPr="00E75C92">
        <w:rPr>
          <w:rFonts w:ascii="Consolas" w:hAnsi="Consolas"/>
          <w:sz w:val="24"/>
          <w:szCs w:val="24"/>
          <w:lang w:val="en-US"/>
        </w:rPr>
        <w:t>web</w:t>
      </w:r>
      <w:r w:rsidR="00D36808" w:rsidRPr="00F8697A">
        <w:rPr>
          <w:rFonts w:ascii="Consolas" w:hAnsi="Consolas"/>
          <w:sz w:val="24"/>
          <w:szCs w:val="24"/>
        </w:rPr>
        <w:t>/</w:t>
      </w:r>
      <w:r w:rsidR="00D36808" w:rsidRPr="00E75C92">
        <w:rPr>
          <w:rFonts w:ascii="Consolas" w:hAnsi="Consolas"/>
          <w:sz w:val="24"/>
          <w:szCs w:val="24"/>
          <w:lang w:val="en-US"/>
        </w:rPr>
        <w:t>templates</w:t>
      </w:r>
      <w:r w:rsidR="00D36808" w:rsidRPr="00F8697A">
        <w:rPr>
          <w:rFonts w:ascii="Consolas" w:hAnsi="Consolas"/>
          <w:sz w:val="24"/>
          <w:szCs w:val="24"/>
        </w:rPr>
        <w:t>/</w:t>
      </w:r>
      <w:r w:rsidRPr="00752198">
        <w:t>. Основ</w:t>
      </w:r>
      <w:r>
        <w:t>ная точка входа веб-приложения –</w:t>
      </w:r>
      <w:r w:rsidRPr="00752198">
        <w:t xml:space="preserve"> файл app.py. Именно здесь создаётся экземпляр приложения </w:t>
      </w:r>
      <w:proofErr w:type="spellStart"/>
      <w:r w:rsidRPr="00752198">
        <w:t>Flask</w:t>
      </w:r>
      <w:proofErr w:type="spellEnd"/>
      <w:r w:rsidRPr="00752198">
        <w:t xml:space="preserve">, настраиваются его параметры, регистрируются маршруты (через вызов функции </w:t>
      </w:r>
      <w:r w:rsidRPr="00E75C92">
        <w:rPr>
          <w:rFonts w:ascii="Consolas" w:hAnsi="Consolas"/>
          <w:sz w:val="24"/>
          <w:szCs w:val="24"/>
          <w:lang w:val="en-US"/>
        </w:rPr>
        <w:t>register</w:t>
      </w:r>
      <w:r w:rsidRPr="00F8697A">
        <w:rPr>
          <w:rFonts w:ascii="Consolas" w:hAnsi="Consolas"/>
          <w:sz w:val="24"/>
          <w:szCs w:val="24"/>
        </w:rPr>
        <w:t>_</w:t>
      </w:r>
      <w:r w:rsidRPr="00E75C92">
        <w:rPr>
          <w:rFonts w:ascii="Consolas" w:hAnsi="Consolas"/>
          <w:sz w:val="24"/>
          <w:szCs w:val="24"/>
          <w:lang w:val="en-US"/>
        </w:rPr>
        <w:t>routes</w:t>
      </w:r>
      <w:r w:rsidRPr="00F8697A">
        <w:rPr>
          <w:rFonts w:ascii="Consolas" w:hAnsi="Consolas"/>
          <w:sz w:val="24"/>
          <w:szCs w:val="24"/>
        </w:rPr>
        <w:t>(</w:t>
      </w:r>
      <w:r w:rsidRPr="00E75C92">
        <w:rPr>
          <w:rFonts w:ascii="Consolas" w:hAnsi="Consolas"/>
          <w:sz w:val="24"/>
          <w:szCs w:val="24"/>
          <w:lang w:val="en-US"/>
        </w:rPr>
        <w:t>app</w:t>
      </w:r>
      <w:r w:rsidRPr="00F8697A">
        <w:rPr>
          <w:rFonts w:ascii="Consolas" w:hAnsi="Consolas"/>
          <w:sz w:val="24"/>
          <w:szCs w:val="24"/>
        </w:rPr>
        <w:t>)</w:t>
      </w:r>
      <w:r w:rsidRPr="00752198">
        <w:t>), после чего сервер запускается в режиме отладки</w:t>
      </w:r>
      <w:r>
        <w:t>.</w:t>
      </w:r>
    </w:p>
    <w:p w14:paraId="09D66200" w14:textId="77777777" w:rsidR="00AE729B" w:rsidRDefault="00752198" w:rsidP="001C0DDD">
      <w:pPr>
        <w:pStyle w:val="a1"/>
      </w:pPr>
      <w:r w:rsidRPr="00752198">
        <w:t xml:space="preserve">Маршруты, то есть URL-адреса, по которым пользователь обращается к системе, описываются в файле </w:t>
      </w:r>
      <w:r w:rsidRPr="00E75C92">
        <w:rPr>
          <w:rFonts w:ascii="Consolas" w:hAnsi="Consolas"/>
          <w:sz w:val="24"/>
          <w:szCs w:val="24"/>
          <w:lang w:val="en-US"/>
        </w:rPr>
        <w:t>routes</w:t>
      </w:r>
      <w:r w:rsidRPr="00F8697A">
        <w:rPr>
          <w:rFonts w:ascii="Consolas" w:hAnsi="Consolas"/>
          <w:sz w:val="24"/>
          <w:szCs w:val="24"/>
        </w:rPr>
        <w:t>.</w:t>
      </w:r>
      <w:proofErr w:type="spellStart"/>
      <w:r w:rsidRPr="00E75C92">
        <w:rPr>
          <w:rFonts w:ascii="Consolas" w:hAnsi="Consolas"/>
          <w:sz w:val="24"/>
          <w:szCs w:val="24"/>
          <w:lang w:val="en-US"/>
        </w:rPr>
        <w:t>py</w:t>
      </w:r>
      <w:proofErr w:type="spellEnd"/>
      <w:r w:rsidRPr="00752198">
        <w:t>. Однако сами маршруты не сод</w:t>
      </w:r>
      <w:r>
        <w:t xml:space="preserve">ержат тяжёлой логики обработки – они </w:t>
      </w:r>
      <w:r w:rsidRPr="00752198">
        <w:t>лишь передают управление соответствующим контроллерам.</w:t>
      </w:r>
    </w:p>
    <w:p w14:paraId="007A4709" w14:textId="77777777" w:rsidR="00720D6D" w:rsidRPr="00720D6D" w:rsidRDefault="00752198" w:rsidP="001C0DDD">
      <w:pPr>
        <w:pStyle w:val="a1"/>
      </w:pPr>
      <w:r w:rsidRPr="00752198">
        <w:t xml:space="preserve">Контроллеры, реализованные в файле </w:t>
      </w:r>
      <w:r w:rsidRPr="00E75C92">
        <w:rPr>
          <w:rFonts w:ascii="Consolas" w:hAnsi="Consolas"/>
          <w:sz w:val="24"/>
          <w:szCs w:val="24"/>
          <w:lang w:val="en-US"/>
        </w:rPr>
        <w:t>controllers</w:t>
      </w:r>
      <w:r w:rsidRPr="00F8697A">
        <w:rPr>
          <w:rFonts w:ascii="Consolas" w:hAnsi="Consolas"/>
          <w:sz w:val="24"/>
          <w:szCs w:val="24"/>
        </w:rPr>
        <w:t>.</w:t>
      </w:r>
      <w:proofErr w:type="spellStart"/>
      <w:r w:rsidRPr="00E75C92">
        <w:rPr>
          <w:rFonts w:ascii="Consolas" w:hAnsi="Consolas"/>
          <w:sz w:val="24"/>
          <w:szCs w:val="24"/>
          <w:lang w:val="en-US"/>
        </w:rPr>
        <w:t>py</w:t>
      </w:r>
      <w:proofErr w:type="spellEnd"/>
      <w:r w:rsidRPr="00752198">
        <w:t xml:space="preserve">, выполняют всю необходимую работу по приёму запросов, извлечению загруженных файлов, вызову функций ядра </w:t>
      </w:r>
      <w:proofErr w:type="spellStart"/>
      <w:r w:rsidRPr="00752198">
        <w:t>валидации</w:t>
      </w:r>
      <w:proofErr w:type="spellEnd"/>
      <w:r w:rsidRPr="00752198">
        <w:t xml:space="preserve"> и формированию ответа, к</w:t>
      </w:r>
      <w:r w:rsidR="00CF24DC">
        <w:t>оторый отправляется</w:t>
      </w:r>
      <w:r w:rsidRPr="00752198">
        <w:t xml:space="preserve"> обратно в браузер</w:t>
      </w:r>
      <w:r>
        <w:t>.</w:t>
      </w:r>
    </w:p>
    <w:p w14:paraId="6E03DE1D" w14:textId="77777777" w:rsidR="00D36808" w:rsidRDefault="00AE729B" w:rsidP="001C0DDD">
      <w:pPr>
        <w:pStyle w:val="a1"/>
      </w:pPr>
      <w:r>
        <w:t>М</w:t>
      </w:r>
      <w:r w:rsidRPr="00752198">
        <w:t xml:space="preserve">одуль </w:t>
      </w:r>
      <w:proofErr w:type="spellStart"/>
      <w:r w:rsidRPr="00E75C92">
        <w:rPr>
          <w:rFonts w:ascii="Consolas" w:hAnsi="Consolas"/>
          <w:sz w:val="24"/>
          <w:szCs w:val="24"/>
          <w:lang w:val="en-US"/>
        </w:rPr>
        <w:t>utils</w:t>
      </w:r>
      <w:proofErr w:type="spellEnd"/>
      <w:r w:rsidRPr="00F8697A">
        <w:rPr>
          <w:rFonts w:ascii="Consolas" w:hAnsi="Consolas"/>
          <w:sz w:val="24"/>
          <w:szCs w:val="24"/>
        </w:rPr>
        <w:t>.</w:t>
      </w:r>
      <w:proofErr w:type="spellStart"/>
      <w:r w:rsidRPr="00E75C92">
        <w:rPr>
          <w:rFonts w:ascii="Consolas" w:hAnsi="Consolas"/>
          <w:sz w:val="24"/>
          <w:szCs w:val="24"/>
          <w:lang w:val="en-US"/>
        </w:rPr>
        <w:t>py</w:t>
      </w:r>
      <w:proofErr w:type="spellEnd"/>
      <w:r>
        <w:t xml:space="preserve"> предназначен для вспомогательных операций – для проверки </w:t>
      </w:r>
      <w:r w:rsidRPr="00752198">
        <w:t>кор</w:t>
      </w:r>
      <w:r>
        <w:t>ректности загруженного файла, генерации служебных сообщений, удалении входных документов после полной проверки, отправки отчета пользователю</w:t>
      </w:r>
      <w:r w:rsidR="00694513">
        <w:t>.</w:t>
      </w:r>
    </w:p>
    <w:p w14:paraId="256CE112" w14:textId="77777777" w:rsidR="007819C1" w:rsidRDefault="00B5667A" w:rsidP="001C0DDD">
      <w:pPr>
        <w:pStyle w:val="a1"/>
      </w:pPr>
      <w:r>
        <w:t>Полная структура проекта продемонстрирована</w:t>
      </w:r>
      <w:r w:rsidR="00D36808">
        <w:t xml:space="preserve"> в Приложении Б.</w:t>
      </w:r>
    </w:p>
    <w:p w14:paraId="5D032928" w14:textId="77777777" w:rsidR="00D36808" w:rsidRDefault="00D36808" w:rsidP="004A27B6">
      <w:pPr>
        <w:pStyle w:val="3"/>
        <w:ind w:left="0" w:firstLine="709"/>
        <w:rPr>
          <w:b/>
        </w:rPr>
      </w:pPr>
      <w:bookmarkStart w:id="98" w:name="_Toc228044049"/>
      <w:bookmarkStart w:id="99" w:name="_Toc228154698"/>
      <w:r w:rsidRPr="00D36808">
        <w:rPr>
          <w:b/>
        </w:rPr>
        <w:lastRenderedPageBreak/>
        <w:t xml:space="preserve">Ядро </w:t>
      </w:r>
      <w:proofErr w:type="spellStart"/>
      <w:r w:rsidRPr="00D36808">
        <w:rPr>
          <w:b/>
        </w:rPr>
        <w:t>валидации</w:t>
      </w:r>
      <w:bookmarkEnd w:id="98"/>
      <w:bookmarkEnd w:id="99"/>
      <w:proofErr w:type="spellEnd"/>
    </w:p>
    <w:p w14:paraId="5D4ED785" w14:textId="77777777" w:rsidR="00D36808" w:rsidRDefault="00D36808" w:rsidP="001C0DDD">
      <w:pPr>
        <w:pStyle w:val="a1"/>
      </w:pPr>
      <w:r w:rsidRPr="00D36808">
        <w:t xml:space="preserve">Ядро </w:t>
      </w:r>
      <w:proofErr w:type="spellStart"/>
      <w:r w:rsidRPr="00D36808">
        <w:t>валидации</w:t>
      </w:r>
      <w:proofErr w:type="spellEnd"/>
      <w:r w:rsidRPr="00D36808">
        <w:t xml:space="preserve"> ра</w:t>
      </w:r>
      <w:r>
        <w:t xml:space="preserve">змещено в директории </w:t>
      </w:r>
      <w:r w:rsidRPr="00E75C92">
        <w:rPr>
          <w:rFonts w:ascii="Consolas" w:hAnsi="Consolas"/>
          <w:sz w:val="24"/>
          <w:szCs w:val="24"/>
          <w:lang w:val="en-US"/>
        </w:rPr>
        <w:t>web</w:t>
      </w:r>
      <w:r w:rsidRPr="00F8697A">
        <w:rPr>
          <w:rFonts w:ascii="Consolas" w:hAnsi="Consolas"/>
          <w:sz w:val="24"/>
          <w:szCs w:val="24"/>
        </w:rPr>
        <w:t>/</w:t>
      </w:r>
      <w:proofErr w:type="spellStart"/>
      <w:r w:rsidRPr="00E75C92">
        <w:rPr>
          <w:rFonts w:ascii="Consolas" w:hAnsi="Consolas"/>
          <w:sz w:val="24"/>
          <w:szCs w:val="24"/>
          <w:lang w:val="en-US"/>
        </w:rPr>
        <w:t>src</w:t>
      </w:r>
      <w:proofErr w:type="spellEnd"/>
      <w:r w:rsidRPr="00F8697A">
        <w:rPr>
          <w:rFonts w:ascii="Consolas" w:hAnsi="Consolas"/>
          <w:sz w:val="24"/>
          <w:szCs w:val="24"/>
        </w:rPr>
        <w:t>/</w:t>
      </w:r>
      <w:r w:rsidRPr="00D36808">
        <w:t>. В отличие от веб-оболочки, здесь нет дел</w:t>
      </w:r>
      <w:r>
        <w:t xml:space="preserve">ения на </w:t>
      </w:r>
      <w:r w:rsidR="00D71999">
        <w:t>маршруты и контроллеры. Я</w:t>
      </w:r>
      <w:r w:rsidRPr="00D36808">
        <w:t xml:space="preserve">дро организовано вокруг предметных понятий: </w:t>
      </w:r>
      <w:proofErr w:type="spellStart"/>
      <w:r w:rsidRPr="00D36808">
        <w:t>парсинг</w:t>
      </w:r>
      <w:proofErr w:type="spellEnd"/>
      <w:r w:rsidRPr="00D36808">
        <w:t xml:space="preserve"> документа, правила проверки, </w:t>
      </w:r>
      <w:proofErr w:type="spellStart"/>
      <w:r w:rsidRPr="00D36808">
        <w:t>валидаторы</w:t>
      </w:r>
      <w:proofErr w:type="spellEnd"/>
      <w:r w:rsidRPr="00D36808">
        <w:t xml:space="preserve">, </w:t>
      </w:r>
      <w:r>
        <w:t>функции</w:t>
      </w:r>
      <w:r w:rsidR="00763FB4">
        <w:t>.</w:t>
      </w:r>
    </w:p>
    <w:p w14:paraId="34AEEA0D" w14:textId="02C578E1" w:rsidR="00D36808" w:rsidRDefault="006C1ADE" w:rsidP="001C0DDD">
      <w:pPr>
        <w:pStyle w:val="a1"/>
      </w:pPr>
      <w:r>
        <w:t>Центральный</w:t>
      </w:r>
      <w:r w:rsidR="00D36808" w:rsidRPr="00D36808">
        <w:t xml:space="preserve"> </w:t>
      </w:r>
      <w:r>
        <w:t>элемент</w:t>
      </w:r>
      <w:r w:rsidR="00B93CE5">
        <w:t xml:space="preserve"> ядра </w:t>
      </w:r>
      <w:r>
        <w:t xml:space="preserve">– класс </w:t>
      </w:r>
      <w:proofErr w:type="spellStart"/>
      <w:r w:rsidR="00D36808" w:rsidRPr="00E75C92">
        <w:rPr>
          <w:rFonts w:ascii="Consolas" w:hAnsi="Consolas"/>
          <w:sz w:val="24"/>
          <w:szCs w:val="24"/>
          <w:lang w:val="en-US"/>
        </w:rPr>
        <w:t>ReportAndListHandler</w:t>
      </w:r>
      <w:proofErr w:type="spellEnd"/>
      <w:r w:rsidR="00D36808" w:rsidRPr="00D36808">
        <w:t xml:space="preserve">, расположенный в файле </w:t>
      </w:r>
      <w:r w:rsidR="00D36808" w:rsidRPr="00E75C92">
        <w:rPr>
          <w:rFonts w:ascii="Consolas" w:hAnsi="Consolas"/>
          <w:sz w:val="24"/>
          <w:szCs w:val="24"/>
          <w:lang w:val="en-US"/>
        </w:rPr>
        <w:t>report</w:t>
      </w:r>
      <w:r w:rsidR="00D36808" w:rsidRPr="00F8697A">
        <w:rPr>
          <w:rFonts w:ascii="Consolas" w:hAnsi="Consolas"/>
          <w:sz w:val="24"/>
          <w:szCs w:val="24"/>
        </w:rPr>
        <w:t>_</w:t>
      </w:r>
      <w:r w:rsidR="00D36808" w:rsidRPr="00E75C92">
        <w:rPr>
          <w:rFonts w:ascii="Consolas" w:hAnsi="Consolas"/>
          <w:sz w:val="24"/>
          <w:szCs w:val="24"/>
          <w:lang w:val="en-US"/>
        </w:rPr>
        <w:t>a</w:t>
      </w:r>
      <w:r w:rsidR="00D71999" w:rsidRPr="00E75C92">
        <w:rPr>
          <w:rFonts w:ascii="Consolas" w:hAnsi="Consolas"/>
          <w:sz w:val="24"/>
          <w:szCs w:val="24"/>
          <w:lang w:val="en-US"/>
        </w:rPr>
        <w:t>nd</w:t>
      </w:r>
      <w:r w:rsidR="00D71999" w:rsidRPr="00F8697A">
        <w:rPr>
          <w:rFonts w:ascii="Consolas" w:hAnsi="Consolas"/>
          <w:sz w:val="24"/>
          <w:szCs w:val="24"/>
        </w:rPr>
        <w:t>_</w:t>
      </w:r>
      <w:r w:rsidR="00D71999" w:rsidRPr="00E75C92">
        <w:rPr>
          <w:rFonts w:ascii="Consolas" w:hAnsi="Consolas"/>
          <w:sz w:val="24"/>
          <w:szCs w:val="24"/>
          <w:lang w:val="en-US"/>
        </w:rPr>
        <w:t>list</w:t>
      </w:r>
      <w:r w:rsidR="00D71999" w:rsidRPr="00F8697A">
        <w:rPr>
          <w:rFonts w:ascii="Consolas" w:hAnsi="Consolas"/>
          <w:sz w:val="24"/>
          <w:szCs w:val="24"/>
        </w:rPr>
        <w:t>_</w:t>
      </w:r>
      <w:r w:rsidR="00D71999" w:rsidRPr="00E75C92">
        <w:rPr>
          <w:rFonts w:ascii="Consolas" w:hAnsi="Consolas"/>
          <w:sz w:val="24"/>
          <w:szCs w:val="24"/>
          <w:lang w:val="en-US"/>
        </w:rPr>
        <w:t>handler</w:t>
      </w:r>
      <w:r w:rsidR="00D71999" w:rsidRPr="00F8697A">
        <w:rPr>
          <w:rFonts w:ascii="Consolas" w:hAnsi="Consolas"/>
          <w:sz w:val="24"/>
          <w:szCs w:val="24"/>
        </w:rPr>
        <w:t>.</w:t>
      </w:r>
      <w:proofErr w:type="spellStart"/>
      <w:r w:rsidR="00D71999" w:rsidRPr="00E75C92">
        <w:rPr>
          <w:rFonts w:ascii="Consolas" w:hAnsi="Consolas"/>
          <w:sz w:val="24"/>
          <w:szCs w:val="24"/>
          <w:lang w:val="en-US"/>
        </w:rPr>
        <w:t>py</w:t>
      </w:r>
      <w:proofErr w:type="spellEnd"/>
      <w:r w:rsidR="00D71999">
        <w:t>. Инкапсулируя</w:t>
      </w:r>
      <w:r w:rsidR="00D36808" w:rsidRPr="00D36808">
        <w:t xml:space="preserve"> в себе всю сложность взаимодействия с подсистем</w:t>
      </w:r>
      <w:r w:rsidR="00D36808">
        <w:t>ами ядра</w:t>
      </w:r>
      <w:r w:rsidR="00D71999">
        <w:t>,</w:t>
      </w:r>
      <w:r w:rsidR="00D36808">
        <w:t xml:space="preserve"> </w:t>
      </w:r>
      <w:r w:rsidR="00D71999">
        <w:t xml:space="preserve">класс </w:t>
      </w:r>
      <w:r w:rsidR="00D36808">
        <w:t>предоставляет наружу</w:t>
      </w:r>
      <w:r w:rsidR="00D36808" w:rsidRPr="00D36808">
        <w:t xml:space="preserve"> два основных метода:</w:t>
      </w:r>
    </w:p>
    <w:p w14:paraId="3555BB4E" w14:textId="77777777" w:rsidR="00D36808" w:rsidRPr="00E75C92" w:rsidRDefault="00D36808" w:rsidP="00C83CB5">
      <w:pPr>
        <w:pStyle w:val="a1"/>
        <w:numPr>
          <w:ilvl w:val="0"/>
          <w:numId w:val="21"/>
        </w:numPr>
        <w:rPr>
          <w:rFonts w:ascii="Consolas" w:hAnsi="Consolas"/>
          <w:sz w:val="24"/>
          <w:szCs w:val="24"/>
          <w:lang w:val="en-US"/>
        </w:rPr>
      </w:pPr>
      <w:proofErr w:type="spellStart"/>
      <w:proofErr w:type="gramStart"/>
      <w:r w:rsidRPr="00E75C92">
        <w:rPr>
          <w:rFonts w:ascii="Consolas" w:hAnsi="Consolas"/>
          <w:sz w:val="24"/>
          <w:szCs w:val="24"/>
          <w:lang w:val="en-US"/>
        </w:rPr>
        <w:t>getList</w:t>
      </w:r>
      <w:proofErr w:type="spellEnd"/>
      <w:r w:rsidRPr="00E75C92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E75C92">
        <w:rPr>
          <w:rFonts w:ascii="Consolas" w:hAnsi="Consolas"/>
          <w:sz w:val="24"/>
          <w:szCs w:val="24"/>
          <w:lang w:val="en-US"/>
        </w:rPr>
        <w:t>)</w:t>
      </w:r>
    </w:p>
    <w:p w14:paraId="34FF7D39" w14:textId="77777777" w:rsidR="00D36808" w:rsidRDefault="00B93CE5" w:rsidP="001C0DDD">
      <w:pPr>
        <w:pStyle w:val="a1"/>
      </w:pPr>
      <w:r>
        <w:t>В</w:t>
      </w:r>
      <w:r w:rsidR="00D36808" w:rsidRPr="00D36808">
        <w:t>озвращает</w:t>
      </w:r>
      <w:r w:rsidR="00D71999">
        <w:t>ся</w:t>
      </w:r>
      <w:r w:rsidR="00D36808" w:rsidRPr="00D36808">
        <w:t xml:space="preserve"> полный каталог всех зарегистрированных в системе правил в формате, удобн</w:t>
      </w:r>
      <w:r>
        <w:t>ом для отображения пользователю</w:t>
      </w:r>
      <w:r w:rsidR="00D71999">
        <w:t xml:space="preserve">, </w:t>
      </w:r>
      <w:r>
        <w:t>чтобы на сайте полностью демонстрировать возможности нашей системы.</w:t>
      </w:r>
    </w:p>
    <w:p w14:paraId="4873BE09" w14:textId="77777777" w:rsidR="00B93CE5" w:rsidRPr="00E75C92" w:rsidRDefault="00B93CE5" w:rsidP="00C83CB5">
      <w:pPr>
        <w:pStyle w:val="a1"/>
        <w:numPr>
          <w:ilvl w:val="0"/>
          <w:numId w:val="21"/>
        </w:numPr>
        <w:rPr>
          <w:rFonts w:ascii="Consolas" w:hAnsi="Consolas"/>
          <w:sz w:val="24"/>
          <w:szCs w:val="24"/>
          <w:lang w:val="en-US"/>
        </w:rPr>
      </w:pPr>
      <w:r w:rsidRPr="00E75C92">
        <w:rPr>
          <w:rFonts w:ascii="Consolas" w:hAnsi="Consolas"/>
          <w:sz w:val="24"/>
          <w:szCs w:val="24"/>
          <w:lang w:val="en-US"/>
        </w:rPr>
        <w:t>validate(path)</w:t>
      </w:r>
    </w:p>
    <w:p w14:paraId="1B4E404E" w14:textId="77777777" w:rsidR="00B93CE5" w:rsidRDefault="00B93CE5" w:rsidP="001C0DDD">
      <w:pPr>
        <w:pStyle w:val="a1"/>
        <w:jc w:val="left"/>
      </w:pPr>
      <w:r>
        <w:t>П</w:t>
      </w:r>
      <w:r w:rsidRPr="00B93CE5">
        <w:t>ринимает</w:t>
      </w:r>
      <w:r w:rsidR="00D71999">
        <w:t>ся</w:t>
      </w:r>
      <w:r w:rsidRPr="00B93CE5">
        <w:t xml:space="preserve"> путь к загруженному документу, инициирует</w:t>
      </w:r>
      <w:r w:rsidR="00D71999">
        <w:t>ся</w:t>
      </w:r>
      <w:r w:rsidRPr="00B93CE5">
        <w:t xml:space="preserve"> полный цикл его проверки и возвращает</w:t>
      </w:r>
      <w:r w:rsidR="00D71999">
        <w:t>ся</w:t>
      </w:r>
      <w:r w:rsidRPr="00B93CE5">
        <w:t xml:space="preserve"> агрегированный результат в виде структурированного отчёта.</w:t>
      </w:r>
    </w:p>
    <w:p w14:paraId="2405AC6E" w14:textId="77777777" w:rsidR="00B93CE5" w:rsidRDefault="00763FB4" w:rsidP="001C0DDD">
      <w:pPr>
        <w:pStyle w:val="a1"/>
        <w:jc w:val="left"/>
      </w:pPr>
      <w:r>
        <w:t>В</w:t>
      </w:r>
      <w:r w:rsidR="00015DB1">
        <w:t>еб-оболочка напрямую не</w:t>
      </w:r>
      <w:r w:rsidR="006C1ADE">
        <w:t xml:space="preserve"> </w:t>
      </w:r>
      <w:r w:rsidR="00015DB1">
        <w:t xml:space="preserve">взаимодействует с </w:t>
      </w:r>
      <w:proofErr w:type="spellStart"/>
      <w:r w:rsidR="00015DB1">
        <w:t>парсерами</w:t>
      </w:r>
      <w:proofErr w:type="spellEnd"/>
      <w:r w:rsidR="00015DB1">
        <w:t xml:space="preserve">, </w:t>
      </w:r>
      <w:proofErr w:type="spellStart"/>
      <w:r w:rsidR="00015DB1">
        <w:t>валидаторами</w:t>
      </w:r>
      <w:proofErr w:type="spellEnd"/>
      <w:r w:rsidR="00015DB1">
        <w:t xml:space="preserve"> или сервисами</w:t>
      </w:r>
      <w:r w:rsidR="00D71999">
        <w:t xml:space="preserve"> внутри ядра. Д</w:t>
      </w:r>
      <w:r w:rsidR="00B93CE5" w:rsidRPr="00B93CE5">
        <w:t>оста</w:t>
      </w:r>
      <w:r w:rsidR="00B93CE5">
        <w:t>точно вызвать два метода</w:t>
      </w:r>
      <w:r w:rsidR="00B93CE5" w:rsidRPr="00B93CE5">
        <w:t>.</w:t>
      </w:r>
    </w:p>
    <w:p w14:paraId="08B4C55E" w14:textId="77777777" w:rsidR="00B93CE5" w:rsidRDefault="00B93CE5" w:rsidP="001C0DDD">
      <w:pPr>
        <w:pStyle w:val="a1"/>
        <w:jc w:val="left"/>
      </w:pPr>
      <w:r>
        <w:t>В</w:t>
      </w:r>
      <w:r w:rsidRPr="00B93CE5">
        <w:t xml:space="preserve"> состав ядра входят следующие функциональные блоки:</w:t>
      </w:r>
    </w:p>
    <w:p w14:paraId="1A044C9D" w14:textId="77777777" w:rsidR="00B93CE5" w:rsidRPr="00E75C92" w:rsidRDefault="00B93CE5" w:rsidP="00C83CB5">
      <w:pPr>
        <w:pStyle w:val="a1"/>
        <w:numPr>
          <w:ilvl w:val="0"/>
          <w:numId w:val="22"/>
        </w:numPr>
        <w:rPr>
          <w:rFonts w:ascii="Consolas" w:hAnsi="Consolas"/>
          <w:sz w:val="24"/>
          <w:szCs w:val="24"/>
          <w:lang w:val="en-US"/>
        </w:rPr>
      </w:pPr>
      <w:proofErr w:type="spellStart"/>
      <w:r w:rsidRPr="00E75C92">
        <w:rPr>
          <w:rFonts w:ascii="Consolas" w:hAnsi="Consolas"/>
          <w:sz w:val="24"/>
          <w:szCs w:val="24"/>
          <w:lang w:val="en-US"/>
        </w:rPr>
        <w:t>config</w:t>
      </w:r>
      <w:proofErr w:type="spellEnd"/>
      <w:r w:rsidRPr="00E75C92">
        <w:rPr>
          <w:rFonts w:ascii="Consolas" w:hAnsi="Consolas"/>
          <w:sz w:val="24"/>
          <w:szCs w:val="24"/>
          <w:lang w:val="en-US"/>
        </w:rPr>
        <w:t>/</w:t>
      </w:r>
    </w:p>
    <w:p w14:paraId="31FBF5FB" w14:textId="77777777" w:rsidR="00B93CE5" w:rsidRDefault="00B93CE5" w:rsidP="001C0DDD">
      <w:pPr>
        <w:pStyle w:val="a1"/>
        <w:jc w:val="left"/>
      </w:pPr>
      <w:r>
        <w:t>К</w:t>
      </w:r>
      <w:r w:rsidRPr="00B93CE5">
        <w:t xml:space="preserve">аталог конфигурационных файлов, в которых хранятся регулярные выражения, списки обязательных слов, каталоги правил и </w:t>
      </w:r>
      <w:r>
        <w:t>другие настраиваемые параметры.</w:t>
      </w:r>
    </w:p>
    <w:p w14:paraId="2A187AF2" w14:textId="77777777" w:rsidR="00B93CE5" w:rsidRPr="00E75C92" w:rsidRDefault="00B93CE5" w:rsidP="00C83CB5">
      <w:pPr>
        <w:pStyle w:val="a1"/>
        <w:numPr>
          <w:ilvl w:val="0"/>
          <w:numId w:val="22"/>
        </w:numPr>
        <w:rPr>
          <w:rFonts w:ascii="Consolas" w:hAnsi="Consolas"/>
          <w:sz w:val="24"/>
          <w:szCs w:val="24"/>
          <w:lang w:val="en-US"/>
        </w:rPr>
      </w:pPr>
      <w:r w:rsidRPr="00E75C92">
        <w:rPr>
          <w:rFonts w:ascii="Consolas" w:hAnsi="Consolas"/>
          <w:sz w:val="24"/>
          <w:szCs w:val="24"/>
          <w:lang w:val="en-US"/>
        </w:rPr>
        <w:t>models/</w:t>
      </w:r>
    </w:p>
    <w:p w14:paraId="08316AD0" w14:textId="77777777" w:rsidR="00B93CE5" w:rsidRDefault="00B93CE5" w:rsidP="001C0DDD">
      <w:pPr>
        <w:pStyle w:val="a1"/>
        <w:jc w:val="left"/>
      </w:pPr>
      <w:r>
        <w:t>О</w:t>
      </w:r>
      <w:r w:rsidRPr="00B93CE5">
        <w:t>пред</w:t>
      </w:r>
      <w:r>
        <w:t>еления структур данных</w:t>
      </w:r>
      <w:r w:rsidRPr="00B93CE5">
        <w:t>, используемых в процессе</w:t>
      </w:r>
      <w:r w:rsidR="00AE729B">
        <w:t xml:space="preserve"> анализа. Сюда входят</w:t>
      </w:r>
      <w:r w:rsidR="000E6142">
        <w:t xml:space="preserve"> описание документа, расширенная структура</w:t>
      </w:r>
      <w:r w:rsidRPr="00B93CE5">
        <w:t>,</w:t>
      </w:r>
      <w:r w:rsidR="000E6142">
        <w:t xml:space="preserve"> результат</w:t>
      </w:r>
      <w:r w:rsidR="00AE729B">
        <w:t xml:space="preserve"> проверки и</w:t>
      </w:r>
      <w:r w:rsidRPr="00B93CE5">
        <w:t xml:space="preserve"> правил</w:t>
      </w:r>
      <w:r w:rsidR="000E6142">
        <w:t>а</w:t>
      </w:r>
      <w:r w:rsidRPr="00B93CE5">
        <w:t>.</w:t>
      </w:r>
    </w:p>
    <w:p w14:paraId="6ADB5951" w14:textId="77777777" w:rsidR="00AE729B" w:rsidRPr="00E75C92" w:rsidRDefault="00AE729B" w:rsidP="00C83CB5">
      <w:pPr>
        <w:pStyle w:val="a1"/>
        <w:numPr>
          <w:ilvl w:val="0"/>
          <w:numId w:val="22"/>
        </w:numPr>
        <w:rPr>
          <w:rFonts w:ascii="Consolas" w:hAnsi="Consolas"/>
          <w:sz w:val="24"/>
          <w:szCs w:val="24"/>
          <w:lang w:val="en-US"/>
        </w:rPr>
      </w:pPr>
      <w:r w:rsidRPr="00E75C92">
        <w:rPr>
          <w:rFonts w:ascii="Consolas" w:hAnsi="Consolas"/>
          <w:sz w:val="24"/>
          <w:szCs w:val="24"/>
          <w:lang w:val="en-US"/>
        </w:rPr>
        <w:t>services/</w:t>
      </w:r>
    </w:p>
    <w:p w14:paraId="7702C6CE" w14:textId="77777777" w:rsidR="003E2E48" w:rsidRDefault="00AE729B" w:rsidP="001C0DDD">
      <w:pPr>
        <w:pStyle w:val="a1"/>
        <w:jc w:val="left"/>
        <w:rPr>
          <w:lang w:val="en-US"/>
        </w:rPr>
      </w:pPr>
      <w:r>
        <w:lastRenderedPageBreak/>
        <w:t>С</w:t>
      </w:r>
      <w:r w:rsidRPr="00AE729B">
        <w:t>ервисы</w:t>
      </w:r>
      <w:r w:rsidRPr="00F8697A">
        <w:rPr>
          <w:lang w:val="en-US"/>
        </w:rPr>
        <w:t xml:space="preserve">, </w:t>
      </w:r>
      <w:r w:rsidRPr="00AE729B">
        <w:t>реализующие</w:t>
      </w:r>
      <w:r w:rsidRPr="00F8697A">
        <w:rPr>
          <w:lang w:val="en-US"/>
        </w:rPr>
        <w:t xml:space="preserve"> </w:t>
      </w:r>
      <w:r w:rsidRPr="00AE729B">
        <w:t>ключевые</w:t>
      </w:r>
      <w:r w:rsidRPr="00F8697A">
        <w:rPr>
          <w:lang w:val="en-US"/>
        </w:rPr>
        <w:t xml:space="preserve"> </w:t>
      </w:r>
      <w:r w:rsidRPr="00AE729B">
        <w:t>этапы</w:t>
      </w:r>
      <w:r w:rsidRPr="00F8697A">
        <w:rPr>
          <w:lang w:val="en-US"/>
        </w:rPr>
        <w:t xml:space="preserve"> </w:t>
      </w:r>
      <w:r w:rsidRPr="00AE729B">
        <w:t>обработки</w:t>
      </w:r>
      <w:r w:rsidRPr="00F8697A">
        <w:rPr>
          <w:lang w:val="en-US"/>
        </w:rPr>
        <w:t xml:space="preserve">: </w:t>
      </w:r>
      <w:proofErr w:type="spellStart"/>
      <w:r w:rsidRPr="00AE729B">
        <w:t>парсинг</w:t>
      </w:r>
      <w:proofErr w:type="spellEnd"/>
      <w:r w:rsidRPr="00F8697A">
        <w:rPr>
          <w:lang w:val="en-US"/>
        </w:rPr>
        <w:t xml:space="preserve"> </w:t>
      </w:r>
      <w:r w:rsidRPr="00AE729B">
        <w:t>исходного</w:t>
      </w:r>
      <w:r w:rsidRPr="00F8697A">
        <w:rPr>
          <w:lang w:val="en-US"/>
        </w:rPr>
        <w:t xml:space="preserve"> DOCX-</w:t>
      </w:r>
      <w:r w:rsidRPr="00AE729B">
        <w:t>файла</w:t>
      </w:r>
      <w:r w:rsidRPr="00F8697A">
        <w:rPr>
          <w:lang w:val="en-US"/>
        </w:rPr>
        <w:t xml:space="preserve"> (</w:t>
      </w:r>
      <w:r w:rsidRPr="00E75C92">
        <w:rPr>
          <w:rFonts w:ascii="Consolas" w:hAnsi="Consolas"/>
          <w:sz w:val="24"/>
          <w:szCs w:val="24"/>
          <w:lang w:val="en-US"/>
        </w:rPr>
        <w:t>document_parser.py</w:t>
      </w:r>
      <w:r w:rsidRPr="00F8697A">
        <w:rPr>
          <w:lang w:val="en-US"/>
        </w:rPr>
        <w:t xml:space="preserve">), </w:t>
      </w:r>
      <w:r w:rsidRPr="00AE729B">
        <w:t>построение</w:t>
      </w:r>
      <w:r w:rsidRPr="00F8697A">
        <w:rPr>
          <w:lang w:val="en-US"/>
        </w:rPr>
        <w:t xml:space="preserve"> </w:t>
      </w:r>
      <w:r w:rsidRPr="00AE729B">
        <w:t>расширенной</w:t>
      </w:r>
      <w:r w:rsidRPr="00F8697A">
        <w:rPr>
          <w:lang w:val="en-US"/>
        </w:rPr>
        <w:t xml:space="preserve"> </w:t>
      </w:r>
      <w:r w:rsidRPr="00AE729B">
        <w:t>структуры</w:t>
      </w:r>
      <w:r w:rsidRPr="00F8697A">
        <w:rPr>
          <w:lang w:val="en-US"/>
        </w:rPr>
        <w:t xml:space="preserve"> </w:t>
      </w:r>
      <w:r w:rsidRPr="00AE729B">
        <w:t>док</w:t>
      </w:r>
      <w:r w:rsidR="006C1ADE">
        <w:t>умента</w:t>
      </w:r>
      <w:r w:rsidR="006C1ADE" w:rsidRPr="00F8697A">
        <w:rPr>
          <w:lang w:val="en-US"/>
        </w:rPr>
        <w:t xml:space="preserve"> (rich_parser.py) </w:t>
      </w:r>
      <w:r w:rsidR="006C1ADE">
        <w:t>и</w:t>
      </w:r>
      <w:r w:rsidRPr="00F8697A">
        <w:rPr>
          <w:lang w:val="en-US"/>
        </w:rPr>
        <w:t xml:space="preserve"> </w:t>
      </w:r>
      <w:r w:rsidRPr="00AE729B">
        <w:t>сервис</w:t>
      </w:r>
      <w:r w:rsidRPr="00F8697A">
        <w:rPr>
          <w:lang w:val="en-US"/>
        </w:rPr>
        <w:t xml:space="preserve"> </w:t>
      </w:r>
      <w:proofErr w:type="spellStart"/>
      <w:r w:rsidRPr="00AE729B">
        <w:t>валидации</w:t>
      </w:r>
      <w:proofErr w:type="spellEnd"/>
      <w:r w:rsidRPr="00F8697A">
        <w:rPr>
          <w:lang w:val="en-US"/>
        </w:rPr>
        <w:t xml:space="preserve"> (</w:t>
      </w:r>
      <w:r w:rsidRPr="00E75C92">
        <w:rPr>
          <w:rFonts w:ascii="Consolas" w:hAnsi="Consolas"/>
          <w:sz w:val="24"/>
          <w:szCs w:val="24"/>
          <w:lang w:val="en-US"/>
        </w:rPr>
        <w:t>validation_service.py</w:t>
      </w:r>
      <w:r w:rsidRPr="00F8697A">
        <w:rPr>
          <w:lang w:val="en-US"/>
        </w:rPr>
        <w:t xml:space="preserve">), </w:t>
      </w:r>
      <w:r w:rsidRPr="00AE729B">
        <w:t>который</w:t>
      </w:r>
      <w:r w:rsidRPr="00F8697A">
        <w:rPr>
          <w:lang w:val="en-US"/>
        </w:rPr>
        <w:t xml:space="preserve"> </w:t>
      </w:r>
      <w:r w:rsidRPr="00AE729B">
        <w:t>управляет</w:t>
      </w:r>
      <w:r w:rsidRPr="00F8697A">
        <w:rPr>
          <w:lang w:val="en-US"/>
        </w:rPr>
        <w:t xml:space="preserve"> </w:t>
      </w:r>
      <w:r w:rsidRPr="00AE729B">
        <w:t>запуском</w:t>
      </w:r>
      <w:r w:rsidRPr="00F8697A">
        <w:rPr>
          <w:lang w:val="en-US"/>
        </w:rPr>
        <w:t xml:space="preserve"> </w:t>
      </w:r>
      <w:r w:rsidRPr="00AE729B">
        <w:t>всех</w:t>
      </w:r>
      <w:r w:rsidRPr="00F8697A">
        <w:rPr>
          <w:lang w:val="en-US"/>
        </w:rPr>
        <w:t xml:space="preserve"> </w:t>
      </w:r>
      <w:proofErr w:type="spellStart"/>
      <w:r w:rsidRPr="00AE729B">
        <w:t>валидаторов</w:t>
      </w:r>
      <w:proofErr w:type="spellEnd"/>
      <w:r w:rsidRPr="00F8697A">
        <w:rPr>
          <w:lang w:val="en-US"/>
        </w:rPr>
        <w:t>.</w:t>
      </w:r>
    </w:p>
    <w:p w14:paraId="6CD9850F" w14:textId="6323FF37" w:rsidR="00720D6D" w:rsidRPr="003E2E48" w:rsidRDefault="00720D6D" w:rsidP="00C83CB5">
      <w:pPr>
        <w:pStyle w:val="a1"/>
        <w:numPr>
          <w:ilvl w:val="0"/>
          <w:numId w:val="23"/>
        </w:numPr>
        <w:rPr>
          <w:rFonts w:ascii="Consolas" w:hAnsi="Consolas"/>
          <w:sz w:val="24"/>
          <w:szCs w:val="24"/>
          <w:lang w:val="en-US"/>
        </w:rPr>
      </w:pPr>
      <w:r w:rsidRPr="00E75C92">
        <w:rPr>
          <w:rFonts w:ascii="Consolas" w:hAnsi="Consolas"/>
          <w:sz w:val="24"/>
          <w:szCs w:val="24"/>
          <w:lang w:val="en-US"/>
        </w:rPr>
        <w:t>validators/</w:t>
      </w:r>
    </w:p>
    <w:p w14:paraId="6FD28BDB" w14:textId="77777777" w:rsidR="00720D6D" w:rsidRDefault="00720D6D" w:rsidP="001C0DDD">
      <w:pPr>
        <w:pStyle w:val="a1"/>
        <w:jc w:val="left"/>
      </w:pPr>
      <w:r>
        <w:t>Н</w:t>
      </w:r>
      <w:r w:rsidRPr="00720D6D">
        <w:t>абор классов-</w:t>
      </w:r>
      <w:proofErr w:type="spellStart"/>
      <w:r w:rsidRPr="00720D6D">
        <w:t>валидаторов</w:t>
      </w:r>
      <w:proofErr w:type="spellEnd"/>
      <w:r w:rsidRPr="00720D6D">
        <w:t xml:space="preserve">. Каждый такой класс отвечает за проверку конкретного аспекта или структурного элемента документа. </w:t>
      </w:r>
      <w:proofErr w:type="spellStart"/>
      <w:r w:rsidRPr="00720D6D">
        <w:t>Вали</w:t>
      </w:r>
      <w:r>
        <w:t>даторы</w:t>
      </w:r>
      <w:proofErr w:type="spellEnd"/>
      <w:r>
        <w:t xml:space="preserve"> изолированы друг от друга</w:t>
      </w:r>
      <w:r w:rsidRPr="00720D6D">
        <w:t>.</w:t>
      </w:r>
    </w:p>
    <w:p w14:paraId="7B4C30B0" w14:textId="77777777" w:rsidR="00B93CE5" w:rsidRPr="00E75C92" w:rsidRDefault="00720D6D" w:rsidP="00C83CB5">
      <w:pPr>
        <w:pStyle w:val="a1"/>
        <w:numPr>
          <w:ilvl w:val="0"/>
          <w:numId w:val="23"/>
        </w:numPr>
        <w:rPr>
          <w:rFonts w:ascii="Consolas" w:hAnsi="Consolas"/>
          <w:sz w:val="24"/>
          <w:szCs w:val="24"/>
          <w:lang w:val="en-US"/>
        </w:rPr>
      </w:pPr>
      <w:proofErr w:type="spellStart"/>
      <w:r w:rsidRPr="00E75C92">
        <w:rPr>
          <w:rFonts w:ascii="Consolas" w:hAnsi="Consolas"/>
          <w:sz w:val="24"/>
          <w:szCs w:val="24"/>
          <w:lang w:val="en-US"/>
        </w:rPr>
        <w:t>utils</w:t>
      </w:r>
      <w:proofErr w:type="spellEnd"/>
      <w:r w:rsidRPr="00E75C92">
        <w:rPr>
          <w:rFonts w:ascii="Consolas" w:hAnsi="Consolas"/>
          <w:sz w:val="24"/>
          <w:szCs w:val="24"/>
          <w:lang w:val="en-US"/>
        </w:rPr>
        <w:t>/</w:t>
      </w:r>
    </w:p>
    <w:p w14:paraId="34F4D1F0" w14:textId="77777777" w:rsidR="00720D6D" w:rsidRDefault="00720D6D" w:rsidP="001C0DDD">
      <w:pPr>
        <w:pStyle w:val="a1"/>
        <w:jc w:val="left"/>
      </w:pPr>
      <w:r>
        <w:t>В</w:t>
      </w:r>
      <w:r w:rsidRPr="00720D6D">
        <w:t>спомогательные утилиты, которые используются разными компонентами ядра</w:t>
      </w:r>
      <w:r>
        <w:t>.</w:t>
      </w:r>
    </w:p>
    <w:p w14:paraId="2F26C3B9" w14:textId="77777777" w:rsidR="00720D6D" w:rsidRDefault="000E6142" w:rsidP="001C0DDD">
      <w:pPr>
        <w:pStyle w:val="a1"/>
        <w:jc w:val="left"/>
      </w:pPr>
      <w:r>
        <w:t>Ф</w:t>
      </w:r>
      <w:r w:rsidR="00720D6D" w:rsidRPr="00720D6D">
        <w:t>айл main.py, который прис</w:t>
      </w:r>
      <w:r w:rsidR="006C1ADE">
        <w:t>утствует в корне</w:t>
      </w:r>
      <w:r>
        <w:t xml:space="preserve"> ядра </w:t>
      </w:r>
      <w:r w:rsidR="007008A4">
        <w:t>используется</w:t>
      </w:r>
      <w:r w:rsidR="00720D6D" w:rsidRPr="00720D6D">
        <w:t xml:space="preserve"> как альтернативная точка входа для за</w:t>
      </w:r>
      <w:r w:rsidR="006C1ADE">
        <w:t>пуска ядра</w:t>
      </w:r>
      <w:r w:rsidR="00720D6D">
        <w:t xml:space="preserve"> в автономном режиме –</w:t>
      </w:r>
      <w:r w:rsidR="00720D6D" w:rsidRPr="00720D6D">
        <w:t xml:space="preserve"> наприм</w:t>
      </w:r>
      <w:r w:rsidR="00720D6D">
        <w:t>ер,</w:t>
      </w:r>
      <w:r w:rsidR="00720D6D" w:rsidRPr="00720D6D">
        <w:t xml:space="preserve"> для отладки отдельных </w:t>
      </w:r>
      <w:proofErr w:type="spellStart"/>
      <w:r w:rsidR="00720D6D" w:rsidRPr="00720D6D">
        <w:t>валидаторов</w:t>
      </w:r>
      <w:proofErr w:type="spellEnd"/>
      <w:r w:rsidR="00720D6D" w:rsidRPr="00720D6D">
        <w:t xml:space="preserve"> или для обработки документов без веб</w:t>
      </w:r>
      <w:r w:rsidR="006C1ADE">
        <w:t>-интерфейса. Однако в штатном ре</w:t>
      </w:r>
      <w:r w:rsidR="00720D6D" w:rsidRPr="00720D6D">
        <w:t>ж</w:t>
      </w:r>
      <w:r w:rsidR="00720D6D">
        <w:t xml:space="preserve">име работы </w:t>
      </w:r>
      <w:r w:rsidR="00720D6D" w:rsidRPr="00720D6D">
        <w:t>ядро всегд</w:t>
      </w:r>
      <w:r w:rsidR="00720D6D">
        <w:t xml:space="preserve">а вызывается именно через </w:t>
      </w:r>
      <w:proofErr w:type="spellStart"/>
      <w:r w:rsidR="00720D6D" w:rsidRPr="00E75C92">
        <w:rPr>
          <w:rFonts w:ascii="Consolas" w:hAnsi="Consolas"/>
          <w:sz w:val="24"/>
          <w:szCs w:val="24"/>
          <w:lang w:val="en-US"/>
        </w:rPr>
        <w:t>ReportAndListHandler</w:t>
      </w:r>
      <w:proofErr w:type="spellEnd"/>
      <w:r w:rsidR="00720D6D" w:rsidRPr="00720D6D">
        <w:t>.</w:t>
      </w:r>
    </w:p>
    <w:p w14:paraId="7D2F5A62" w14:textId="568C6510" w:rsidR="00720D6D" w:rsidRDefault="00720D6D" w:rsidP="004A27B6">
      <w:pPr>
        <w:pStyle w:val="3"/>
        <w:ind w:left="0" w:firstLine="709"/>
        <w:rPr>
          <w:b/>
        </w:rPr>
      </w:pPr>
      <w:bookmarkStart w:id="100" w:name="_Toc228044050"/>
      <w:bookmarkStart w:id="101" w:name="_Toc228154699"/>
      <w:r w:rsidRPr="00720D6D">
        <w:rPr>
          <w:b/>
        </w:rPr>
        <w:t xml:space="preserve">Схема </w:t>
      </w:r>
      <w:r w:rsidR="00500EDB" w:rsidRPr="00720D6D">
        <w:rPr>
          <w:b/>
        </w:rPr>
        <w:t>взаимодействия</w:t>
      </w:r>
      <w:r w:rsidRPr="00720D6D">
        <w:rPr>
          <w:b/>
        </w:rPr>
        <w:t xml:space="preserve"> компонентов</w:t>
      </w:r>
      <w:bookmarkEnd w:id="100"/>
      <w:bookmarkEnd w:id="101"/>
    </w:p>
    <w:p w14:paraId="1CAB5B10" w14:textId="77777777" w:rsidR="00720D6D" w:rsidRDefault="00720D6D" w:rsidP="001C0DDD">
      <w:pPr>
        <w:pStyle w:val="a1"/>
      </w:pPr>
      <w:r w:rsidRPr="00720D6D">
        <w:t>Чтобы лучше понять, как описанные выше компоненты работают вместе</w:t>
      </w:r>
      <w:r>
        <w:t xml:space="preserve">, рассмотрим типовой сценарий – </w:t>
      </w:r>
      <w:r w:rsidR="00B308E5">
        <w:t>пользователь,</w:t>
      </w:r>
      <w:r>
        <w:t xml:space="preserve"> </w:t>
      </w:r>
      <w:r w:rsidRPr="00720D6D">
        <w:t>загружает</w:t>
      </w:r>
      <w:r w:rsidR="00B308E5">
        <w:t xml:space="preserve"> документ и инициирует проверку:</w:t>
      </w:r>
    </w:p>
    <w:p w14:paraId="74D13938" w14:textId="77777777" w:rsidR="00B308E5" w:rsidRDefault="00B308E5" w:rsidP="00C83CB5">
      <w:pPr>
        <w:pStyle w:val="a1"/>
        <w:numPr>
          <w:ilvl w:val="0"/>
          <w:numId w:val="24"/>
        </w:numPr>
      </w:pPr>
      <w:r>
        <w:t xml:space="preserve"> </w:t>
      </w:r>
      <w:r w:rsidR="0073218C">
        <w:t>о</w:t>
      </w:r>
      <w:r>
        <w:t>тправка файла</w:t>
      </w:r>
    </w:p>
    <w:p w14:paraId="198D1354" w14:textId="77777777" w:rsidR="00B308E5" w:rsidRDefault="00B308E5" w:rsidP="001C0DDD">
      <w:pPr>
        <w:pStyle w:val="a1"/>
        <w:jc w:val="left"/>
      </w:pPr>
      <w:r w:rsidRPr="00B308E5">
        <w:t>Пользователь через браузер отправляет файл на один из маршрутов, зареги</w:t>
      </w:r>
      <w:r w:rsidR="001B721B">
        <w:t xml:space="preserve">стрированных во </w:t>
      </w:r>
      <w:proofErr w:type="spellStart"/>
      <w:r w:rsidR="001B721B">
        <w:t>Flask</w:t>
      </w:r>
      <w:proofErr w:type="spellEnd"/>
      <w:r w:rsidR="0073218C">
        <w:t>.</w:t>
      </w:r>
    </w:p>
    <w:p w14:paraId="542B4C44" w14:textId="77777777" w:rsidR="0073218C" w:rsidRDefault="0073218C" w:rsidP="00C83CB5">
      <w:pPr>
        <w:pStyle w:val="a1"/>
        <w:numPr>
          <w:ilvl w:val="0"/>
          <w:numId w:val="24"/>
        </w:numPr>
      </w:pPr>
      <w:r>
        <w:t>п</w:t>
      </w:r>
      <w:r w:rsidRPr="0073218C">
        <w:t>ередача управ</w:t>
      </w:r>
      <w:r w:rsidR="00BE461D">
        <w:t>ления контроллеру и вызов ядра</w:t>
      </w:r>
    </w:p>
    <w:p w14:paraId="1C19A2E0" w14:textId="77777777" w:rsidR="0073218C" w:rsidRDefault="0073218C" w:rsidP="001C0DDD">
      <w:pPr>
        <w:pStyle w:val="a1"/>
        <w:jc w:val="left"/>
      </w:pPr>
      <w:proofErr w:type="spellStart"/>
      <w:r w:rsidRPr="0073218C">
        <w:t>Flask</w:t>
      </w:r>
      <w:proofErr w:type="spellEnd"/>
      <w:r w:rsidRPr="0073218C">
        <w:t>-приложение (app.py) передаёт управление соответствующему контроллеру в controllers.py. Контроллер сохраняет загруженный файл во временное хранилище и вызыв</w:t>
      </w:r>
      <w:r>
        <w:t xml:space="preserve">ает метод </w:t>
      </w:r>
      <w:proofErr w:type="gramStart"/>
      <w:r w:rsidRPr="00E75C92">
        <w:rPr>
          <w:rFonts w:ascii="Consolas" w:hAnsi="Consolas"/>
          <w:sz w:val="24"/>
          <w:szCs w:val="24"/>
          <w:lang w:val="en-US"/>
        </w:rPr>
        <w:t>validate</w:t>
      </w:r>
      <w:r w:rsidRPr="00F8697A">
        <w:rPr>
          <w:rFonts w:ascii="Consolas" w:hAnsi="Consolas"/>
          <w:sz w:val="24"/>
          <w:szCs w:val="24"/>
        </w:rPr>
        <w:t>(</w:t>
      </w:r>
      <w:proofErr w:type="gramEnd"/>
      <w:r w:rsidRPr="00F8697A">
        <w:rPr>
          <w:rFonts w:ascii="Consolas" w:hAnsi="Consolas"/>
          <w:sz w:val="24"/>
          <w:szCs w:val="24"/>
        </w:rPr>
        <w:t>)</w:t>
      </w:r>
      <w:r>
        <w:t xml:space="preserve"> у</w:t>
      </w:r>
      <w:r w:rsidRPr="0073218C">
        <w:t xml:space="preserve"> класса </w:t>
      </w:r>
      <w:proofErr w:type="spellStart"/>
      <w:r w:rsidRPr="00E75C92">
        <w:rPr>
          <w:rFonts w:ascii="Consolas" w:hAnsi="Consolas"/>
          <w:sz w:val="24"/>
          <w:szCs w:val="24"/>
          <w:lang w:val="en-US"/>
        </w:rPr>
        <w:t>ReportAndListHandler</w:t>
      </w:r>
      <w:proofErr w:type="spellEnd"/>
      <w:r w:rsidRPr="0073218C">
        <w:t>, передавая ему путь к файлу.</w:t>
      </w:r>
    </w:p>
    <w:p w14:paraId="1E8A1A82" w14:textId="77777777" w:rsidR="0073218C" w:rsidRDefault="0073218C" w:rsidP="00C83CB5">
      <w:pPr>
        <w:pStyle w:val="a1"/>
        <w:numPr>
          <w:ilvl w:val="0"/>
          <w:numId w:val="24"/>
        </w:numPr>
      </w:pPr>
      <w:proofErr w:type="spellStart"/>
      <w:r>
        <w:t>парсинг</w:t>
      </w:r>
      <w:proofErr w:type="spellEnd"/>
      <w:r>
        <w:t xml:space="preserve"> документа</w:t>
      </w:r>
    </w:p>
    <w:p w14:paraId="3327AA5F" w14:textId="77777777" w:rsidR="0073218C" w:rsidRDefault="00BE461D" w:rsidP="001C0DDD">
      <w:pPr>
        <w:pStyle w:val="a1"/>
        <w:jc w:val="left"/>
      </w:pPr>
      <w:proofErr w:type="spellStart"/>
      <w:r w:rsidRPr="00E75C92">
        <w:rPr>
          <w:rFonts w:ascii="Consolas" w:hAnsi="Consolas"/>
          <w:sz w:val="24"/>
          <w:szCs w:val="24"/>
          <w:lang w:val="en-US"/>
        </w:rPr>
        <w:lastRenderedPageBreak/>
        <w:t>ReportAndListHandler</w:t>
      </w:r>
      <w:proofErr w:type="spellEnd"/>
      <w:r w:rsidR="0073218C" w:rsidRPr="0073218C">
        <w:t xml:space="preserve">, в свою очередь, инициирует </w:t>
      </w:r>
      <w:proofErr w:type="spellStart"/>
      <w:r w:rsidR="0073218C" w:rsidRPr="0073218C">
        <w:t>парсинг</w:t>
      </w:r>
      <w:proofErr w:type="spellEnd"/>
      <w:r w:rsidR="0073218C" w:rsidRPr="0073218C">
        <w:t xml:space="preserve"> документа с помощью сервисов из </w:t>
      </w:r>
      <w:r w:rsidR="0073218C" w:rsidRPr="00E75C92">
        <w:rPr>
          <w:rFonts w:ascii="Consolas" w:hAnsi="Consolas"/>
          <w:sz w:val="24"/>
          <w:szCs w:val="24"/>
          <w:lang w:val="en-US"/>
        </w:rPr>
        <w:t>services</w:t>
      </w:r>
      <w:r w:rsidR="0073218C" w:rsidRPr="00F8697A">
        <w:rPr>
          <w:rFonts w:ascii="Consolas" w:hAnsi="Consolas"/>
          <w:sz w:val="24"/>
          <w:szCs w:val="24"/>
        </w:rPr>
        <w:t>/</w:t>
      </w:r>
      <w:r w:rsidR="0073218C" w:rsidRPr="0073218C">
        <w:t>. Сна</w:t>
      </w:r>
      <w:r w:rsidR="0073218C">
        <w:t xml:space="preserve">чала запускается базовый </w:t>
      </w:r>
      <w:proofErr w:type="spellStart"/>
      <w:r w:rsidR="0073218C">
        <w:t>парсер</w:t>
      </w:r>
      <w:proofErr w:type="spellEnd"/>
      <w:r w:rsidR="0073218C">
        <w:t xml:space="preserve"> и</w:t>
      </w:r>
      <w:r w:rsidR="0073218C" w:rsidRPr="0073218C">
        <w:t xml:space="preserve"> </w:t>
      </w:r>
      <w:r w:rsidR="0073218C">
        <w:t xml:space="preserve">расширенный </w:t>
      </w:r>
      <w:proofErr w:type="spellStart"/>
      <w:r w:rsidR="001B721B">
        <w:t>парсер</w:t>
      </w:r>
      <w:proofErr w:type="spellEnd"/>
      <w:r w:rsidR="0073218C" w:rsidRPr="0073218C">
        <w:t>, который строит детализирован</w:t>
      </w:r>
      <w:r w:rsidR="001B721B">
        <w:t>ное представление документа.</w:t>
      </w:r>
    </w:p>
    <w:p w14:paraId="13BFBA62" w14:textId="77777777" w:rsidR="0073218C" w:rsidRDefault="0073218C" w:rsidP="00C83CB5">
      <w:pPr>
        <w:pStyle w:val="a1"/>
        <w:numPr>
          <w:ilvl w:val="0"/>
          <w:numId w:val="24"/>
        </w:numPr>
      </w:pPr>
      <w:r>
        <w:t xml:space="preserve">запуск </w:t>
      </w:r>
      <w:proofErr w:type="spellStart"/>
      <w:r>
        <w:t>валидаторов</w:t>
      </w:r>
      <w:proofErr w:type="spellEnd"/>
      <w:r>
        <w:t xml:space="preserve"> через сервис </w:t>
      </w:r>
      <w:proofErr w:type="spellStart"/>
      <w:r>
        <w:t>валидации</w:t>
      </w:r>
      <w:proofErr w:type="spellEnd"/>
    </w:p>
    <w:p w14:paraId="3D5DFA19" w14:textId="77777777" w:rsidR="0073218C" w:rsidRDefault="0073218C" w:rsidP="001C0DDD">
      <w:pPr>
        <w:pStyle w:val="a1"/>
        <w:jc w:val="left"/>
      </w:pPr>
      <w:r w:rsidRPr="0073218C">
        <w:t xml:space="preserve">На основе полученной расширенной структуры </w:t>
      </w:r>
      <w:proofErr w:type="spellStart"/>
      <w:r w:rsidR="00E013ED" w:rsidRPr="00E75C92">
        <w:rPr>
          <w:rFonts w:ascii="Consolas" w:hAnsi="Consolas"/>
          <w:sz w:val="24"/>
          <w:szCs w:val="24"/>
          <w:lang w:val="en-US"/>
        </w:rPr>
        <w:t>ReportAndListHandler</w:t>
      </w:r>
      <w:proofErr w:type="spellEnd"/>
      <w:r w:rsidR="00E013ED" w:rsidRPr="0073218C">
        <w:t xml:space="preserve"> </w:t>
      </w:r>
      <w:r w:rsidRPr="0073218C">
        <w:t xml:space="preserve">обращается к сервису </w:t>
      </w:r>
      <w:proofErr w:type="spellStart"/>
      <w:r w:rsidRPr="0073218C">
        <w:t>валидации</w:t>
      </w:r>
      <w:proofErr w:type="spellEnd"/>
      <w:r w:rsidRPr="0073218C">
        <w:t xml:space="preserve"> (</w:t>
      </w:r>
      <w:proofErr w:type="spellStart"/>
      <w:r w:rsidRPr="00E75C92">
        <w:rPr>
          <w:rFonts w:ascii="Consolas" w:hAnsi="Consolas"/>
          <w:sz w:val="24"/>
          <w:szCs w:val="24"/>
          <w:lang w:val="en-US"/>
        </w:rPr>
        <w:t>ValidationService</w:t>
      </w:r>
      <w:proofErr w:type="spellEnd"/>
      <w:r w:rsidRPr="0073218C">
        <w:t xml:space="preserve">). Сервис последовательно вызывает все зарегистрированные </w:t>
      </w:r>
      <w:proofErr w:type="spellStart"/>
      <w:r w:rsidRPr="0073218C">
        <w:t>валидаторы</w:t>
      </w:r>
      <w:proofErr w:type="spellEnd"/>
      <w:r w:rsidRPr="0073218C">
        <w:t xml:space="preserve"> из каталога </w:t>
      </w:r>
      <w:r w:rsidRPr="00E75C92">
        <w:rPr>
          <w:rFonts w:ascii="Consolas" w:hAnsi="Consolas"/>
          <w:sz w:val="24"/>
          <w:szCs w:val="24"/>
          <w:lang w:val="en-US"/>
        </w:rPr>
        <w:t>validators</w:t>
      </w:r>
      <w:r w:rsidRPr="0073218C">
        <w:t>/, передавая каждому из них соответствующие фрагменты расширенной структуры.</w:t>
      </w:r>
    </w:p>
    <w:p w14:paraId="59506945" w14:textId="77777777" w:rsidR="0073218C" w:rsidRDefault="0073218C" w:rsidP="00C83CB5">
      <w:pPr>
        <w:pStyle w:val="a1"/>
        <w:numPr>
          <w:ilvl w:val="0"/>
          <w:numId w:val="24"/>
        </w:numPr>
      </w:pPr>
      <w:r>
        <w:t>п</w:t>
      </w:r>
      <w:r w:rsidRPr="0073218C">
        <w:t xml:space="preserve">рименение правил каждым </w:t>
      </w:r>
      <w:proofErr w:type="spellStart"/>
      <w:r w:rsidRPr="0073218C">
        <w:t>валидатором</w:t>
      </w:r>
      <w:proofErr w:type="spellEnd"/>
    </w:p>
    <w:p w14:paraId="7CE3743F" w14:textId="77777777" w:rsidR="0073218C" w:rsidRDefault="0073218C" w:rsidP="001C0DDD">
      <w:pPr>
        <w:pStyle w:val="a1"/>
        <w:jc w:val="left"/>
      </w:pPr>
      <w:r w:rsidRPr="0073218C">
        <w:t xml:space="preserve">Каждый </w:t>
      </w:r>
      <w:proofErr w:type="spellStart"/>
      <w:r w:rsidRPr="0073218C">
        <w:t>валидатор</w:t>
      </w:r>
      <w:proofErr w:type="spellEnd"/>
      <w:r w:rsidRPr="0073218C">
        <w:t xml:space="preserve"> применяет к переданным элементам набор правил (</w:t>
      </w:r>
      <w:proofErr w:type="spellStart"/>
      <w:r w:rsidRPr="00E75C92">
        <w:rPr>
          <w:rFonts w:ascii="Consolas" w:hAnsi="Consolas"/>
          <w:sz w:val="24"/>
          <w:szCs w:val="24"/>
          <w:lang w:val="en-US"/>
        </w:rPr>
        <w:t>config</w:t>
      </w:r>
      <w:proofErr w:type="spellEnd"/>
      <w:r w:rsidRPr="00F8697A">
        <w:rPr>
          <w:rFonts w:ascii="Consolas" w:hAnsi="Consolas"/>
          <w:sz w:val="24"/>
          <w:szCs w:val="24"/>
        </w:rPr>
        <w:t>/</w:t>
      </w:r>
      <w:r w:rsidRPr="00E75C92">
        <w:rPr>
          <w:rFonts w:ascii="Consolas" w:hAnsi="Consolas"/>
          <w:sz w:val="24"/>
          <w:szCs w:val="24"/>
          <w:lang w:val="en-US"/>
        </w:rPr>
        <w:t>rules</w:t>
      </w:r>
      <w:r w:rsidRPr="00F8697A">
        <w:rPr>
          <w:rFonts w:ascii="Consolas" w:hAnsi="Consolas"/>
          <w:sz w:val="24"/>
          <w:szCs w:val="24"/>
        </w:rPr>
        <w:t>_</w:t>
      </w:r>
      <w:r w:rsidRPr="00E75C92">
        <w:rPr>
          <w:rFonts w:ascii="Consolas" w:hAnsi="Consolas"/>
          <w:sz w:val="24"/>
          <w:szCs w:val="24"/>
          <w:lang w:val="en-US"/>
        </w:rPr>
        <w:t>catalog</w:t>
      </w:r>
      <w:r w:rsidRPr="00F8697A">
        <w:rPr>
          <w:rFonts w:ascii="Consolas" w:hAnsi="Consolas"/>
          <w:sz w:val="24"/>
          <w:szCs w:val="24"/>
        </w:rPr>
        <w:t>.</w:t>
      </w:r>
      <w:proofErr w:type="spellStart"/>
      <w:r w:rsidRPr="00E75C92">
        <w:rPr>
          <w:rFonts w:ascii="Consolas" w:hAnsi="Consolas"/>
          <w:sz w:val="24"/>
          <w:szCs w:val="24"/>
          <w:lang w:val="en-US"/>
        </w:rPr>
        <w:t>py</w:t>
      </w:r>
      <w:proofErr w:type="spellEnd"/>
      <w:r w:rsidRPr="0073218C">
        <w:t xml:space="preserve">). Результат работы каждого правила фиксируется в виде объектов, описанных в </w:t>
      </w:r>
      <w:r w:rsidRPr="00E75C92">
        <w:rPr>
          <w:rFonts w:ascii="Consolas" w:hAnsi="Consolas"/>
          <w:sz w:val="24"/>
          <w:szCs w:val="24"/>
          <w:lang w:val="en-US"/>
        </w:rPr>
        <w:t>models</w:t>
      </w:r>
      <w:r w:rsidRPr="00F8697A">
        <w:rPr>
          <w:rFonts w:ascii="Consolas" w:hAnsi="Consolas"/>
          <w:sz w:val="24"/>
          <w:szCs w:val="24"/>
        </w:rPr>
        <w:t>/</w:t>
      </w:r>
      <w:r w:rsidRPr="0073218C">
        <w:t>.</w:t>
      </w:r>
    </w:p>
    <w:p w14:paraId="3CEFA294" w14:textId="77777777" w:rsidR="0073218C" w:rsidRDefault="0073218C" w:rsidP="00C83CB5">
      <w:pPr>
        <w:pStyle w:val="a1"/>
        <w:numPr>
          <w:ilvl w:val="0"/>
          <w:numId w:val="24"/>
        </w:numPr>
      </w:pPr>
      <w:r>
        <w:t>агрегация результата</w:t>
      </w:r>
    </w:p>
    <w:p w14:paraId="503CCDD3" w14:textId="77777777" w:rsidR="0073218C" w:rsidRDefault="0073218C" w:rsidP="001C0DDD">
      <w:pPr>
        <w:pStyle w:val="a1"/>
        <w:jc w:val="left"/>
      </w:pPr>
      <w:proofErr w:type="spellStart"/>
      <w:r w:rsidRPr="0073218C">
        <w:t>Валидаторы</w:t>
      </w:r>
      <w:proofErr w:type="spellEnd"/>
      <w:r w:rsidRPr="0073218C">
        <w:t xml:space="preserve"> возвращают свои результаты сервису </w:t>
      </w:r>
      <w:proofErr w:type="spellStart"/>
      <w:r w:rsidRPr="0073218C">
        <w:t>валидации</w:t>
      </w:r>
      <w:proofErr w:type="spellEnd"/>
      <w:r w:rsidRPr="0073218C">
        <w:t>, который агрег</w:t>
      </w:r>
      <w:r>
        <w:t xml:space="preserve">ирует их в единый массив. </w:t>
      </w:r>
      <w:proofErr w:type="spellStart"/>
      <w:r w:rsidRPr="00EF6D0A">
        <w:rPr>
          <w:rFonts w:ascii="Consolas" w:hAnsi="Consolas"/>
          <w:sz w:val="24"/>
          <w:szCs w:val="24"/>
          <w:lang w:val="en-US"/>
        </w:rPr>
        <w:t>ReportAndListHandler</w:t>
      </w:r>
      <w:proofErr w:type="spellEnd"/>
      <w:r>
        <w:t xml:space="preserve"> получает </w:t>
      </w:r>
      <w:r w:rsidR="00D71999">
        <w:t>результат</w:t>
      </w:r>
      <w:r>
        <w:t>.</w:t>
      </w:r>
    </w:p>
    <w:p w14:paraId="47B0EB1F" w14:textId="77777777" w:rsidR="0073218C" w:rsidRDefault="0073218C" w:rsidP="00C83CB5">
      <w:pPr>
        <w:pStyle w:val="a1"/>
        <w:numPr>
          <w:ilvl w:val="0"/>
          <w:numId w:val="24"/>
        </w:numPr>
      </w:pPr>
      <w:r>
        <w:t>ф</w:t>
      </w:r>
      <w:r w:rsidRPr="0073218C">
        <w:t>ормирование ответа и отправка пользователю</w:t>
      </w:r>
    </w:p>
    <w:p w14:paraId="6938EB70" w14:textId="77777777" w:rsidR="0073218C" w:rsidRDefault="0073218C" w:rsidP="001C0DDD">
      <w:pPr>
        <w:pStyle w:val="a1"/>
        <w:jc w:val="left"/>
      </w:pPr>
      <w:r w:rsidRPr="0073218C">
        <w:t xml:space="preserve">Контроллер формирует ответ </w:t>
      </w:r>
      <w:r w:rsidR="00813F51">
        <w:t xml:space="preserve">с </w:t>
      </w:r>
      <w:r w:rsidR="00813F51">
        <w:rPr>
          <w:lang w:val="en-US"/>
        </w:rPr>
        <w:t>PDF</w:t>
      </w:r>
      <w:r w:rsidR="00813F51" w:rsidRPr="00813F51">
        <w:t>-</w:t>
      </w:r>
      <w:r w:rsidR="00813F51">
        <w:t xml:space="preserve">отчетом </w:t>
      </w:r>
      <w:r w:rsidRPr="0073218C">
        <w:t xml:space="preserve">и отправляет его обратно пользователю через </w:t>
      </w:r>
      <w:proofErr w:type="spellStart"/>
      <w:r w:rsidRPr="0073218C">
        <w:t>Flask</w:t>
      </w:r>
      <w:proofErr w:type="spellEnd"/>
      <w:r w:rsidRPr="0073218C">
        <w:t>.</w:t>
      </w:r>
    </w:p>
    <w:p w14:paraId="47AD0619" w14:textId="77777777" w:rsidR="00BE461D" w:rsidRDefault="00BE461D" w:rsidP="004A27B6">
      <w:pPr>
        <w:pStyle w:val="3"/>
        <w:ind w:left="0" w:firstLine="709"/>
        <w:rPr>
          <w:b/>
        </w:rPr>
      </w:pPr>
      <w:bookmarkStart w:id="102" w:name="_Toc228044051"/>
      <w:bookmarkStart w:id="103" w:name="_Toc228154700"/>
      <w:r w:rsidRPr="00BE461D">
        <w:rPr>
          <w:b/>
        </w:rPr>
        <w:t>Соответствие проектной архитектуры и реализации</w:t>
      </w:r>
      <w:bookmarkEnd w:id="102"/>
      <w:bookmarkEnd w:id="103"/>
    </w:p>
    <w:p w14:paraId="53CFC1D3" w14:textId="77777777" w:rsidR="00BE461D" w:rsidRDefault="00BE461D" w:rsidP="001C0DDD">
      <w:pPr>
        <w:pStyle w:val="a1"/>
      </w:pPr>
      <w:r w:rsidRPr="00BE461D">
        <w:t xml:space="preserve">Спроектированные во второй главе подсистемы нашли своё прямое отражение в структуре </w:t>
      </w:r>
      <w:proofErr w:type="spellStart"/>
      <w:r w:rsidRPr="00BE461D">
        <w:t>репозитория</w:t>
      </w:r>
      <w:proofErr w:type="spellEnd"/>
      <w:r w:rsidRPr="00BE461D">
        <w:t xml:space="preserve">. </w:t>
      </w:r>
      <w:r>
        <w:t>Результат сопоставления логических блоков с конкретными модулями продемонстрирован в таблице 3.1.</w:t>
      </w:r>
    </w:p>
    <w:p w14:paraId="644BA633" w14:textId="77777777" w:rsidR="00BE461D" w:rsidRDefault="00BE461D" w:rsidP="001C0DDD">
      <w:pPr>
        <w:pStyle w:val="a1"/>
      </w:pPr>
    </w:p>
    <w:p w14:paraId="4533D79B" w14:textId="77777777" w:rsidR="00BE461D" w:rsidRDefault="00BE461D" w:rsidP="001C0DDD">
      <w:pPr>
        <w:pStyle w:val="a1"/>
      </w:pPr>
    </w:p>
    <w:p w14:paraId="70E3306B" w14:textId="77777777" w:rsidR="00694513" w:rsidRDefault="00694513" w:rsidP="001C0DDD">
      <w:pPr>
        <w:pStyle w:val="a1"/>
      </w:pPr>
    </w:p>
    <w:p w14:paraId="56C57447" w14:textId="77777777" w:rsidR="00763FB4" w:rsidRDefault="00763FB4" w:rsidP="001C0DDD">
      <w:pPr>
        <w:pStyle w:val="a1"/>
      </w:pPr>
    </w:p>
    <w:p w14:paraId="700AA7EC" w14:textId="77777777" w:rsidR="00763FB4" w:rsidRDefault="00763FB4" w:rsidP="001C0DDD">
      <w:pPr>
        <w:pStyle w:val="a1"/>
      </w:pPr>
    </w:p>
    <w:p w14:paraId="63D90AA8" w14:textId="77777777" w:rsidR="00767DB2" w:rsidRDefault="00767DB2" w:rsidP="001C0DDD">
      <w:pPr>
        <w:pStyle w:val="a1"/>
      </w:pPr>
    </w:p>
    <w:p w14:paraId="187ACE0A" w14:textId="2394788F" w:rsidR="00694513" w:rsidRDefault="00694513" w:rsidP="001C0DDD">
      <w:pPr>
        <w:pStyle w:val="a1"/>
        <w:jc w:val="left"/>
      </w:pPr>
      <w:r>
        <w:t>Таблица 3.</w:t>
      </w:r>
      <w:commentRangeStart w:id="104"/>
      <w:r>
        <w:t>1</w:t>
      </w:r>
      <w:commentRangeEnd w:id="104"/>
      <w:r w:rsidR="00157D0D">
        <w:rPr>
          <w:rStyle w:val="afff8"/>
        </w:rPr>
        <w:commentReference w:id="104"/>
      </w:r>
      <w:r w:rsidR="000C383D">
        <w:t xml:space="preserve"> - </w:t>
      </w:r>
      <w:r w:rsidR="00A36CCD" w:rsidRPr="00A36CCD">
        <w:t>Соответствие проектных подсистем и модулей реализации</w:t>
      </w:r>
    </w:p>
    <w:tbl>
      <w:tblPr>
        <w:tblStyle w:val="ab"/>
        <w:tblW w:w="0" w:type="auto"/>
        <w:shd w:val="clear" w:color="auto" w:fill="FFFF00"/>
        <w:tblLook w:val="04A0" w:firstRow="1" w:lastRow="0" w:firstColumn="1" w:lastColumn="0" w:noHBand="0" w:noVBand="1"/>
      </w:tblPr>
      <w:tblGrid>
        <w:gridCol w:w="4672"/>
        <w:gridCol w:w="4673"/>
      </w:tblGrid>
      <w:tr w:rsidR="00BE461D" w14:paraId="2C292487" w14:textId="77777777" w:rsidTr="00696F77">
        <w:tc>
          <w:tcPr>
            <w:tcW w:w="2830" w:type="dxa"/>
            <w:tcBorders>
              <w:bottom w:val="single" w:sz="4" w:space="0" w:color="auto"/>
            </w:tcBorders>
            <w:shd w:val="clear" w:color="auto" w:fill="auto"/>
          </w:tcPr>
          <w:p w14:paraId="3A3F048A" w14:textId="77777777" w:rsidR="00BE461D" w:rsidRPr="00694513" w:rsidRDefault="00BE461D" w:rsidP="00B90E47">
            <w:pPr>
              <w:pStyle w:val="a1"/>
              <w:ind w:firstLine="0"/>
              <w:jc w:val="center"/>
              <w:rPr>
                <w:sz w:val="24"/>
                <w:szCs w:val="24"/>
              </w:rPr>
            </w:pPr>
            <w:r w:rsidRPr="00694513">
              <w:rPr>
                <w:sz w:val="24"/>
                <w:szCs w:val="24"/>
              </w:rPr>
              <w:t>Этап</w:t>
            </w:r>
          </w:p>
        </w:tc>
        <w:tc>
          <w:tcPr>
            <w:tcW w:w="6515" w:type="dxa"/>
            <w:tcBorders>
              <w:bottom w:val="single" w:sz="4" w:space="0" w:color="auto"/>
            </w:tcBorders>
            <w:shd w:val="clear" w:color="auto" w:fill="auto"/>
          </w:tcPr>
          <w:p w14:paraId="1E9DF0BC" w14:textId="77777777" w:rsidR="00BE461D" w:rsidRPr="00694513" w:rsidRDefault="00BE461D" w:rsidP="00B90E47">
            <w:pPr>
              <w:pStyle w:val="a1"/>
              <w:ind w:firstLine="0"/>
              <w:jc w:val="center"/>
              <w:rPr>
                <w:sz w:val="24"/>
                <w:szCs w:val="24"/>
              </w:rPr>
            </w:pPr>
            <w:r w:rsidRPr="00694513">
              <w:rPr>
                <w:sz w:val="24"/>
                <w:szCs w:val="24"/>
              </w:rPr>
              <w:t>Реализация</w:t>
            </w:r>
          </w:p>
        </w:tc>
      </w:tr>
      <w:tr w:rsidR="00BE461D" w14:paraId="4AFBE28F" w14:textId="77777777" w:rsidTr="00696F77">
        <w:tc>
          <w:tcPr>
            <w:tcW w:w="2830" w:type="dxa"/>
            <w:tcBorders>
              <w:bottom w:val="single" w:sz="4" w:space="0" w:color="auto"/>
            </w:tcBorders>
            <w:shd w:val="clear" w:color="auto" w:fill="auto"/>
          </w:tcPr>
          <w:p w14:paraId="416B2CC7" w14:textId="77777777" w:rsidR="00BE461D" w:rsidRPr="00694513" w:rsidRDefault="00BE461D" w:rsidP="00B90E47">
            <w:pPr>
              <w:pStyle w:val="a1"/>
              <w:ind w:firstLine="0"/>
              <w:jc w:val="left"/>
              <w:rPr>
                <w:sz w:val="24"/>
                <w:szCs w:val="24"/>
              </w:rPr>
            </w:pPr>
            <w:r w:rsidRPr="00694513">
              <w:rPr>
                <w:sz w:val="24"/>
                <w:szCs w:val="24"/>
              </w:rPr>
              <w:t>Приём документа и входной контроль</w:t>
            </w:r>
          </w:p>
        </w:tc>
        <w:tc>
          <w:tcPr>
            <w:tcW w:w="6515" w:type="dxa"/>
            <w:tcBorders>
              <w:bottom w:val="single" w:sz="4" w:space="0" w:color="auto"/>
            </w:tcBorders>
            <w:shd w:val="clear" w:color="auto" w:fill="auto"/>
          </w:tcPr>
          <w:p w14:paraId="47A1B10C" w14:textId="77777777" w:rsidR="00694513" w:rsidRDefault="00694513" w:rsidP="00B90E47">
            <w:pPr>
              <w:pStyle w:val="a1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</w:t>
            </w:r>
            <w:r w:rsidR="00BE461D" w:rsidRPr="00694513">
              <w:rPr>
                <w:sz w:val="24"/>
                <w:szCs w:val="24"/>
              </w:rPr>
              <w:t xml:space="preserve">еализованы на уровне веб-оболочки с привлечением </w:t>
            </w:r>
          </w:p>
          <w:p w14:paraId="211202A3" w14:textId="77777777" w:rsidR="00BE461D" w:rsidRPr="00694513" w:rsidRDefault="00BE461D" w:rsidP="00B90E47">
            <w:pPr>
              <w:pStyle w:val="a1"/>
              <w:ind w:firstLine="0"/>
              <w:jc w:val="left"/>
              <w:rPr>
                <w:sz w:val="24"/>
                <w:szCs w:val="24"/>
              </w:rPr>
            </w:pPr>
            <w:r w:rsidRPr="00694513">
              <w:rPr>
                <w:sz w:val="24"/>
                <w:szCs w:val="24"/>
              </w:rPr>
              <w:t>вспомогательных утилит из ядра.</w:t>
            </w:r>
          </w:p>
        </w:tc>
      </w:tr>
      <w:tr w:rsidR="00BE461D" w14:paraId="7622AE58" w14:textId="77777777" w:rsidTr="00696F77">
        <w:tc>
          <w:tcPr>
            <w:tcW w:w="2830" w:type="dxa"/>
            <w:tcBorders>
              <w:bottom w:val="single" w:sz="4" w:space="0" w:color="auto"/>
            </w:tcBorders>
            <w:shd w:val="clear" w:color="auto" w:fill="auto"/>
          </w:tcPr>
          <w:p w14:paraId="3C2F5C65" w14:textId="77777777" w:rsidR="00BE461D" w:rsidRPr="00694513" w:rsidRDefault="00BE461D" w:rsidP="00B90E47">
            <w:pPr>
              <w:pStyle w:val="a1"/>
              <w:ind w:firstLine="0"/>
              <w:jc w:val="left"/>
              <w:rPr>
                <w:sz w:val="24"/>
                <w:szCs w:val="24"/>
              </w:rPr>
            </w:pPr>
            <w:r w:rsidRPr="00694513">
              <w:rPr>
                <w:sz w:val="24"/>
                <w:szCs w:val="24"/>
              </w:rPr>
              <w:t>Извлечение структуры и признаков документа</w:t>
            </w:r>
          </w:p>
        </w:tc>
        <w:tc>
          <w:tcPr>
            <w:tcW w:w="6515" w:type="dxa"/>
            <w:tcBorders>
              <w:bottom w:val="single" w:sz="4" w:space="0" w:color="auto"/>
            </w:tcBorders>
            <w:shd w:val="clear" w:color="auto" w:fill="auto"/>
          </w:tcPr>
          <w:p w14:paraId="7FF85D5D" w14:textId="77777777" w:rsidR="00BE461D" w:rsidRPr="00694513" w:rsidRDefault="00694513" w:rsidP="00B90E47">
            <w:pPr>
              <w:pStyle w:val="a1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</w:t>
            </w:r>
            <w:r w:rsidR="00BE461D" w:rsidRPr="00694513">
              <w:rPr>
                <w:sz w:val="24"/>
                <w:szCs w:val="24"/>
              </w:rPr>
              <w:t xml:space="preserve">олностью реализовано в сервисах </w:t>
            </w:r>
            <w:proofErr w:type="spellStart"/>
            <w:r w:rsidR="00BE461D" w:rsidRPr="00694513">
              <w:rPr>
                <w:sz w:val="24"/>
                <w:szCs w:val="24"/>
              </w:rPr>
              <w:t>парсинга</w:t>
            </w:r>
            <w:proofErr w:type="spellEnd"/>
          </w:p>
        </w:tc>
      </w:tr>
      <w:tr w:rsidR="00BE461D" w14:paraId="259663F2" w14:textId="77777777" w:rsidTr="00696F77">
        <w:tc>
          <w:tcPr>
            <w:tcW w:w="2830" w:type="dxa"/>
            <w:tcBorders>
              <w:bottom w:val="single" w:sz="4" w:space="0" w:color="auto"/>
            </w:tcBorders>
            <w:shd w:val="clear" w:color="auto" w:fill="auto"/>
          </w:tcPr>
          <w:p w14:paraId="2B876606" w14:textId="77777777" w:rsidR="00694513" w:rsidRDefault="00694513" w:rsidP="00B90E47">
            <w:pPr>
              <w:pStyle w:val="a1"/>
              <w:ind w:firstLine="0"/>
              <w:jc w:val="left"/>
              <w:rPr>
                <w:sz w:val="24"/>
                <w:szCs w:val="24"/>
              </w:rPr>
            </w:pPr>
            <w:r w:rsidRPr="00694513">
              <w:rPr>
                <w:sz w:val="24"/>
                <w:szCs w:val="24"/>
              </w:rPr>
              <w:t xml:space="preserve">Применение правил </w:t>
            </w:r>
          </w:p>
          <w:p w14:paraId="0461B7FE" w14:textId="77777777" w:rsidR="00BE461D" w:rsidRPr="00694513" w:rsidRDefault="00694513" w:rsidP="00B90E47">
            <w:pPr>
              <w:pStyle w:val="a1"/>
              <w:ind w:firstLine="0"/>
              <w:jc w:val="left"/>
              <w:rPr>
                <w:sz w:val="24"/>
                <w:szCs w:val="24"/>
              </w:rPr>
            </w:pPr>
            <w:r w:rsidRPr="00694513">
              <w:rPr>
                <w:sz w:val="24"/>
                <w:szCs w:val="24"/>
              </w:rPr>
              <w:t>проверки</w:t>
            </w:r>
          </w:p>
        </w:tc>
        <w:tc>
          <w:tcPr>
            <w:tcW w:w="6515" w:type="dxa"/>
            <w:tcBorders>
              <w:bottom w:val="single" w:sz="4" w:space="0" w:color="auto"/>
            </w:tcBorders>
            <w:shd w:val="clear" w:color="auto" w:fill="auto"/>
          </w:tcPr>
          <w:p w14:paraId="33DC4D83" w14:textId="77777777" w:rsidR="00BE461D" w:rsidRPr="00694513" w:rsidRDefault="00694513" w:rsidP="00B90E47">
            <w:pPr>
              <w:pStyle w:val="a1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</w:t>
            </w:r>
            <w:r w:rsidRPr="00694513">
              <w:rPr>
                <w:sz w:val="24"/>
                <w:szCs w:val="24"/>
              </w:rPr>
              <w:t xml:space="preserve">беспечивается совместной работой </w:t>
            </w:r>
            <w:r>
              <w:rPr>
                <w:sz w:val="24"/>
                <w:szCs w:val="24"/>
              </w:rPr>
              <w:t xml:space="preserve"> </w:t>
            </w:r>
            <w:r w:rsidRPr="00694513">
              <w:rPr>
                <w:sz w:val="24"/>
                <w:szCs w:val="24"/>
              </w:rPr>
              <w:t xml:space="preserve">сервиса </w:t>
            </w:r>
            <w:proofErr w:type="spellStart"/>
            <w:r w:rsidRPr="00694513">
              <w:rPr>
                <w:sz w:val="24"/>
                <w:szCs w:val="24"/>
              </w:rPr>
              <w:t>валидации</w:t>
            </w:r>
            <w:proofErr w:type="spellEnd"/>
            <w:r w:rsidRPr="00694513">
              <w:rPr>
                <w:sz w:val="24"/>
                <w:szCs w:val="24"/>
              </w:rPr>
              <w:t xml:space="preserve"> и набором </w:t>
            </w:r>
            <w:proofErr w:type="spellStart"/>
            <w:r w:rsidRPr="00694513">
              <w:rPr>
                <w:sz w:val="24"/>
                <w:szCs w:val="24"/>
              </w:rPr>
              <w:t>валидаторов</w:t>
            </w:r>
            <w:proofErr w:type="spellEnd"/>
            <w:r w:rsidRPr="00694513">
              <w:rPr>
                <w:sz w:val="24"/>
                <w:szCs w:val="24"/>
              </w:rPr>
              <w:t>, каждый из которых отвечает за свою область</w:t>
            </w:r>
          </w:p>
        </w:tc>
      </w:tr>
      <w:tr w:rsidR="00BE461D" w14:paraId="3B888953" w14:textId="77777777" w:rsidTr="00696F77">
        <w:tc>
          <w:tcPr>
            <w:tcW w:w="2830" w:type="dxa"/>
            <w:tcBorders>
              <w:bottom w:val="single" w:sz="4" w:space="0" w:color="auto"/>
            </w:tcBorders>
            <w:shd w:val="clear" w:color="auto" w:fill="auto"/>
          </w:tcPr>
          <w:p w14:paraId="15850E16" w14:textId="77777777" w:rsidR="00BE461D" w:rsidRPr="00694513" w:rsidRDefault="00694513" w:rsidP="00B90E47">
            <w:pPr>
              <w:pStyle w:val="a1"/>
              <w:ind w:firstLine="0"/>
              <w:jc w:val="left"/>
              <w:rPr>
                <w:sz w:val="24"/>
                <w:szCs w:val="24"/>
              </w:rPr>
            </w:pPr>
            <w:r w:rsidRPr="00694513">
              <w:rPr>
                <w:sz w:val="24"/>
                <w:szCs w:val="24"/>
              </w:rPr>
              <w:t>Агрегация результатов и формирование отчёта</w:t>
            </w:r>
          </w:p>
        </w:tc>
        <w:tc>
          <w:tcPr>
            <w:tcW w:w="6515" w:type="dxa"/>
            <w:tcBorders>
              <w:bottom w:val="single" w:sz="4" w:space="0" w:color="auto"/>
            </w:tcBorders>
            <w:shd w:val="clear" w:color="auto" w:fill="auto"/>
          </w:tcPr>
          <w:p w14:paraId="2C7A2D4C" w14:textId="77777777" w:rsidR="00694513" w:rsidRDefault="00694513" w:rsidP="00B90E47">
            <w:pPr>
              <w:pStyle w:val="a1"/>
              <w:ind w:firstLine="0"/>
              <w:jc w:val="left"/>
              <w:rPr>
                <w:sz w:val="24"/>
                <w:szCs w:val="24"/>
              </w:rPr>
            </w:pPr>
            <w:r w:rsidRPr="00694513">
              <w:rPr>
                <w:sz w:val="24"/>
                <w:szCs w:val="24"/>
              </w:rPr>
              <w:t xml:space="preserve">Выполняется классом </w:t>
            </w:r>
            <w:proofErr w:type="spellStart"/>
            <w:r w:rsidRPr="00694513">
              <w:rPr>
                <w:sz w:val="24"/>
                <w:szCs w:val="24"/>
                <w:lang w:val="en-US"/>
              </w:rPr>
              <w:t>ReportAndListHandler</w:t>
            </w:r>
            <w:proofErr w:type="spellEnd"/>
            <w:r w:rsidRPr="00694513">
              <w:rPr>
                <w:sz w:val="24"/>
                <w:szCs w:val="24"/>
              </w:rPr>
              <w:t xml:space="preserve">, который </w:t>
            </w:r>
          </w:p>
          <w:p w14:paraId="66288523" w14:textId="77777777" w:rsidR="00BE461D" w:rsidRPr="00694513" w:rsidRDefault="00694513" w:rsidP="00B90E47">
            <w:pPr>
              <w:pStyle w:val="a1"/>
              <w:ind w:firstLine="0"/>
              <w:jc w:val="left"/>
              <w:rPr>
                <w:sz w:val="24"/>
                <w:szCs w:val="24"/>
              </w:rPr>
            </w:pPr>
            <w:r w:rsidRPr="00694513">
              <w:rPr>
                <w:sz w:val="24"/>
                <w:szCs w:val="24"/>
              </w:rPr>
              <w:t xml:space="preserve">собирает данные от всех </w:t>
            </w:r>
            <w:proofErr w:type="spellStart"/>
            <w:r w:rsidRPr="00694513">
              <w:rPr>
                <w:sz w:val="24"/>
                <w:szCs w:val="24"/>
              </w:rPr>
              <w:t>валидаторов</w:t>
            </w:r>
            <w:proofErr w:type="spellEnd"/>
            <w:r w:rsidRPr="00694513">
              <w:rPr>
                <w:sz w:val="24"/>
                <w:szCs w:val="24"/>
              </w:rPr>
              <w:t xml:space="preserve"> и приводит их к единому формату</w:t>
            </w:r>
          </w:p>
        </w:tc>
      </w:tr>
      <w:tr w:rsidR="00BE461D" w14:paraId="601DAE00" w14:textId="77777777" w:rsidTr="00696F77">
        <w:tc>
          <w:tcPr>
            <w:tcW w:w="2830" w:type="dxa"/>
            <w:shd w:val="clear" w:color="auto" w:fill="auto"/>
          </w:tcPr>
          <w:p w14:paraId="0009076E" w14:textId="77777777" w:rsidR="00694513" w:rsidRDefault="00694513" w:rsidP="00B90E47">
            <w:pPr>
              <w:pStyle w:val="a1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Выдача результата </w:t>
            </w:r>
          </w:p>
          <w:p w14:paraId="756EA501" w14:textId="77777777" w:rsidR="00BE461D" w:rsidRPr="00694513" w:rsidRDefault="00694513" w:rsidP="00B90E47">
            <w:pPr>
              <w:pStyle w:val="a1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пользователю</w:t>
            </w:r>
          </w:p>
        </w:tc>
        <w:tc>
          <w:tcPr>
            <w:tcW w:w="6515" w:type="dxa"/>
            <w:shd w:val="clear" w:color="auto" w:fill="auto"/>
          </w:tcPr>
          <w:p w14:paraId="30BD1159" w14:textId="77777777" w:rsidR="007008A4" w:rsidRDefault="007008A4" w:rsidP="00B90E47">
            <w:pPr>
              <w:pStyle w:val="a1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Снова ответственность веб-оболочки</w:t>
            </w:r>
            <w:r w:rsidR="00694513" w:rsidRPr="00694513">
              <w:rPr>
                <w:sz w:val="24"/>
                <w:szCs w:val="24"/>
              </w:rPr>
              <w:t xml:space="preserve"> (контроллеры и </w:t>
            </w:r>
          </w:p>
          <w:p w14:paraId="604F5FDE" w14:textId="77777777" w:rsidR="00BE461D" w:rsidRPr="00694513" w:rsidRDefault="00694513" w:rsidP="00B90E47">
            <w:pPr>
              <w:pStyle w:val="a1"/>
              <w:ind w:firstLine="0"/>
              <w:jc w:val="left"/>
              <w:rPr>
                <w:sz w:val="24"/>
                <w:szCs w:val="24"/>
              </w:rPr>
            </w:pPr>
            <w:r w:rsidRPr="00694513">
              <w:rPr>
                <w:sz w:val="24"/>
                <w:szCs w:val="24"/>
              </w:rPr>
              <w:t>модули форм</w:t>
            </w:r>
            <w:r w:rsidR="007008A4">
              <w:rPr>
                <w:sz w:val="24"/>
                <w:szCs w:val="24"/>
              </w:rPr>
              <w:t>ирования ответа), которая отдает</w:t>
            </w:r>
            <w:r w:rsidRPr="00694513">
              <w:rPr>
                <w:sz w:val="24"/>
                <w:szCs w:val="24"/>
              </w:rPr>
              <w:t xml:space="preserve"> результат в виде HTML-страницы или готового PDF-файла</w:t>
            </w:r>
          </w:p>
        </w:tc>
      </w:tr>
    </w:tbl>
    <w:p w14:paraId="0A83B4C3" w14:textId="77777777" w:rsidR="007819C1" w:rsidRDefault="007819C1" w:rsidP="004A27B6">
      <w:pPr>
        <w:pStyle w:val="2"/>
        <w:ind w:left="0" w:firstLine="709"/>
      </w:pPr>
      <w:bookmarkStart w:id="105" w:name="_Toc228044052"/>
      <w:bookmarkStart w:id="106" w:name="_Toc228154701"/>
      <w:r>
        <w:t>Конвейер обработки документа</w:t>
      </w:r>
      <w:bookmarkEnd w:id="105"/>
      <w:bookmarkEnd w:id="106"/>
    </w:p>
    <w:p w14:paraId="79BA5CE6" w14:textId="77777777" w:rsidR="007819C1" w:rsidRDefault="00763FB4" w:rsidP="001C0DDD">
      <w:pPr>
        <w:pStyle w:val="a1"/>
      </w:pPr>
      <w:r w:rsidRPr="00763FB4">
        <w:t>Обработка документа в системе построена по принципу послед</w:t>
      </w:r>
      <w:r>
        <w:t>овательного конвейера</w:t>
      </w:r>
      <w:r w:rsidRPr="00763FB4">
        <w:t xml:space="preserve">. </w:t>
      </w:r>
      <w:r w:rsidR="004364FE">
        <w:t>Она позволяет у</w:t>
      </w:r>
      <w:r w:rsidR="006C1ADE">
        <w:t>простить отладку и тестирование. Л</w:t>
      </w:r>
      <w:r w:rsidR="004364FE">
        <w:t>егко добавлять новые этапы или модифицировать существующие</w:t>
      </w:r>
      <w:r w:rsidRPr="00763FB4">
        <w:t>. Ниже каждый шаг конвейера описан подробно: указаны конкретные классы, методы и артефакты.</w:t>
      </w:r>
    </w:p>
    <w:p w14:paraId="7D8AEF5E" w14:textId="77777777" w:rsidR="004364FE" w:rsidRDefault="004364FE" w:rsidP="004A27B6">
      <w:pPr>
        <w:pStyle w:val="3"/>
        <w:ind w:left="0" w:firstLine="709"/>
        <w:rPr>
          <w:b/>
        </w:rPr>
      </w:pPr>
      <w:bookmarkStart w:id="107" w:name="_Toc228044053"/>
      <w:bookmarkStart w:id="108" w:name="_Toc228154702"/>
      <w:r w:rsidRPr="004364FE">
        <w:rPr>
          <w:b/>
        </w:rPr>
        <w:lastRenderedPageBreak/>
        <w:t>Входной контроль пути</w:t>
      </w:r>
      <w:bookmarkEnd w:id="107"/>
      <w:bookmarkEnd w:id="108"/>
    </w:p>
    <w:p w14:paraId="560DE740" w14:textId="77777777" w:rsidR="004364FE" w:rsidRDefault="004364FE" w:rsidP="001C0DDD">
      <w:pPr>
        <w:pStyle w:val="a1"/>
      </w:pPr>
      <w:r>
        <w:t>В</w:t>
      </w:r>
      <w:r w:rsidRPr="004364FE">
        <w:t xml:space="preserve"> методе </w:t>
      </w:r>
      <w:r w:rsidRPr="004364FE">
        <w:rPr>
          <w:lang w:val="en-US"/>
        </w:rPr>
        <w:t>validate</w:t>
      </w:r>
      <w:r w:rsidRPr="004364FE">
        <w:t xml:space="preserve"> класса </w:t>
      </w:r>
      <w:proofErr w:type="spellStart"/>
      <w:r w:rsidRPr="00EF6D0A">
        <w:rPr>
          <w:rFonts w:ascii="Consolas" w:hAnsi="Consolas"/>
          <w:sz w:val="24"/>
          <w:szCs w:val="24"/>
          <w:lang w:val="en-US"/>
        </w:rPr>
        <w:t>ReportAndListHandler</w:t>
      </w:r>
      <w:proofErr w:type="spellEnd"/>
      <w:r w:rsidRPr="004364FE">
        <w:t xml:space="preserve"> система убеждается, что путь к файлу не </w:t>
      </w:r>
      <w:r w:rsidR="006C1ADE">
        <w:t>пустой</w:t>
      </w:r>
      <w:r w:rsidRPr="004364FE">
        <w:t xml:space="preserve">, что файл действительно существует по </w:t>
      </w:r>
      <w:r w:rsidR="00D71999">
        <w:t xml:space="preserve">переданному </w:t>
      </w:r>
      <w:r w:rsidRPr="004364FE">
        <w:t>пути и что по указанному адресу находится именно файл</w:t>
      </w:r>
      <w:r>
        <w:t>, а не директория. С</w:t>
      </w:r>
      <w:r w:rsidRPr="004364FE">
        <w:t>истема дополнительно проверяет, имеет ли файл расширение .</w:t>
      </w:r>
      <w:proofErr w:type="spellStart"/>
      <w:r w:rsidRPr="004364FE">
        <w:t>docx</w:t>
      </w:r>
      <w:proofErr w:type="spellEnd"/>
      <w:r w:rsidRPr="004364FE">
        <w:t>. Если хотя бы одно из перечисленных условий нарушено, обработка немедле</w:t>
      </w:r>
      <w:r>
        <w:t>нно прекращается, а метод возвращает пустой результат. Контроль входных данных</w:t>
      </w:r>
      <w:r w:rsidRPr="004364FE">
        <w:t xml:space="preserve"> защищает систем</w:t>
      </w:r>
      <w:r>
        <w:t>у от некорректного результата</w:t>
      </w:r>
      <w:r w:rsidRPr="004364FE">
        <w:t xml:space="preserve"> и предотвращает возникновение ошибок на самых ранних этапах.</w:t>
      </w:r>
    </w:p>
    <w:p w14:paraId="6E6D7710" w14:textId="77777777" w:rsidR="004364FE" w:rsidRDefault="003201BC" w:rsidP="004A27B6">
      <w:pPr>
        <w:pStyle w:val="3"/>
        <w:ind w:left="0" w:firstLine="709"/>
        <w:rPr>
          <w:b/>
        </w:rPr>
      </w:pPr>
      <w:bookmarkStart w:id="109" w:name="_Toc228044054"/>
      <w:bookmarkStart w:id="110" w:name="_Toc228154703"/>
      <w:r>
        <w:rPr>
          <w:b/>
        </w:rPr>
        <w:t>П</w:t>
      </w:r>
      <w:r w:rsidR="004364FE" w:rsidRPr="004364FE">
        <w:rPr>
          <w:b/>
        </w:rPr>
        <w:t>остроение базовой структуры документа</w:t>
      </w:r>
      <w:bookmarkEnd w:id="109"/>
      <w:bookmarkEnd w:id="110"/>
    </w:p>
    <w:p w14:paraId="787D8178" w14:textId="77777777" w:rsidR="004364FE" w:rsidRDefault="004364FE" w:rsidP="001C0DDD">
      <w:pPr>
        <w:pStyle w:val="a1"/>
      </w:pPr>
      <w:r>
        <w:t xml:space="preserve">После того как входной контроль успешно пройден, запускается </w:t>
      </w:r>
      <w:proofErr w:type="spellStart"/>
      <w:r>
        <w:t>парсер</w:t>
      </w:r>
      <w:proofErr w:type="spellEnd"/>
      <w:r>
        <w:t xml:space="preserve"> </w:t>
      </w:r>
      <w:proofErr w:type="spellStart"/>
      <w:r w:rsidRPr="00E75C92">
        <w:rPr>
          <w:rFonts w:ascii="Consolas" w:hAnsi="Consolas"/>
          <w:sz w:val="24"/>
          <w:szCs w:val="24"/>
          <w:lang w:val="en-US"/>
        </w:rPr>
        <w:t>DocumentParser</w:t>
      </w:r>
      <w:proofErr w:type="spellEnd"/>
      <w:r>
        <w:t xml:space="preserve"> (расположенный в </w:t>
      </w:r>
      <w:proofErr w:type="spellStart"/>
      <w:r w:rsidRPr="00E75C92">
        <w:rPr>
          <w:rFonts w:ascii="Consolas" w:hAnsi="Consolas"/>
          <w:sz w:val="24"/>
          <w:szCs w:val="24"/>
          <w:lang w:val="en-US"/>
        </w:rPr>
        <w:t>src</w:t>
      </w:r>
      <w:proofErr w:type="spellEnd"/>
      <w:r w:rsidRPr="00F8697A">
        <w:rPr>
          <w:rFonts w:ascii="Consolas" w:hAnsi="Consolas"/>
          <w:sz w:val="24"/>
          <w:szCs w:val="24"/>
        </w:rPr>
        <w:t>/</w:t>
      </w:r>
      <w:r w:rsidRPr="00E75C92">
        <w:rPr>
          <w:rFonts w:ascii="Consolas" w:hAnsi="Consolas"/>
          <w:sz w:val="24"/>
          <w:szCs w:val="24"/>
          <w:lang w:val="en-US"/>
        </w:rPr>
        <w:t>services</w:t>
      </w:r>
      <w:r w:rsidRPr="00F8697A">
        <w:rPr>
          <w:rFonts w:ascii="Consolas" w:hAnsi="Consolas"/>
          <w:sz w:val="24"/>
          <w:szCs w:val="24"/>
        </w:rPr>
        <w:t>/</w:t>
      </w:r>
      <w:r w:rsidRPr="00E75C92">
        <w:rPr>
          <w:rFonts w:ascii="Consolas" w:hAnsi="Consolas"/>
          <w:sz w:val="24"/>
          <w:szCs w:val="24"/>
          <w:lang w:val="en-US"/>
        </w:rPr>
        <w:t>do</w:t>
      </w:r>
      <w:r w:rsidR="00437EDD" w:rsidRPr="00E75C92">
        <w:rPr>
          <w:rFonts w:ascii="Consolas" w:hAnsi="Consolas"/>
          <w:sz w:val="24"/>
          <w:szCs w:val="24"/>
          <w:lang w:val="en-US"/>
        </w:rPr>
        <w:t>cument</w:t>
      </w:r>
      <w:r w:rsidR="00437EDD" w:rsidRPr="00F8697A">
        <w:rPr>
          <w:rFonts w:ascii="Consolas" w:hAnsi="Consolas"/>
          <w:sz w:val="24"/>
          <w:szCs w:val="24"/>
        </w:rPr>
        <w:t>_</w:t>
      </w:r>
      <w:r w:rsidR="00437EDD" w:rsidRPr="00E75C92">
        <w:rPr>
          <w:rFonts w:ascii="Consolas" w:hAnsi="Consolas"/>
          <w:sz w:val="24"/>
          <w:szCs w:val="24"/>
          <w:lang w:val="en-US"/>
        </w:rPr>
        <w:t>parser</w:t>
      </w:r>
      <w:r w:rsidR="00437EDD" w:rsidRPr="00F8697A">
        <w:rPr>
          <w:rFonts w:ascii="Consolas" w:hAnsi="Consolas"/>
          <w:sz w:val="24"/>
          <w:szCs w:val="24"/>
        </w:rPr>
        <w:t>.</w:t>
      </w:r>
      <w:proofErr w:type="spellStart"/>
      <w:r w:rsidR="00437EDD" w:rsidRPr="00E75C92">
        <w:rPr>
          <w:rFonts w:ascii="Consolas" w:hAnsi="Consolas"/>
          <w:sz w:val="24"/>
          <w:szCs w:val="24"/>
          <w:lang w:val="en-US"/>
        </w:rPr>
        <w:t>py</w:t>
      </w:r>
      <w:proofErr w:type="spellEnd"/>
      <w:r w:rsidR="00437EDD">
        <w:t xml:space="preserve">). Задача </w:t>
      </w:r>
      <w:r>
        <w:t xml:space="preserve">компонента – извлечь из документа основные, наиболее очевидные структурные элементы, которые требуются для большинства базовых правил проверки. В результате работы </w:t>
      </w:r>
      <w:proofErr w:type="spellStart"/>
      <w:r>
        <w:t>парсера</w:t>
      </w:r>
      <w:proofErr w:type="spellEnd"/>
      <w:r>
        <w:t xml:space="preserve"> формируется список всех </w:t>
      </w:r>
      <w:r w:rsidR="00BB74EF">
        <w:t xml:space="preserve">секций, </w:t>
      </w:r>
      <w:r>
        <w:t>абзацев и строк таблиц в том порядке, в кото</w:t>
      </w:r>
      <w:r w:rsidR="00BB74EF">
        <w:t>ром они встречаются в документе</w:t>
      </w:r>
      <w:r>
        <w:t xml:space="preserve">. Титульный лист особенная структура, так как не имеет явных </w:t>
      </w:r>
      <w:r w:rsidR="00BB74EF">
        <w:t xml:space="preserve">отличительных признаков, например, заголовков как у других элементов. Было принято решение выделять </w:t>
      </w:r>
      <w:r w:rsidR="00BB74EF" w:rsidRPr="00BB74EF">
        <w:t xml:space="preserve">все данные </w:t>
      </w:r>
      <w:r w:rsidR="00BB74EF">
        <w:t xml:space="preserve">от самого начала </w:t>
      </w:r>
      <w:r w:rsidR="00BB74EF" w:rsidRPr="00BB74EF">
        <w:t>до первого ключев</w:t>
      </w:r>
      <w:r w:rsidR="00BB74EF">
        <w:t>ого раздела, такого как «</w:t>
      </w:r>
      <w:r w:rsidR="00AE39E6">
        <w:t>Список исполнителей</w:t>
      </w:r>
      <w:r w:rsidR="00BB74EF" w:rsidRPr="00BB74EF">
        <w:t>»</w:t>
      </w:r>
      <w:r w:rsidR="00BB74EF">
        <w:t xml:space="preserve"> (если существует)</w:t>
      </w:r>
      <w:r w:rsidR="00BB74EF" w:rsidRPr="00BB74EF">
        <w:t xml:space="preserve"> или «</w:t>
      </w:r>
      <w:r w:rsidR="00AE39E6">
        <w:t>Введение</w:t>
      </w:r>
      <w:r w:rsidR="00BB74EF" w:rsidRPr="00BB74EF">
        <w:t>»</w:t>
      </w:r>
      <w:r w:rsidR="00BB74EF">
        <w:t xml:space="preserve">. </w:t>
      </w:r>
      <w:proofErr w:type="spellStart"/>
      <w:r w:rsidR="00BB74EF">
        <w:t>Парсер</w:t>
      </w:r>
      <w:proofErr w:type="spellEnd"/>
      <w:r w:rsidR="00BB74EF">
        <w:t xml:space="preserve"> выделяет</w:t>
      </w:r>
      <w:r>
        <w:t xml:space="preserve"> основные секции документа (</w:t>
      </w:r>
      <w:r w:rsidR="00BB74EF">
        <w:t>"</w:t>
      </w:r>
      <w:r w:rsidR="00AE39E6">
        <w:t>Список исполнителей", "Реферат", "Содержание", "Термины и определения", "Перечень сокращений и обозначений", "Введение", "Заключение", "Список использованных источников", "Приложение</w:t>
      </w:r>
      <w:r w:rsidR="00BB74EF">
        <w:t xml:space="preserve">"), </w:t>
      </w:r>
      <w:r>
        <w:t>каждая из них сохраняется вместе со своим текстовым содержимым.</w:t>
      </w:r>
    </w:p>
    <w:p w14:paraId="01DCBEBA" w14:textId="77777777" w:rsidR="004364FE" w:rsidRDefault="004364FE" w:rsidP="001C0DDD">
      <w:pPr>
        <w:pStyle w:val="a1"/>
      </w:pPr>
      <w:r>
        <w:t>Результатом</w:t>
      </w:r>
      <w:r w:rsidR="006C1ADE">
        <w:t xml:space="preserve"> работы </w:t>
      </w:r>
      <w:proofErr w:type="spellStart"/>
      <w:r w:rsidR="006C1ADE" w:rsidRPr="00E75C92">
        <w:rPr>
          <w:rFonts w:ascii="Consolas" w:hAnsi="Consolas"/>
          <w:sz w:val="24"/>
          <w:szCs w:val="24"/>
          <w:lang w:val="en-US"/>
        </w:rPr>
        <w:t>DocumentParser</w:t>
      </w:r>
      <w:proofErr w:type="spellEnd"/>
      <w:r w:rsidR="006C1ADE">
        <w:t xml:space="preserve"> – объект </w:t>
      </w:r>
      <w:r>
        <w:t xml:space="preserve">класса </w:t>
      </w:r>
      <w:proofErr w:type="spellStart"/>
      <w:r w:rsidRPr="00E75C92">
        <w:rPr>
          <w:rFonts w:ascii="Consolas" w:hAnsi="Consolas"/>
          <w:sz w:val="24"/>
          <w:szCs w:val="24"/>
          <w:lang w:val="en-US"/>
        </w:rPr>
        <w:t>DocumentStructure</w:t>
      </w:r>
      <w:proofErr w:type="spellEnd"/>
      <w:r>
        <w:t xml:space="preserve"> (определён в </w:t>
      </w:r>
      <w:proofErr w:type="spellStart"/>
      <w:r w:rsidRPr="00E75C92">
        <w:rPr>
          <w:rFonts w:ascii="Consolas" w:hAnsi="Consolas"/>
          <w:sz w:val="24"/>
          <w:szCs w:val="24"/>
          <w:lang w:val="en-US"/>
        </w:rPr>
        <w:t>src</w:t>
      </w:r>
      <w:proofErr w:type="spellEnd"/>
      <w:r w:rsidRPr="00F8697A">
        <w:rPr>
          <w:rFonts w:ascii="Consolas" w:hAnsi="Consolas"/>
          <w:sz w:val="24"/>
          <w:szCs w:val="24"/>
        </w:rPr>
        <w:t>/</w:t>
      </w:r>
      <w:r w:rsidRPr="00E75C92">
        <w:rPr>
          <w:rFonts w:ascii="Consolas" w:hAnsi="Consolas"/>
          <w:sz w:val="24"/>
          <w:szCs w:val="24"/>
          <w:lang w:val="en-US"/>
        </w:rPr>
        <w:t>model</w:t>
      </w:r>
      <w:r w:rsidR="00437EDD" w:rsidRPr="00E75C92">
        <w:rPr>
          <w:rFonts w:ascii="Consolas" w:hAnsi="Consolas"/>
          <w:sz w:val="24"/>
          <w:szCs w:val="24"/>
          <w:lang w:val="en-US"/>
        </w:rPr>
        <w:t>s</w:t>
      </w:r>
      <w:r w:rsidR="00437EDD" w:rsidRPr="00F8697A">
        <w:rPr>
          <w:rFonts w:ascii="Consolas" w:hAnsi="Consolas"/>
          <w:sz w:val="24"/>
          <w:szCs w:val="24"/>
        </w:rPr>
        <w:t>/</w:t>
      </w:r>
      <w:r w:rsidR="00437EDD" w:rsidRPr="00E75C92">
        <w:rPr>
          <w:rFonts w:ascii="Consolas" w:hAnsi="Consolas"/>
          <w:sz w:val="24"/>
          <w:szCs w:val="24"/>
          <w:lang w:val="en-US"/>
        </w:rPr>
        <w:t>document</w:t>
      </w:r>
      <w:r w:rsidR="00437EDD" w:rsidRPr="00F8697A">
        <w:rPr>
          <w:rFonts w:ascii="Consolas" w:hAnsi="Consolas"/>
          <w:sz w:val="24"/>
          <w:szCs w:val="24"/>
        </w:rPr>
        <w:t>_</w:t>
      </w:r>
      <w:r w:rsidR="00437EDD" w:rsidRPr="00E75C92">
        <w:rPr>
          <w:rFonts w:ascii="Consolas" w:hAnsi="Consolas"/>
          <w:sz w:val="24"/>
          <w:szCs w:val="24"/>
          <w:lang w:val="en-US"/>
        </w:rPr>
        <w:t>structure</w:t>
      </w:r>
      <w:r w:rsidR="00437EDD" w:rsidRPr="00F8697A">
        <w:rPr>
          <w:rFonts w:ascii="Consolas" w:hAnsi="Consolas"/>
          <w:sz w:val="24"/>
          <w:szCs w:val="24"/>
        </w:rPr>
        <w:t>.</w:t>
      </w:r>
      <w:proofErr w:type="spellStart"/>
      <w:r w:rsidR="00437EDD" w:rsidRPr="00E75C92">
        <w:rPr>
          <w:rFonts w:ascii="Consolas" w:hAnsi="Consolas"/>
          <w:sz w:val="24"/>
          <w:szCs w:val="24"/>
          <w:lang w:val="en-US"/>
        </w:rPr>
        <w:t>py</w:t>
      </w:r>
      <w:proofErr w:type="spellEnd"/>
      <w:r w:rsidR="00437EDD">
        <w:t>). О</w:t>
      </w:r>
      <w:r>
        <w:t>бъект содержит имя файла, текст титульного листа, словарь секций с их содержимым</w:t>
      </w:r>
      <w:r w:rsidR="006C1ADE">
        <w:t xml:space="preserve"> и</w:t>
      </w:r>
      <w:r w:rsidR="00E013ED">
        <w:t xml:space="preserve"> полный список абзацев. Базовая</w:t>
      </w:r>
      <w:r>
        <w:t xml:space="preserve"> структура в дальнейшем используется для правил, </w:t>
      </w:r>
      <w:r>
        <w:lastRenderedPageBreak/>
        <w:t>связанных с содержанием разделов, их наличием, последовательностью и объёмом.</w:t>
      </w:r>
    </w:p>
    <w:p w14:paraId="0C8D88DD" w14:textId="77777777" w:rsidR="00BB74EF" w:rsidRDefault="003201BC" w:rsidP="004A27B6">
      <w:pPr>
        <w:pStyle w:val="3"/>
        <w:ind w:left="0" w:firstLine="709"/>
        <w:rPr>
          <w:b/>
        </w:rPr>
      </w:pPr>
      <w:bookmarkStart w:id="111" w:name="_Toc228044055"/>
      <w:bookmarkStart w:id="112" w:name="_Toc228154704"/>
      <w:r>
        <w:rPr>
          <w:b/>
        </w:rPr>
        <w:t>П</w:t>
      </w:r>
      <w:r w:rsidR="00BB74EF" w:rsidRPr="00BB74EF">
        <w:rPr>
          <w:b/>
        </w:rPr>
        <w:t>остроение расширенной структуры документа</w:t>
      </w:r>
      <w:bookmarkEnd w:id="111"/>
      <w:bookmarkEnd w:id="112"/>
    </w:p>
    <w:p w14:paraId="2CC84EF8" w14:textId="7E1F7325" w:rsidR="00BB74EF" w:rsidRDefault="00A01E46" w:rsidP="001C0DDD">
      <w:pPr>
        <w:pStyle w:val="a1"/>
      </w:pPr>
      <w:r>
        <w:t>Н</w:t>
      </w:r>
      <w:r w:rsidRPr="00A01E46">
        <w:t xml:space="preserve">епосредственно после </w:t>
      </w:r>
      <w:r>
        <w:t xml:space="preserve">базового </w:t>
      </w:r>
      <w:proofErr w:type="spellStart"/>
      <w:r>
        <w:t>парсера</w:t>
      </w:r>
      <w:proofErr w:type="spellEnd"/>
      <w:r>
        <w:t xml:space="preserve"> </w:t>
      </w:r>
      <w:r w:rsidR="00BB74EF">
        <w:t xml:space="preserve">запускается </w:t>
      </w:r>
      <w:proofErr w:type="spellStart"/>
      <w:r w:rsidR="00BB74EF" w:rsidRPr="00F16530">
        <w:rPr>
          <w:rFonts w:ascii="Consolas" w:hAnsi="Consolas"/>
          <w:sz w:val="24"/>
          <w:szCs w:val="24"/>
          <w:lang w:val="en-US"/>
        </w:rPr>
        <w:t>RichParser</w:t>
      </w:r>
      <w:proofErr w:type="spellEnd"/>
      <w:r w:rsidR="00BB74EF">
        <w:t xml:space="preserve"> (</w:t>
      </w:r>
      <w:proofErr w:type="spellStart"/>
      <w:r w:rsidR="00BB74EF" w:rsidRPr="00F16530">
        <w:rPr>
          <w:rFonts w:ascii="Consolas" w:hAnsi="Consolas"/>
          <w:sz w:val="24"/>
          <w:szCs w:val="24"/>
          <w:lang w:val="en-US"/>
        </w:rPr>
        <w:t>src</w:t>
      </w:r>
      <w:proofErr w:type="spellEnd"/>
      <w:r w:rsidR="00BB74EF" w:rsidRPr="0025355B">
        <w:rPr>
          <w:rFonts w:ascii="Consolas" w:hAnsi="Consolas"/>
          <w:sz w:val="24"/>
          <w:szCs w:val="24"/>
        </w:rPr>
        <w:t>/</w:t>
      </w:r>
      <w:r w:rsidR="00BB74EF" w:rsidRPr="00F16530">
        <w:rPr>
          <w:rFonts w:ascii="Consolas" w:hAnsi="Consolas"/>
          <w:sz w:val="24"/>
          <w:szCs w:val="24"/>
          <w:lang w:val="en-US"/>
        </w:rPr>
        <w:t>services</w:t>
      </w:r>
      <w:r w:rsidR="00BB74EF" w:rsidRPr="0025355B">
        <w:rPr>
          <w:rFonts w:ascii="Consolas" w:hAnsi="Consolas"/>
          <w:sz w:val="24"/>
          <w:szCs w:val="24"/>
        </w:rPr>
        <w:t>/</w:t>
      </w:r>
      <w:r w:rsidR="00BB74EF" w:rsidRPr="00F16530">
        <w:rPr>
          <w:rFonts w:ascii="Consolas" w:hAnsi="Consolas"/>
          <w:sz w:val="24"/>
          <w:szCs w:val="24"/>
          <w:lang w:val="en-US"/>
        </w:rPr>
        <w:t>rich</w:t>
      </w:r>
      <w:r w:rsidR="00BB74EF" w:rsidRPr="0025355B">
        <w:rPr>
          <w:rFonts w:ascii="Consolas" w:hAnsi="Consolas"/>
          <w:sz w:val="24"/>
          <w:szCs w:val="24"/>
        </w:rPr>
        <w:t>_</w:t>
      </w:r>
      <w:r w:rsidR="00BB74EF" w:rsidRPr="00F16530">
        <w:rPr>
          <w:rFonts w:ascii="Consolas" w:hAnsi="Consolas"/>
          <w:sz w:val="24"/>
          <w:szCs w:val="24"/>
          <w:lang w:val="en-US"/>
        </w:rPr>
        <w:t>parser</w:t>
      </w:r>
      <w:r w:rsidR="00BB74EF" w:rsidRPr="0025355B">
        <w:rPr>
          <w:rFonts w:ascii="Consolas" w:hAnsi="Consolas"/>
          <w:sz w:val="24"/>
          <w:szCs w:val="24"/>
        </w:rPr>
        <w:t>.</w:t>
      </w:r>
      <w:proofErr w:type="spellStart"/>
      <w:r w:rsidR="00BB74EF" w:rsidRPr="00F16530">
        <w:rPr>
          <w:rFonts w:ascii="Consolas" w:hAnsi="Consolas"/>
          <w:sz w:val="24"/>
          <w:szCs w:val="24"/>
          <w:lang w:val="en-US"/>
        </w:rPr>
        <w:t>py</w:t>
      </w:r>
      <w:proofErr w:type="spellEnd"/>
      <w:r w:rsidR="00BB74EF">
        <w:t xml:space="preserve">). Если </w:t>
      </w:r>
      <w:proofErr w:type="spellStart"/>
      <w:r w:rsidR="00BB74EF" w:rsidRPr="00F16530">
        <w:rPr>
          <w:rFonts w:ascii="Consolas" w:hAnsi="Consolas"/>
          <w:sz w:val="24"/>
          <w:szCs w:val="24"/>
          <w:lang w:val="en-US"/>
        </w:rPr>
        <w:t>DocumentP</w:t>
      </w:r>
      <w:r w:rsidRPr="00F16530">
        <w:rPr>
          <w:rFonts w:ascii="Consolas" w:hAnsi="Consolas"/>
          <w:sz w:val="24"/>
          <w:szCs w:val="24"/>
          <w:lang w:val="en-US"/>
        </w:rPr>
        <w:t>arser</w:t>
      </w:r>
      <w:proofErr w:type="spellEnd"/>
      <w:r>
        <w:t xml:space="preserve"> отвечает за содержание документа</w:t>
      </w:r>
      <w:r w:rsidR="00BB74EF">
        <w:t xml:space="preserve">, то </w:t>
      </w:r>
      <w:proofErr w:type="spellStart"/>
      <w:r w:rsidR="00BB74EF" w:rsidRPr="00F16530">
        <w:rPr>
          <w:rFonts w:ascii="Consolas" w:hAnsi="Consolas"/>
          <w:sz w:val="24"/>
          <w:szCs w:val="24"/>
          <w:lang w:val="en-US"/>
        </w:rPr>
        <w:t>RichParser</w:t>
      </w:r>
      <w:proofErr w:type="spellEnd"/>
      <w:r w:rsidR="00BB74EF">
        <w:t xml:space="preserve"> отвечает </w:t>
      </w:r>
      <w:r>
        <w:t>за оформления содержания</w:t>
      </w:r>
      <w:r w:rsidR="00BB74EF">
        <w:t>. Его задача – собрать максимально подробную информацию о форматировании и внутреннем устр</w:t>
      </w:r>
      <w:r>
        <w:t>ойстве документа.</w:t>
      </w:r>
      <w:r w:rsidR="00741710">
        <w:t xml:space="preserve"> </w:t>
      </w:r>
      <w:r w:rsidR="004D15E9" w:rsidRPr="004D15E9">
        <w:t xml:space="preserve">Полный список структур, которые извлекает </w:t>
      </w:r>
      <w:proofErr w:type="spellStart"/>
      <w:r w:rsidR="004D15E9" w:rsidRPr="004D15E9">
        <w:t>парсер</w:t>
      </w:r>
      <w:proofErr w:type="spellEnd"/>
      <w:r w:rsidR="004D15E9" w:rsidRPr="004D15E9">
        <w:t>, приведён в приложении В. В п. 2.4 он подробно описывается.</w:t>
      </w:r>
    </w:p>
    <w:p w14:paraId="1B8A51E9" w14:textId="77777777" w:rsidR="00BB74EF" w:rsidRDefault="00BB74EF" w:rsidP="001C0DDD">
      <w:pPr>
        <w:pStyle w:val="a1"/>
      </w:pPr>
      <w:r>
        <w:t xml:space="preserve">Результатом работы </w:t>
      </w:r>
      <w:proofErr w:type="spellStart"/>
      <w:r w:rsidRPr="00F16530">
        <w:rPr>
          <w:rFonts w:ascii="Consolas" w:hAnsi="Consolas"/>
          <w:sz w:val="24"/>
          <w:szCs w:val="24"/>
          <w:lang w:val="en-US"/>
        </w:rPr>
        <w:t>RichParser</w:t>
      </w:r>
      <w:proofErr w:type="spellEnd"/>
      <w:r>
        <w:t xml:space="preserve"> становится объект класса </w:t>
      </w:r>
      <w:proofErr w:type="spellStart"/>
      <w:r w:rsidRPr="00F16530">
        <w:rPr>
          <w:rFonts w:ascii="Consolas" w:hAnsi="Consolas"/>
          <w:sz w:val="24"/>
          <w:szCs w:val="24"/>
          <w:lang w:val="en-US"/>
        </w:rPr>
        <w:t>RichDocumentStructure</w:t>
      </w:r>
      <w:proofErr w:type="spellEnd"/>
      <w:r w:rsidRPr="0025355B">
        <w:rPr>
          <w:rFonts w:ascii="Consolas" w:hAnsi="Consolas"/>
          <w:sz w:val="24"/>
          <w:szCs w:val="24"/>
        </w:rPr>
        <w:t xml:space="preserve"> (</w:t>
      </w:r>
      <w:proofErr w:type="spellStart"/>
      <w:r w:rsidRPr="00F16530">
        <w:rPr>
          <w:rFonts w:ascii="Consolas" w:hAnsi="Consolas"/>
          <w:sz w:val="24"/>
          <w:szCs w:val="24"/>
          <w:lang w:val="en-US"/>
        </w:rPr>
        <w:t>src</w:t>
      </w:r>
      <w:proofErr w:type="spellEnd"/>
      <w:r w:rsidRPr="0025355B">
        <w:rPr>
          <w:rFonts w:ascii="Consolas" w:hAnsi="Consolas"/>
          <w:sz w:val="24"/>
          <w:szCs w:val="24"/>
        </w:rPr>
        <w:t>/</w:t>
      </w:r>
      <w:r w:rsidRPr="00F16530">
        <w:rPr>
          <w:rFonts w:ascii="Consolas" w:hAnsi="Consolas"/>
          <w:sz w:val="24"/>
          <w:szCs w:val="24"/>
          <w:lang w:val="en-US"/>
        </w:rPr>
        <w:t>models</w:t>
      </w:r>
      <w:r w:rsidRPr="0025355B">
        <w:rPr>
          <w:rFonts w:ascii="Consolas" w:hAnsi="Consolas"/>
          <w:sz w:val="24"/>
          <w:szCs w:val="24"/>
        </w:rPr>
        <w:t>/</w:t>
      </w:r>
      <w:r w:rsidRPr="00F16530">
        <w:rPr>
          <w:rFonts w:ascii="Consolas" w:hAnsi="Consolas"/>
          <w:sz w:val="24"/>
          <w:szCs w:val="24"/>
          <w:lang w:val="en-US"/>
        </w:rPr>
        <w:t>rich</w:t>
      </w:r>
      <w:r w:rsidRPr="0025355B">
        <w:rPr>
          <w:rFonts w:ascii="Consolas" w:hAnsi="Consolas"/>
          <w:sz w:val="24"/>
          <w:szCs w:val="24"/>
        </w:rPr>
        <w:t>_</w:t>
      </w:r>
      <w:r w:rsidRPr="00F16530">
        <w:rPr>
          <w:rFonts w:ascii="Consolas" w:hAnsi="Consolas"/>
          <w:sz w:val="24"/>
          <w:szCs w:val="24"/>
          <w:lang w:val="en-US"/>
        </w:rPr>
        <w:t>document</w:t>
      </w:r>
      <w:r w:rsidRPr="0025355B">
        <w:rPr>
          <w:rFonts w:ascii="Consolas" w:hAnsi="Consolas"/>
          <w:sz w:val="24"/>
          <w:szCs w:val="24"/>
        </w:rPr>
        <w:t>_</w:t>
      </w:r>
      <w:r w:rsidRPr="00F16530">
        <w:rPr>
          <w:rFonts w:ascii="Consolas" w:hAnsi="Consolas"/>
          <w:sz w:val="24"/>
          <w:szCs w:val="24"/>
          <w:lang w:val="en-US"/>
        </w:rPr>
        <w:t>structure</w:t>
      </w:r>
      <w:r w:rsidRPr="0025355B">
        <w:rPr>
          <w:rFonts w:ascii="Consolas" w:hAnsi="Consolas"/>
          <w:sz w:val="24"/>
          <w:szCs w:val="24"/>
        </w:rPr>
        <w:t>.</w:t>
      </w:r>
      <w:proofErr w:type="spellStart"/>
      <w:r w:rsidRPr="00F16530">
        <w:rPr>
          <w:rFonts w:ascii="Consolas" w:hAnsi="Consolas"/>
          <w:sz w:val="24"/>
          <w:szCs w:val="24"/>
          <w:lang w:val="en-US"/>
        </w:rPr>
        <w:t>py</w:t>
      </w:r>
      <w:proofErr w:type="spellEnd"/>
      <w:r w:rsidRPr="0025355B">
        <w:rPr>
          <w:rFonts w:ascii="Consolas" w:hAnsi="Consolas"/>
          <w:sz w:val="24"/>
          <w:szCs w:val="24"/>
        </w:rPr>
        <w:t>)</w:t>
      </w:r>
      <w:r>
        <w:t xml:space="preserve">. </w:t>
      </w:r>
      <w:r w:rsidR="00A01E46">
        <w:t>О</w:t>
      </w:r>
      <w:r>
        <w:t>бъект агрегирует все перечисленные признаки в виде отдельных структурированных списков, что позволяет в дальнейшем обращаться к любому ас</w:t>
      </w:r>
      <w:r w:rsidR="00741710">
        <w:t>пекту форматирования документа.</w:t>
      </w:r>
    </w:p>
    <w:p w14:paraId="2475095D" w14:textId="77777777" w:rsidR="00741710" w:rsidRDefault="00741710" w:rsidP="004A27B6">
      <w:pPr>
        <w:pStyle w:val="3"/>
        <w:ind w:left="0" w:firstLine="709"/>
        <w:rPr>
          <w:b/>
        </w:rPr>
      </w:pPr>
      <w:bookmarkStart w:id="113" w:name="_Toc228044056"/>
      <w:bookmarkStart w:id="114" w:name="_Toc228154705"/>
      <w:r>
        <w:rPr>
          <w:b/>
        </w:rPr>
        <w:t>Связывание базовой и расширенной</w:t>
      </w:r>
      <w:r w:rsidRPr="00741710">
        <w:rPr>
          <w:b/>
        </w:rPr>
        <w:t xml:space="preserve"> структур</w:t>
      </w:r>
      <w:r>
        <w:rPr>
          <w:b/>
        </w:rPr>
        <w:t>ы</w:t>
      </w:r>
      <w:bookmarkEnd w:id="113"/>
      <w:bookmarkEnd w:id="114"/>
    </w:p>
    <w:p w14:paraId="38F4E8F9" w14:textId="77777777" w:rsidR="003A5A0C" w:rsidRDefault="00741710" w:rsidP="001C0DDD">
      <w:pPr>
        <w:pStyle w:val="a1"/>
      </w:pPr>
      <w:r>
        <w:t>После того как обе модели – упрощённая и расширенная были</w:t>
      </w:r>
      <w:r w:rsidRPr="00741710">
        <w:t xml:space="preserve"> получ</w:t>
      </w:r>
      <w:r w:rsidR="00437EDD">
        <w:t xml:space="preserve">ены, выполняется их связывание, а именно </w:t>
      </w:r>
      <w:r w:rsidRPr="00741710">
        <w:t xml:space="preserve">присваивание </w:t>
      </w:r>
      <w:proofErr w:type="gramStart"/>
      <w:r w:rsidRPr="00F16530">
        <w:rPr>
          <w:rFonts w:ascii="Consolas" w:hAnsi="Consolas"/>
          <w:sz w:val="24"/>
          <w:szCs w:val="24"/>
          <w:lang w:val="en-US"/>
        </w:rPr>
        <w:t>doc</w:t>
      </w:r>
      <w:r w:rsidRPr="0025355B">
        <w:rPr>
          <w:rFonts w:ascii="Consolas" w:hAnsi="Consolas"/>
          <w:sz w:val="24"/>
          <w:szCs w:val="24"/>
        </w:rPr>
        <w:t>.</w:t>
      </w:r>
      <w:r w:rsidRPr="00F16530">
        <w:rPr>
          <w:rFonts w:ascii="Consolas" w:hAnsi="Consolas"/>
          <w:sz w:val="24"/>
          <w:szCs w:val="24"/>
          <w:lang w:val="en-US"/>
        </w:rPr>
        <w:t>rich</w:t>
      </w:r>
      <w:proofErr w:type="gramEnd"/>
      <w:r w:rsidRPr="0025355B">
        <w:rPr>
          <w:rFonts w:ascii="Consolas" w:hAnsi="Consolas"/>
          <w:sz w:val="24"/>
          <w:szCs w:val="24"/>
        </w:rPr>
        <w:t>_</w:t>
      </w:r>
      <w:r w:rsidRPr="00F16530">
        <w:rPr>
          <w:rFonts w:ascii="Consolas" w:hAnsi="Consolas"/>
          <w:sz w:val="24"/>
          <w:szCs w:val="24"/>
          <w:lang w:val="en-US"/>
        </w:rPr>
        <w:t>document</w:t>
      </w:r>
      <w:r w:rsidRPr="0025355B">
        <w:rPr>
          <w:rFonts w:ascii="Consolas" w:hAnsi="Consolas"/>
          <w:sz w:val="24"/>
          <w:szCs w:val="24"/>
        </w:rPr>
        <w:t xml:space="preserve"> = </w:t>
      </w:r>
      <w:r w:rsidRPr="00F16530">
        <w:rPr>
          <w:rFonts w:ascii="Consolas" w:hAnsi="Consolas"/>
          <w:sz w:val="24"/>
          <w:szCs w:val="24"/>
          <w:lang w:val="en-US"/>
        </w:rPr>
        <w:t>rich</w:t>
      </w:r>
      <w:r w:rsidRPr="0025355B">
        <w:rPr>
          <w:rFonts w:ascii="Consolas" w:hAnsi="Consolas"/>
          <w:sz w:val="24"/>
          <w:szCs w:val="24"/>
        </w:rPr>
        <w:t>_</w:t>
      </w:r>
      <w:r w:rsidRPr="00F16530">
        <w:rPr>
          <w:rFonts w:ascii="Consolas" w:hAnsi="Consolas"/>
          <w:sz w:val="24"/>
          <w:szCs w:val="24"/>
          <w:lang w:val="en-US"/>
        </w:rPr>
        <w:t>doc</w:t>
      </w:r>
      <w:r w:rsidRPr="00741710">
        <w:t xml:space="preserve">, чтобы </w:t>
      </w:r>
      <w:proofErr w:type="spellStart"/>
      <w:r w:rsidRPr="00741710">
        <w:t>валидаторы</w:t>
      </w:r>
      <w:proofErr w:type="spellEnd"/>
      <w:r w:rsidRPr="00741710">
        <w:t xml:space="preserve"> могли в процессе проверки одновременно пользоваться о</w:t>
      </w:r>
      <w:r>
        <w:t>боими представлениями документа</w:t>
      </w:r>
      <w:r w:rsidRPr="00741710">
        <w:t xml:space="preserve">. Благодаря такому связыванию система сохраняет гибкость: новые правила могут задействовать расширенную структуру без необходимости переписывать или модифицировать старые </w:t>
      </w:r>
      <w:proofErr w:type="spellStart"/>
      <w:r w:rsidRPr="00741710">
        <w:t>валидаторы</w:t>
      </w:r>
      <w:proofErr w:type="spellEnd"/>
      <w:r w:rsidRPr="00741710">
        <w:t>, которые по-прежнему работают с упрощённым представлением.</w:t>
      </w:r>
    </w:p>
    <w:p w14:paraId="269A72C9" w14:textId="77777777" w:rsidR="007819C1" w:rsidRDefault="007819C1" w:rsidP="004A27B6">
      <w:pPr>
        <w:pStyle w:val="2"/>
        <w:ind w:left="0" w:firstLine="709"/>
      </w:pPr>
      <w:bookmarkStart w:id="115" w:name="_Toc228044057"/>
      <w:bookmarkStart w:id="116" w:name="_Toc228154706"/>
      <w:r>
        <w:t xml:space="preserve">Слой </w:t>
      </w:r>
      <w:proofErr w:type="spellStart"/>
      <w:r>
        <w:t>валидации</w:t>
      </w:r>
      <w:proofErr w:type="spellEnd"/>
      <w:r>
        <w:t xml:space="preserve">: сервис, </w:t>
      </w:r>
      <w:proofErr w:type="spellStart"/>
      <w:r>
        <w:t>валидаторы</w:t>
      </w:r>
      <w:proofErr w:type="spellEnd"/>
      <w:r>
        <w:t>, каталог правил</w:t>
      </w:r>
      <w:bookmarkEnd w:id="115"/>
      <w:bookmarkEnd w:id="116"/>
    </w:p>
    <w:p w14:paraId="0E324E68" w14:textId="77777777" w:rsidR="007819C1" w:rsidRDefault="00E71278" w:rsidP="001C0DDD">
      <w:pPr>
        <w:pStyle w:val="a1"/>
      </w:pPr>
      <w:r>
        <w:t>С</w:t>
      </w:r>
      <w:r w:rsidRPr="00E71278">
        <w:t xml:space="preserve">лой </w:t>
      </w:r>
      <w:proofErr w:type="spellStart"/>
      <w:r>
        <w:t>валидации</w:t>
      </w:r>
      <w:proofErr w:type="spellEnd"/>
      <w:r>
        <w:t xml:space="preserve"> </w:t>
      </w:r>
      <w:r w:rsidRPr="00E71278">
        <w:t xml:space="preserve">состоит из трёх </w:t>
      </w:r>
      <w:r w:rsidR="00437EDD">
        <w:t xml:space="preserve">основных частей: во-первых, </w:t>
      </w:r>
      <w:r w:rsidRPr="00E71278">
        <w:t>се</w:t>
      </w:r>
      <w:r>
        <w:t xml:space="preserve">рвис управления </w:t>
      </w:r>
      <w:proofErr w:type="spellStart"/>
      <w:r>
        <w:t>валидаторами</w:t>
      </w:r>
      <w:proofErr w:type="spellEnd"/>
      <w:r>
        <w:t xml:space="preserve">, </w:t>
      </w:r>
      <w:r w:rsidRPr="00E71278">
        <w:t>который коорди</w:t>
      </w:r>
      <w:r w:rsidR="00437EDD">
        <w:t>нирует их работу; во-вторых,</w:t>
      </w:r>
      <w:r w:rsidRPr="00E71278">
        <w:t xml:space="preserve"> </w:t>
      </w:r>
      <w:r w:rsidRPr="00E71278">
        <w:lastRenderedPageBreak/>
        <w:t xml:space="preserve">иерархия самих </w:t>
      </w:r>
      <w:proofErr w:type="spellStart"/>
      <w:r w:rsidRPr="00E71278">
        <w:t>валидаторов</w:t>
      </w:r>
      <w:proofErr w:type="spellEnd"/>
      <w:r w:rsidRPr="00E71278">
        <w:t>, каждый из которых отвечает за свою пре</w:t>
      </w:r>
      <w:r w:rsidR="00437EDD">
        <w:t xml:space="preserve">дметную область; в-третьих, </w:t>
      </w:r>
      <w:r w:rsidRPr="00E71278">
        <w:t xml:space="preserve">централизованный каталог правил, откуда </w:t>
      </w:r>
      <w:proofErr w:type="spellStart"/>
      <w:r w:rsidRPr="00E71278">
        <w:t>валидаторы</w:t>
      </w:r>
      <w:proofErr w:type="spellEnd"/>
      <w:r w:rsidRPr="00E71278">
        <w:t xml:space="preserve"> получают у</w:t>
      </w:r>
      <w:r>
        <w:t>словия для проверки.</w:t>
      </w:r>
    </w:p>
    <w:p w14:paraId="3AF6A6E6" w14:textId="77777777" w:rsidR="00E71278" w:rsidRDefault="003201BC" w:rsidP="004A27B6">
      <w:pPr>
        <w:pStyle w:val="3"/>
        <w:ind w:left="0" w:firstLine="709"/>
        <w:rPr>
          <w:b/>
        </w:rPr>
      </w:pPr>
      <w:bookmarkStart w:id="117" w:name="_Toc228044058"/>
      <w:bookmarkStart w:id="118" w:name="_Toc228154707"/>
      <w:r>
        <w:rPr>
          <w:b/>
        </w:rPr>
        <w:t>Р</w:t>
      </w:r>
      <w:r w:rsidR="00E71278" w:rsidRPr="00E71278">
        <w:rPr>
          <w:b/>
        </w:rPr>
        <w:t xml:space="preserve">егистрация </w:t>
      </w:r>
      <w:proofErr w:type="spellStart"/>
      <w:r w:rsidR="00E71278" w:rsidRPr="00E71278">
        <w:rPr>
          <w:b/>
        </w:rPr>
        <w:t>валидаторов</w:t>
      </w:r>
      <w:proofErr w:type="spellEnd"/>
      <w:r w:rsidR="00E71278" w:rsidRPr="00E71278">
        <w:rPr>
          <w:b/>
        </w:rPr>
        <w:t xml:space="preserve"> и порядок их исполнения</w:t>
      </w:r>
      <w:bookmarkEnd w:id="117"/>
      <w:bookmarkEnd w:id="118"/>
    </w:p>
    <w:p w14:paraId="236DAB76" w14:textId="76BB9E87" w:rsidR="00E71278" w:rsidRDefault="00E71278" w:rsidP="001C0DDD">
      <w:pPr>
        <w:pStyle w:val="a1"/>
      </w:pPr>
      <w:r>
        <w:t>Класс</w:t>
      </w:r>
      <w:r w:rsidRPr="00E71278">
        <w:t xml:space="preserve"> </w:t>
      </w:r>
      <w:proofErr w:type="spellStart"/>
      <w:r w:rsidRPr="00F16530">
        <w:rPr>
          <w:rFonts w:ascii="Consolas" w:hAnsi="Consolas"/>
          <w:sz w:val="24"/>
          <w:szCs w:val="24"/>
          <w:lang w:val="en-US"/>
        </w:rPr>
        <w:t>Val</w:t>
      </w:r>
      <w:r w:rsidR="004C1942">
        <w:rPr>
          <w:rFonts w:ascii="Consolas" w:hAnsi="Consolas"/>
          <w:sz w:val="24"/>
          <w:szCs w:val="24"/>
          <w:lang w:val="en-US"/>
        </w:rPr>
        <w:t>i</w:t>
      </w:r>
      <w:r w:rsidRPr="00F16530">
        <w:rPr>
          <w:rFonts w:ascii="Consolas" w:hAnsi="Consolas"/>
          <w:sz w:val="24"/>
          <w:szCs w:val="24"/>
          <w:lang w:val="en-US"/>
        </w:rPr>
        <w:t>dationService</w:t>
      </w:r>
      <w:proofErr w:type="spellEnd"/>
      <w:r w:rsidRPr="00E71278">
        <w:t xml:space="preserve">, </w:t>
      </w:r>
      <w:r>
        <w:t>реализован</w:t>
      </w:r>
      <w:r w:rsidRPr="00E71278">
        <w:t xml:space="preserve"> </w:t>
      </w:r>
      <w:r>
        <w:t>в</w:t>
      </w:r>
      <w:r w:rsidRPr="00E71278">
        <w:t xml:space="preserve"> </w:t>
      </w:r>
      <w:r>
        <w:t>файле</w:t>
      </w:r>
      <w:r w:rsidRPr="00E71278">
        <w:t xml:space="preserve"> </w:t>
      </w:r>
      <w:proofErr w:type="spellStart"/>
      <w:r w:rsidRPr="00F16530">
        <w:rPr>
          <w:rFonts w:ascii="Consolas" w:hAnsi="Consolas"/>
          <w:sz w:val="24"/>
          <w:szCs w:val="24"/>
          <w:lang w:val="en-US"/>
        </w:rPr>
        <w:t>src</w:t>
      </w:r>
      <w:proofErr w:type="spellEnd"/>
      <w:r w:rsidRPr="0025355B">
        <w:rPr>
          <w:rFonts w:ascii="Consolas" w:hAnsi="Consolas"/>
          <w:sz w:val="24"/>
          <w:szCs w:val="24"/>
        </w:rPr>
        <w:t>/</w:t>
      </w:r>
      <w:r w:rsidRPr="00F16530">
        <w:rPr>
          <w:rFonts w:ascii="Consolas" w:hAnsi="Consolas"/>
          <w:sz w:val="24"/>
          <w:szCs w:val="24"/>
          <w:lang w:val="en-US"/>
        </w:rPr>
        <w:t>services</w:t>
      </w:r>
      <w:r w:rsidRPr="0025355B">
        <w:rPr>
          <w:rFonts w:ascii="Consolas" w:hAnsi="Consolas"/>
          <w:sz w:val="24"/>
          <w:szCs w:val="24"/>
        </w:rPr>
        <w:t>/</w:t>
      </w:r>
      <w:r w:rsidRPr="00F16530">
        <w:rPr>
          <w:rFonts w:ascii="Consolas" w:hAnsi="Consolas"/>
          <w:sz w:val="24"/>
          <w:szCs w:val="24"/>
          <w:lang w:val="en-US"/>
        </w:rPr>
        <w:t>validation</w:t>
      </w:r>
      <w:r w:rsidRPr="0025355B">
        <w:rPr>
          <w:rFonts w:ascii="Consolas" w:hAnsi="Consolas"/>
          <w:sz w:val="24"/>
          <w:szCs w:val="24"/>
        </w:rPr>
        <w:t>_</w:t>
      </w:r>
      <w:r w:rsidRPr="00F16530">
        <w:rPr>
          <w:rFonts w:ascii="Consolas" w:hAnsi="Consolas"/>
          <w:sz w:val="24"/>
          <w:szCs w:val="24"/>
          <w:lang w:val="en-US"/>
        </w:rPr>
        <w:t>service</w:t>
      </w:r>
      <w:r w:rsidRPr="0025355B">
        <w:rPr>
          <w:rFonts w:ascii="Consolas" w:hAnsi="Consolas"/>
          <w:sz w:val="24"/>
          <w:szCs w:val="24"/>
        </w:rPr>
        <w:t>.</w:t>
      </w:r>
      <w:proofErr w:type="spellStart"/>
      <w:r w:rsidRPr="00F16530">
        <w:rPr>
          <w:rFonts w:ascii="Consolas" w:hAnsi="Consolas"/>
          <w:sz w:val="24"/>
          <w:szCs w:val="24"/>
          <w:lang w:val="en-US"/>
        </w:rPr>
        <w:t>py</w:t>
      </w:r>
      <w:proofErr w:type="spellEnd"/>
      <w:r w:rsidRPr="00E71278">
        <w:t xml:space="preserve">. </w:t>
      </w:r>
      <w:r>
        <w:t>Основных</w:t>
      </w:r>
      <w:r w:rsidRPr="00E71278">
        <w:t xml:space="preserve"> </w:t>
      </w:r>
      <w:r>
        <w:t>задач</w:t>
      </w:r>
      <w:r w:rsidRPr="00E71278">
        <w:t xml:space="preserve"> </w:t>
      </w:r>
      <w:r>
        <w:t>у</w:t>
      </w:r>
      <w:r w:rsidRPr="00E71278">
        <w:t xml:space="preserve"> </w:t>
      </w:r>
      <w:r>
        <w:t>сервиса</w:t>
      </w:r>
      <w:r w:rsidRPr="00E71278">
        <w:t xml:space="preserve"> </w:t>
      </w:r>
      <w:r>
        <w:t>две</w:t>
      </w:r>
      <w:r w:rsidRPr="00E71278">
        <w:t xml:space="preserve">. </w:t>
      </w:r>
      <w:r>
        <w:t xml:space="preserve">Первая – регистрация </w:t>
      </w:r>
      <w:proofErr w:type="spellStart"/>
      <w:r>
        <w:t>валидаторов</w:t>
      </w:r>
      <w:proofErr w:type="spellEnd"/>
      <w:r>
        <w:t>,</w:t>
      </w:r>
      <w:r w:rsidR="007008A4">
        <w:t xml:space="preserve"> которая работает</w:t>
      </w:r>
      <w:r>
        <w:t xml:space="preserve"> через метод </w:t>
      </w:r>
      <w:proofErr w:type="gramStart"/>
      <w:r w:rsidRPr="00F16530">
        <w:rPr>
          <w:rFonts w:ascii="Consolas" w:hAnsi="Consolas"/>
          <w:sz w:val="24"/>
          <w:szCs w:val="24"/>
          <w:lang w:val="en-US"/>
        </w:rPr>
        <w:t>register</w:t>
      </w:r>
      <w:r>
        <w:t>(</w:t>
      </w:r>
      <w:proofErr w:type="gramEnd"/>
      <w:r>
        <w:t xml:space="preserve">). Порядок регистрации напрямую определяет порядок последующего выполнения </w:t>
      </w:r>
      <w:proofErr w:type="spellStart"/>
      <w:r>
        <w:t>валидаторов</w:t>
      </w:r>
      <w:proofErr w:type="spellEnd"/>
      <w:r>
        <w:t xml:space="preserve">. Вторая задача – предоставление единого метода </w:t>
      </w:r>
      <w:r w:rsidRPr="00F16530">
        <w:rPr>
          <w:rFonts w:ascii="Consolas" w:hAnsi="Consolas"/>
          <w:sz w:val="24"/>
          <w:szCs w:val="24"/>
          <w:lang w:val="en-US"/>
        </w:rPr>
        <w:t>validate</w:t>
      </w:r>
      <w:r w:rsidRPr="0025355B">
        <w:rPr>
          <w:rFonts w:ascii="Consolas" w:hAnsi="Consolas"/>
          <w:sz w:val="24"/>
          <w:szCs w:val="24"/>
        </w:rPr>
        <w:t>_</w:t>
      </w:r>
      <w:r w:rsidRPr="00F16530">
        <w:rPr>
          <w:rFonts w:ascii="Consolas" w:hAnsi="Consolas"/>
          <w:sz w:val="24"/>
          <w:szCs w:val="24"/>
          <w:lang w:val="en-US"/>
        </w:rPr>
        <w:t>rules</w:t>
      </w:r>
      <w:r w:rsidRPr="0025355B">
        <w:rPr>
          <w:rFonts w:ascii="Consolas" w:hAnsi="Consolas"/>
          <w:sz w:val="24"/>
          <w:szCs w:val="24"/>
        </w:rPr>
        <w:t>(</w:t>
      </w:r>
      <w:r w:rsidRPr="00F16530">
        <w:rPr>
          <w:rFonts w:ascii="Consolas" w:hAnsi="Consolas"/>
          <w:sz w:val="24"/>
          <w:szCs w:val="24"/>
          <w:lang w:val="en-US"/>
        </w:rPr>
        <w:t>doc</w:t>
      </w:r>
      <w:r w:rsidRPr="0025355B">
        <w:rPr>
          <w:rFonts w:ascii="Consolas" w:hAnsi="Consolas"/>
          <w:sz w:val="24"/>
          <w:szCs w:val="24"/>
        </w:rPr>
        <w:t>)</w:t>
      </w:r>
      <w:r>
        <w:t xml:space="preserve">, который последовательно вызывает все зарегистрированные </w:t>
      </w:r>
      <w:proofErr w:type="spellStart"/>
      <w:r>
        <w:t>валидаторы</w:t>
      </w:r>
      <w:proofErr w:type="spellEnd"/>
      <w:r>
        <w:t xml:space="preserve">, передавая каждому из них внутреннюю модель документа. Каждый </w:t>
      </w:r>
      <w:proofErr w:type="spellStart"/>
      <w:r>
        <w:t>валидатор</w:t>
      </w:r>
      <w:proofErr w:type="spellEnd"/>
      <w:r>
        <w:t xml:space="preserve"> возвращает результаты проверки по своим правилам, а сервис агрегирует их в общий список.</w:t>
      </w:r>
    </w:p>
    <w:p w14:paraId="4157828B" w14:textId="7EA94ED4" w:rsidR="00A55321" w:rsidRDefault="00E71278" w:rsidP="001C0DDD">
      <w:pPr>
        <w:pStyle w:val="a1"/>
      </w:pPr>
      <w:r>
        <w:t>Порядок</w:t>
      </w:r>
      <w:r w:rsidRPr="001E553D">
        <w:rPr>
          <w:lang w:val="en-US"/>
        </w:rPr>
        <w:t xml:space="preserve"> </w:t>
      </w:r>
      <w:r>
        <w:t>регистрации</w:t>
      </w:r>
      <w:r w:rsidRPr="001E553D">
        <w:rPr>
          <w:lang w:val="en-US"/>
        </w:rPr>
        <w:t xml:space="preserve"> </w:t>
      </w:r>
      <w:r>
        <w:t>происходит</w:t>
      </w:r>
      <w:r w:rsidRPr="001E553D">
        <w:rPr>
          <w:lang w:val="en-US"/>
        </w:rPr>
        <w:t xml:space="preserve"> </w:t>
      </w:r>
      <w:r>
        <w:t>в</w:t>
      </w:r>
      <w:r w:rsidRPr="001E553D">
        <w:rPr>
          <w:lang w:val="en-US"/>
        </w:rPr>
        <w:t xml:space="preserve"> </w:t>
      </w:r>
      <w:r>
        <w:t>методе</w:t>
      </w:r>
      <w:r w:rsidRPr="001E553D">
        <w:rPr>
          <w:lang w:val="en-US"/>
        </w:rPr>
        <w:t xml:space="preserve"> </w:t>
      </w:r>
      <w:r w:rsidRPr="00F16530">
        <w:rPr>
          <w:rFonts w:ascii="Consolas" w:hAnsi="Consolas"/>
          <w:sz w:val="24"/>
          <w:szCs w:val="24"/>
          <w:lang w:val="en-US"/>
        </w:rPr>
        <w:t>_</w:t>
      </w:r>
      <w:proofErr w:type="spellStart"/>
      <w:r w:rsidRPr="00F16530">
        <w:rPr>
          <w:rFonts w:ascii="Consolas" w:hAnsi="Consolas"/>
          <w:sz w:val="24"/>
          <w:szCs w:val="24"/>
          <w:lang w:val="en-US"/>
        </w:rPr>
        <w:t>build_validation_service</w:t>
      </w:r>
      <w:proofErr w:type="spellEnd"/>
      <w:r w:rsidRPr="001E553D">
        <w:rPr>
          <w:lang w:val="en-US"/>
        </w:rPr>
        <w:t xml:space="preserve"> </w:t>
      </w:r>
      <w:r>
        <w:t>класса</w:t>
      </w:r>
      <w:r w:rsidRPr="001E553D">
        <w:rPr>
          <w:lang w:val="en-US"/>
        </w:rPr>
        <w:t xml:space="preserve"> </w:t>
      </w:r>
      <w:proofErr w:type="spellStart"/>
      <w:r w:rsidRPr="00F16530">
        <w:rPr>
          <w:rFonts w:ascii="Consolas" w:hAnsi="Consolas"/>
          <w:sz w:val="24"/>
          <w:szCs w:val="24"/>
          <w:lang w:val="en-US"/>
        </w:rPr>
        <w:t>ReportAndListHandler</w:t>
      </w:r>
      <w:proofErr w:type="spellEnd"/>
      <w:r w:rsidRPr="001E553D">
        <w:rPr>
          <w:lang w:val="en-US"/>
        </w:rPr>
        <w:t xml:space="preserve"> (</w:t>
      </w:r>
      <w:r>
        <w:t>файл</w:t>
      </w:r>
      <w:r w:rsidRPr="001E553D">
        <w:rPr>
          <w:lang w:val="en-US"/>
        </w:rPr>
        <w:t xml:space="preserve"> </w:t>
      </w:r>
      <w:proofErr w:type="spellStart"/>
      <w:r w:rsidRPr="00F16530">
        <w:rPr>
          <w:rFonts w:ascii="Consolas" w:hAnsi="Consolas"/>
          <w:sz w:val="24"/>
          <w:szCs w:val="24"/>
          <w:lang w:val="en-US"/>
        </w:rPr>
        <w:t>src</w:t>
      </w:r>
      <w:proofErr w:type="spellEnd"/>
      <w:r w:rsidRPr="00F16530">
        <w:rPr>
          <w:rFonts w:ascii="Consolas" w:hAnsi="Consolas"/>
          <w:sz w:val="24"/>
          <w:szCs w:val="24"/>
          <w:lang w:val="en-US"/>
        </w:rPr>
        <w:t>/report_and_list_handler.</w:t>
      </w:r>
      <w:commentRangeStart w:id="119"/>
      <w:r w:rsidRPr="00F16530">
        <w:rPr>
          <w:rFonts w:ascii="Consolas" w:hAnsi="Consolas"/>
          <w:sz w:val="24"/>
          <w:szCs w:val="24"/>
          <w:lang w:val="en-US"/>
        </w:rPr>
        <w:t>py</w:t>
      </w:r>
      <w:commentRangeEnd w:id="119"/>
      <w:r w:rsidR="00157D0D" w:rsidRPr="00F16530">
        <w:rPr>
          <w:rFonts w:ascii="Consolas" w:hAnsi="Consolas"/>
          <w:sz w:val="24"/>
          <w:szCs w:val="24"/>
          <w:lang w:val="en-US"/>
        </w:rPr>
        <w:commentReference w:id="119"/>
      </w:r>
      <w:r w:rsidRPr="001E553D">
        <w:rPr>
          <w:lang w:val="en-US"/>
        </w:rPr>
        <w:t xml:space="preserve">). </w:t>
      </w:r>
      <w:r w:rsidR="003D4F56" w:rsidRPr="003D4F56">
        <w:t xml:space="preserve">Порядок регистрации </w:t>
      </w:r>
      <w:proofErr w:type="spellStart"/>
      <w:r w:rsidR="003D4F56" w:rsidRPr="003D4F56">
        <w:t>валидаторов</w:t>
      </w:r>
      <w:proofErr w:type="spellEnd"/>
      <w:r w:rsidR="003D4F56" w:rsidRPr="003D4F56">
        <w:t>, где явно перечисляются все классы в нужной последовательности, представлен в листинге 3.</w:t>
      </w:r>
      <w:r w:rsidR="003D4F56">
        <w:t>1.</w:t>
      </w:r>
    </w:p>
    <w:p w14:paraId="1296E3DD" w14:textId="183937EC" w:rsidR="0081701D" w:rsidRPr="00F8697A" w:rsidRDefault="0081701D" w:rsidP="001C0DDD">
      <w:pPr>
        <w:pStyle w:val="a1"/>
        <w:rPr>
          <w:lang w:val="en-US"/>
        </w:rPr>
      </w:pPr>
      <w:r>
        <w:t>Листинг</w:t>
      </w:r>
      <w:r w:rsidRPr="00F8697A">
        <w:rPr>
          <w:lang w:val="en-US"/>
        </w:rPr>
        <w:t xml:space="preserve"> 3.1 – </w:t>
      </w:r>
      <w:r>
        <w:t>Метод</w:t>
      </w:r>
      <w:r w:rsidRPr="00F8697A">
        <w:rPr>
          <w:lang w:val="en-US"/>
        </w:rPr>
        <w:t xml:space="preserve"> </w:t>
      </w:r>
      <w:r>
        <w:t>регистрации</w:t>
      </w:r>
      <w:r w:rsidRPr="00F8697A">
        <w:rPr>
          <w:lang w:val="en-US"/>
        </w:rPr>
        <w:t xml:space="preserve"> </w:t>
      </w:r>
      <w:proofErr w:type="spellStart"/>
      <w:r>
        <w:t>валидаторов</w:t>
      </w:r>
      <w:proofErr w:type="spellEnd"/>
    </w:p>
    <w:p w14:paraId="5537DC92" w14:textId="77777777" w:rsidR="00A55321" w:rsidRPr="0081701D" w:rsidRDefault="00A55321" w:rsidP="001C0DDD">
      <w:pPr>
        <w:pStyle w:val="a1"/>
        <w:rPr>
          <w:rFonts w:ascii="Consolas" w:hAnsi="Consolas"/>
          <w:sz w:val="24"/>
          <w:szCs w:val="24"/>
          <w:lang w:val="en-US"/>
        </w:rPr>
      </w:pPr>
      <w:proofErr w:type="spellStart"/>
      <w:r w:rsidRPr="00A55321">
        <w:rPr>
          <w:rFonts w:ascii="Consolas" w:hAnsi="Consolas"/>
          <w:sz w:val="24"/>
          <w:szCs w:val="24"/>
          <w:lang w:val="en-US"/>
        </w:rPr>
        <w:t>def</w:t>
      </w:r>
      <w:proofErr w:type="spellEnd"/>
      <w:r w:rsidRPr="0081701D">
        <w:rPr>
          <w:rFonts w:ascii="Consolas" w:hAnsi="Consolas"/>
          <w:sz w:val="24"/>
          <w:szCs w:val="24"/>
          <w:lang w:val="en-US"/>
        </w:rPr>
        <w:t xml:space="preserve"> _</w:t>
      </w:r>
      <w:proofErr w:type="spellStart"/>
      <w:r w:rsidRPr="00A55321">
        <w:rPr>
          <w:rFonts w:ascii="Consolas" w:hAnsi="Consolas"/>
          <w:sz w:val="24"/>
          <w:szCs w:val="24"/>
          <w:lang w:val="en-US"/>
        </w:rPr>
        <w:t>build</w:t>
      </w:r>
      <w:r w:rsidRPr="0081701D">
        <w:rPr>
          <w:rFonts w:ascii="Consolas" w:hAnsi="Consolas"/>
          <w:sz w:val="24"/>
          <w:szCs w:val="24"/>
          <w:lang w:val="en-US"/>
        </w:rPr>
        <w:t>_</w:t>
      </w:r>
      <w:r w:rsidRPr="00A55321">
        <w:rPr>
          <w:rFonts w:ascii="Consolas" w:hAnsi="Consolas"/>
          <w:sz w:val="24"/>
          <w:szCs w:val="24"/>
          <w:lang w:val="en-US"/>
        </w:rPr>
        <w:t>validation</w:t>
      </w:r>
      <w:r w:rsidRPr="0081701D">
        <w:rPr>
          <w:rFonts w:ascii="Consolas" w:hAnsi="Consolas"/>
          <w:sz w:val="24"/>
          <w:szCs w:val="24"/>
          <w:lang w:val="en-US"/>
        </w:rPr>
        <w:t>_</w:t>
      </w:r>
      <w:r w:rsidRPr="00A55321">
        <w:rPr>
          <w:rFonts w:ascii="Consolas" w:hAnsi="Consolas"/>
          <w:sz w:val="24"/>
          <w:szCs w:val="24"/>
          <w:lang w:val="en-US"/>
        </w:rPr>
        <w:t>service</w:t>
      </w:r>
      <w:proofErr w:type="spellEnd"/>
      <w:r w:rsidRPr="0081701D">
        <w:rPr>
          <w:rFonts w:ascii="Consolas" w:hAnsi="Consolas"/>
          <w:sz w:val="24"/>
          <w:szCs w:val="24"/>
          <w:lang w:val="en-US"/>
        </w:rPr>
        <w:t>(</w:t>
      </w:r>
      <w:r w:rsidRPr="00A55321">
        <w:rPr>
          <w:rFonts w:ascii="Consolas" w:hAnsi="Consolas"/>
          <w:sz w:val="24"/>
          <w:szCs w:val="24"/>
          <w:lang w:val="en-US"/>
        </w:rPr>
        <w:t>self</w:t>
      </w:r>
      <w:r w:rsidRPr="0081701D">
        <w:rPr>
          <w:rFonts w:ascii="Consolas" w:hAnsi="Consolas"/>
          <w:sz w:val="24"/>
          <w:szCs w:val="24"/>
          <w:lang w:val="en-US"/>
        </w:rPr>
        <w:t xml:space="preserve">) -&gt; </w:t>
      </w:r>
      <w:proofErr w:type="spellStart"/>
      <w:r w:rsidRPr="00A55321">
        <w:rPr>
          <w:rFonts w:ascii="Consolas" w:hAnsi="Consolas"/>
          <w:sz w:val="24"/>
          <w:szCs w:val="24"/>
          <w:lang w:val="en-US"/>
        </w:rPr>
        <w:t>ValidationService</w:t>
      </w:r>
      <w:proofErr w:type="spellEnd"/>
      <w:r w:rsidRPr="0081701D">
        <w:rPr>
          <w:rFonts w:ascii="Consolas" w:hAnsi="Consolas"/>
          <w:sz w:val="24"/>
          <w:szCs w:val="24"/>
          <w:lang w:val="en-US"/>
        </w:rPr>
        <w:t>:</w:t>
      </w:r>
    </w:p>
    <w:p w14:paraId="5B15B138" w14:textId="77777777" w:rsidR="00A55321" w:rsidRPr="00A55321" w:rsidRDefault="00A55321" w:rsidP="001C0DDD">
      <w:pPr>
        <w:pStyle w:val="a1"/>
        <w:rPr>
          <w:rFonts w:ascii="Consolas" w:hAnsi="Consolas"/>
          <w:sz w:val="24"/>
          <w:szCs w:val="24"/>
          <w:lang w:val="en-US"/>
        </w:rPr>
      </w:pPr>
      <w:r w:rsidRPr="0081701D">
        <w:rPr>
          <w:rFonts w:ascii="Consolas" w:hAnsi="Consolas"/>
          <w:sz w:val="24"/>
          <w:szCs w:val="24"/>
          <w:lang w:val="en-US"/>
        </w:rPr>
        <w:t xml:space="preserve">        </w:t>
      </w:r>
      <w:r w:rsidRPr="00A55321">
        <w:rPr>
          <w:rFonts w:ascii="Consolas" w:hAnsi="Consolas"/>
          <w:sz w:val="24"/>
          <w:szCs w:val="24"/>
          <w:lang w:val="en-US"/>
        </w:rPr>
        <w:t xml:space="preserve">service = </w:t>
      </w:r>
      <w:proofErr w:type="spellStart"/>
      <w:proofErr w:type="gramStart"/>
      <w:r w:rsidRPr="00A55321">
        <w:rPr>
          <w:rFonts w:ascii="Consolas" w:hAnsi="Consolas"/>
          <w:sz w:val="24"/>
          <w:szCs w:val="24"/>
          <w:lang w:val="en-US"/>
        </w:rPr>
        <w:t>ValidationService</w:t>
      </w:r>
      <w:proofErr w:type="spellEnd"/>
      <w:r w:rsidRPr="00A55321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A55321">
        <w:rPr>
          <w:rFonts w:ascii="Consolas" w:hAnsi="Consolas"/>
          <w:sz w:val="24"/>
          <w:szCs w:val="24"/>
          <w:lang w:val="en-US"/>
        </w:rPr>
        <w:t>)</w:t>
      </w:r>
    </w:p>
    <w:p w14:paraId="6A3C8590" w14:textId="77777777" w:rsidR="00A55321" w:rsidRPr="00A55321" w:rsidRDefault="00A55321" w:rsidP="001C0DDD">
      <w:pPr>
        <w:pStyle w:val="a1"/>
        <w:rPr>
          <w:rFonts w:ascii="Consolas" w:hAnsi="Consolas"/>
          <w:sz w:val="24"/>
          <w:szCs w:val="24"/>
          <w:lang w:val="en-US"/>
        </w:rPr>
      </w:pPr>
      <w:r w:rsidRPr="00A55321">
        <w:rPr>
          <w:rFonts w:ascii="Consolas" w:hAnsi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55321">
        <w:rPr>
          <w:rFonts w:ascii="Consolas" w:hAnsi="Consolas"/>
          <w:sz w:val="24"/>
          <w:szCs w:val="24"/>
          <w:lang w:val="en-US"/>
        </w:rPr>
        <w:t>service.register</w:t>
      </w:r>
      <w:proofErr w:type="spellEnd"/>
      <w:proofErr w:type="gramEnd"/>
      <w:r w:rsidRPr="00A55321">
        <w:rPr>
          <w:rFonts w:ascii="Consolas" w:hAnsi="Consolas"/>
          <w:sz w:val="24"/>
          <w:szCs w:val="24"/>
          <w:lang w:val="en-US"/>
        </w:rPr>
        <w:t>(</w:t>
      </w:r>
      <w:proofErr w:type="spellStart"/>
      <w:r w:rsidRPr="00A55321">
        <w:rPr>
          <w:rFonts w:ascii="Consolas" w:hAnsi="Consolas"/>
          <w:sz w:val="24"/>
          <w:szCs w:val="24"/>
          <w:lang w:val="en-US"/>
        </w:rPr>
        <w:t>TitlePageValidator</w:t>
      </w:r>
      <w:proofErr w:type="spellEnd"/>
      <w:r w:rsidRPr="00A55321">
        <w:rPr>
          <w:rFonts w:ascii="Consolas" w:hAnsi="Consolas"/>
          <w:sz w:val="24"/>
          <w:szCs w:val="24"/>
          <w:lang w:val="en-US"/>
        </w:rPr>
        <w:t>())</w:t>
      </w:r>
    </w:p>
    <w:p w14:paraId="2EDCC572" w14:textId="77777777" w:rsidR="00A55321" w:rsidRPr="00A55321" w:rsidRDefault="00A55321" w:rsidP="001C0DDD">
      <w:pPr>
        <w:pStyle w:val="a1"/>
        <w:rPr>
          <w:rFonts w:ascii="Consolas" w:hAnsi="Consolas"/>
          <w:sz w:val="24"/>
          <w:szCs w:val="24"/>
          <w:lang w:val="en-US"/>
        </w:rPr>
      </w:pPr>
      <w:r w:rsidRPr="00A55321">
        <w:rPr>
          <w:rFonts w:ascii="Consolas" w:hAnsi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55321">
        <w:rPr>
          <w:rFonts w:ascii="Consolas" w:hAnsi="Consolas"/>
          <w:sz w:val="24"/>
          <w:szCs w:val="24"/>
          <w:lang w:val="en-US"/>
        </w:rPr>
        <w:t>service.register</w:t>
      </w:r>
      <w:proofErr w:type="spellEnd"/>
      <w:proofErr w:type="gramEnd"/>
      <w:r w:rsidRPr="00A55321">
        <w:rPr>
          <w:rFonts w:ascii="Consolas" w:hAnsi="Consolas"/>
          <w:sz w:val="24"/>
          <w:szCs w:val="24"/>
          <w:lang w:val="en-US"/>
        </w:rPr>
        <w:t>(</w:t>
      </w:r>
      <w:proofErr w:type="spellStart"/>
      <w:r w:rsidRPr="00A55321">
        <w:rPr>
          <w:rFonts w:ascii="Consolas" w:hAnsi="Consolas"/>
          <w:sz w:val="24"/>
          <w:szCs w:val="24"/>
          <w:lang w:val="en-US"/>
        </w:rPr>
        <w:t>ExecutorListValidator</w:t>
      </w:r>
      <w:proofErr w:type="spellEnd"/>
      <w:r w:rsidRPr="00A55321">
        <w:rPr>
          <w:rFonts w:ascii="Consolas" w:hAnsi="Consolas"/>
          <w:sz w:val="24"/>
          <w:szCs w:val="24"/>
          <w:lang w:val="en-US"/>
        </w:rPr>
        <w:t>())</w:t>
      </w:r>
    </w:p>
    <w:p w14:paraId="668F81F9" w14:textId="77777777" w:rsidR="00A55321" w:rsidRPr="00A55321" w:rsidRDefault="00A55321" w:rsidP="001C0DDD">
      <w:pPr>
        <w:pStyle w:val="a1"/>
        <w:rPr>
          <w:rFonts w:ascii="Consolas" w:hAnsi="Consolas"/>
          <w:sz w:val="24"/>
          <w:szCs w:val="24"/>
          <w:lang w:val="en-US"/>
        </w:rPr>
      </w:pPr>
      <w:r w:rsidRPr="00A55321">
        <w:rPr>
          <w:rFonts w:ascii="Consolas" w:hAnsi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55321">
        <w:rPr>
          <w:rFonts w:ascii="Consolas" w:hAnsi="Consolas"/>
          <w:sz w:val="24"/>
          <w:szCs w:val="24"/>
          <w:lang w:val="en-US"/>
        </w:rPr>
        <w:t>service.register</w:t>
      </w:r>
      <w:proofErr w:type="spellEnd"/>
      <w:proofErr w:type="gramEnd"/>
      <w:r w:rsidRPr="00A55321">
        <w:rPr>
          <w:rFonts w:ascii="Consolas" w:hAnsi="Consolas"/>
          <w:sz w:val="24"/>
          <w:szCs w:val="24"/>
          <w:lang w:val="en-US"/>
        </w:rPr>
        <w:t>(</w:t>
      </w:r>
      <w:proofErr w:type="spellStart"/>
      <w:r w:rsidRPr="00A55321">
        <w:rPr>
          <w:rFonts w:ascii="Consolas" w:hAnsi="Consolas"/>
          <w:sz w:val="24"/>
          <w:szCs w:val="24"/>
          <w:lang w:val="en-US"/>
        </w:rPr>
        <w:t>AbstractValidator</w:t>
      </w:r>
      <w:proofErr w:type="spellEnd"/>
      <w:r w:rsidRPr="00A55321">
        <w:rPr>
          <w:rFonts w:ascii="Consolas" w:hAnsi="Consolas"/>
          <w:sz w:val="24"/>
          <w:szCs w:val="24"/>
          <w:lang w:val="en-US"/>
        </w:rPr>
        <w:t>())</w:t>
      </w:r>
    </w:p>
    <w:p w14:paraId="2A7A2C50" w14:textId="77777777" w:rsidR="00A55321" w:rsidRPr="001E553D" w:rsidRDefault="00A55321" w:rsidP="001C0DDD">
      <w:pPr>
        <w:pStyle w:val="a1"/>
        <w:rPr>
          <w:rFonts w:ascii="Consolas" w:hAnsi="Consolas"/>
          <w:sz w:val="24"/>
          <w:szCs w:val="24"/>
          <w:lang w:val="en-US"/>
        </w:rPr>
      </w:pPr>
      <w:r w:rsidRPr="00A55321">
        <w:rPr>
          <w:rFonts w:ascii="Consolas" w:hAnsi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1E553D">
        <w:rPr>
          <w:rFonts w:ascii="Consolas" w:hAnsi="Consolas"/>
          <w:sz w:val="24"/>
          <w:szCs w:val="24"/>
          <w:lang w:val="en-US"/>
        </w:rPr>
        <w:t>service.register</w:t>
      </w:r>
      <w:proofErr w:type="spellEnd"/>
      <w:proofErr w:type="gramEnd"/>
      <w:r w:rsidRPr="001E553D">
        <w:rPr>
          <w:rFonts w:ascii="Consolas" w:hAnsi="Consolas"/>
          <w:sz w:val="24"/>
          <w:szCs w:val="24"/>
          <w:lang w:val="en-US"/>
        </w:rPr>
        <w:t>(</w:t>
      </w:r>
      <w:proofErr w:type="spellStart"/>
      <w:r w:rsidRPr="001E553D">
        <w:rPr>
          <w:rFonts w:ascii="Consolas" w:hAnsi="Consolas"/>
          <w:sz w:val="24"/>
          <w:szCs w:val="24"/>
          <w:lang w:val="en-US"/>
        </w:rPr>
        <w:t>ContentsValidator</w:t>
      </w:r>
      <w:proofErr w:type="spellEnd"/>
      <w:r w:rsidRPr="001E553D">
        <w:rPr>
          <w:rFonts w:ascii="Consolas" w:hAnsi="Consolas"/>
          <w:sz w:val="24"/>
          <w:szCs w:val="24"/>
          <w:lang w:val="en-US"/>
        </w:rPr>
        <w:t>())</w:t>
      </w:r>
    </w:p>
    <w:p w14:paraId="2C02C065" w14:textId="77777777" w:rsidR="00A55321" w:rsidRPr="00A55321" w:rsidRDefault="00A55321" w:rsidP="001C0DDD">
      <w:pPr>
        <w:pStyle w:val="a1"/>
        <w:rPr>
          <w:rFonts w:ascii="Consolas" w:hAnsi="Consolas"/>
          <w:sz w:val="24"/>
          <w:szCs w:val="24"/>
          <w:lang w:val="en-US"/>
        </w:rPr>
      </w:pPr>
      <w:r w:rsidRPr="00A55321">
        <w:rPr>
          <w:rFonts w:ascii="Consolas" w:hAnsi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55321">
        <w:rPr>
          <w:rFonts w:ascii="Consolas" w:hAnsi="Consolas"/>
          <w:sz w:val="24"/>
          <w:szCs w:val="24"/>
          <w:lang w:val="en-US"/>
        </w:rPr>
        <w:t>service.register</w:t>
      </w:r>
      <w:proofErr w:type="spellEnd"/>
      <w:proofErr w:type="gramEnd"/>
      <w:r w:rsidRPr="00A55321">
        <w:rPr>
          <w:rFonts w:ascii="Consolas" w:hAnsi="Consolas"/>
          <w:sz w:val="24"/>
          <w:szCs w:val="24"/>
          <w:lang w:val="en-US"/>
        </w:rPr>
        <w:t>(</w:t>
      </w:r>
      <w:proofErr w:type="spellStart"/>
      <w:r w:rsidRPr="00A55321">
        <w:rPr>
          <w:rFonts w:ascii="Consolas" w:hAnsi="Consolas"/>
          <w:sz w:val="24"/>
          <w:szCs w:val="24"/>
          <w:lang w:val="en-US"/>
        </w:rPr>
        <w:t>TermsValidator</w:t>
      </w:r>
      <w:proofErr w:type="spellEnd"/>
      <w:r w:rsidRPr="00A55321">
        <w:rPr>
          <w:rFonts w:ascii="Consolas" w:hAnsi="Consolas"/>
          <w:sz w:val="24"/>
          <w:szCs w:val="24"/>
          <w:lang w:val="en-US"/>
        </w:rPr>
        <w:t>())</w:t>
      </w:r>
    </w:p>
    <w:p w14:paraId="009BB98A" w14:textId="77777777" w:rsidR="00A55321" w:rsidRPr="00A55321" w:rsidRDefault="00A55321" w:rsidP="001C0DDD">
      <w:pPr>
        <w:pStyle w:val="a1"/>
        <w:rPr>
          <w:rFonts w:ascii="Consolas" w:hAnsi="Consolas"/>
          <w:sz w:val="24"/>
          <w:szCs w:val="24"/>
          <w:lang w:val="en-US"/>
        </w:rPr>
      </w:pPr>
      <w:r w:rsidRPr="00A55321">
        <w:rPr>
          <w:rFonts w:ascii="Consolas" w:hAnsi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55321">
        <w:rPr>
          <w:rFonts w:ascii="Consolas" w:hAnsi="Consolas"/>
          <w:sz w:val="24"/>
          <w:szCs w:val="24"/>
          <w:lang w:val="en-US"/>
        </w:rPr>
        <w:t>service.register</w:t>
      </w:r>
      <w:proofErr w:type="spellEnd"/>
      <w:proofErr w:type="gramEnd"/>
      <w:r w:rsidRPr="00A55321">
        <w:rPr>
          <w:rFonts w:ascii="Consolas" w:hAnsi="Consolas"/>
          <w:sz w:val="24"/>
          <w:szCs w:val="24"/>
          <w:lang w:val="en-US"/>
        </w:rPr>
        <w:t>(</w:t>
      </w:r>
      <w:proofErr w:type="spellStart"/>
      <w:r w:rsidRPr="00A55321">
        <w:rPr>
          <w:rFonts w:ascii="Consolas" w:hAnsi="Consolas"/>
          <w:sz w:val="24"/>
          <w:szCs w:val="24"/>
          <w:lang w:val="en-US"/>
        </w:rPr>
        <w:t>AbbreviationsValidator</w:t>
      </w:r>
      <w:proofErr w:type="spellEnd"/>
      <w:r w:rsidRPr="00A55321">
        <w:rPr>
          <w:rFonts w:ascii="Consolas" w:hAnsi="Consolas"/>
          <w:sz w:val="24"/>
          <w:szCs w:val="24"/>
          <w:lang w:val="en-US"/>
        </w:rPr>
        <w:t>())</w:t>
      </w:r>
    </w:p>
    <w:p w14:paraId="71298440" w14:textId="77777777" w:rsidR="00A55321" w:rsidRPr="00A55321" w:rsidRDefault="00A55321" w:rsidP="001C0DDD">
      <w:pPr>
        <w:pStyle w:val="a1"/>
        <w:rPr>
          <w:rFonts w:ascii="Consolas" w:hAnsi="Consolas"/>
          <w:sz w:val="24"/>
          <w:szCs w:val="24"/>
          <w:lang w:val="en-US"/>
        </w:rPr>
      </w:pPr>
      <w:r w:rsidRPr="00A55321">
        <w:rPr>
          <w:rFonts w:ascii="Consolas" w:hAnsi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55321">
        <w:rPr>
          <w:rFonts w:ascii="Consolas" w:hAnsi="Consolas"/>
          <w:sz w:val="24"/>
          <w:szCs w:val="24"/>
          <w:lang w:val="en-US"/>
        </w:rPr>
        <w:t>service.register</w:t>
      </w:r>
      <w:proofErr w:type="spellEnd"/>
      <w:proofErr w:type="gramEnd"/>
      <w:r w:rsidRPr="00A55321">
        <w:rPr>
          <w:rFonts w:ascii="Consolas" w:hAnsi="Consolas"/>
          <w:sz w:val="24"/>
          <w:szCs w:val="24"/>
          <w:lang w:val="en-US"/>
        </w:rPr>
        <w:t>(</w:t>
      </w:r>
      <w:proofErr w:type="spellStart"/>
      <w:r w:rsidRPr="00A55321">
        <w:rPr>
          <w:rFonts w:ascii="Consolas" w:hAnsi="Consolas"/>
          <w:sz w:val="24"/>
          <w:szCs w:val="24"/>
          <w:lang w:val="en-US"/>
        </w:rPr>
        <w:t>ReferencesValidator</w:t>
      </w:r>
      <w:proofErr w:type="spellEnd"/>
      <w:r w:rsidRPr="00A55321">
        <w:rPr>
          <w:rFonts w:ascii="Consolas" w:hAnsi="Consolas"/>
          <w:sz w:val="24"/>
          <w:szCs w:val="24"/>
          <w:lang w:val="en-US"/>
        </w:rPr>
        <w:t>())</w:t>
      </w:r>
    </w:p>
    <w:p w14:paraId="60C37007" w14:textId="77777777" w:rsidR="00A55321" w:rsidRPr="00A55321" w:rsidRDefault="00A55321" w:rsidP="001C0DDD">
      <w:pPr>
        <w:pStyle w:val="a1"/>
        <w:rPr>
          <w:rFonts w:ascii="Consolas" w:hAnsi="Consolas"/>
          <w:sz w:val="24"/>
          <w:szCs w:val="24"/>
          <w:lang w:val="en-US"/>
        </w:rPr>
      </w:pPr>
      <w:r w:rsidRPr="00A55321">
        <w:rPr>
          <w:rFonts w:ascii="Consolas" w:hAnsi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55321">
        <w:rPr>
          <w:rFonts w:ascii="Consolas" w:hAnsi="Consolas"/>
          <w:sz w:val="24"/>
          <w:szCs w:val="24"/>
          <w:lang w:val="en-US"/>
        </w:rPr>
        <w:t>service.register</w:t>
      </w:r>
      <w:proofErr w:type="spellEnd"/>
      <w:proofErr w:type="gramEnd"/>
      <w:r w:rsidRPr="00A55321">
        <w:rPr>
          <w:rFonts w:ascii="Consolas" w:hAnsi="Consolas"/>
          <w:sz w:val="24"/>
          <w:szCs w:val="24"/>
          <w:lang w:val="en-US"/>
        </w:rPr>
        <w:t>(</w:t>
      </w:r>
      <w:proofErr w:type="spellStart"/>
      <w:r w:rsidRPr="00A55321">
        <w:rPr>
          <w:rFonts w:ascii="Consolas" w:hAnsi="Consolas"/>
          <w:sz w:val="24"/>
          <w:szCs w:val="24"/>
          <w:lang w:val="en-US"/>
        </w:rPr>
        <w:t>AppendicesValidator</w:t>
      </w:r>
      <w:proofErr w:type="spellEnd"/>
      <w:r w:rsidRPr="00A55321">
        <w:rPr>
          <w:rFonts w:ascii="Consolas" w:hAnsi="Consolas"/>
          <w:sz w:val="24"/>
          <w:szCs w:val="24"/>
          <w:lang w:val="en-US"/>
        </w:rPr>
        <w:t>())</w:t>
      </w:r>
    </w:p>
    <w:p w14:paraId="44ADADC2" w14:textId="77777777" w:rsidR="00A55321" w:rsidRPr="00A55321" w:rsidRDefault="00A55321" w:rsidP="001C0DDD">
      <w:pPr>
        <w:pStyle w:val="a1"/>
        <w:rPr>
          <w:rFonts w:ascii="Consolas" w:hAnsi="Consolas"/>
          <w:sz w:val="24"/>
          <w:szCs w:val="24"/>
          <w:lang w:val="en-US"/>
        </w:rPr>
      </w:pPr>
      <w:r w:rsidRPr="00A55321">
        <w:rPr>
          <w:rFonts w:ascii="Consolas" w:hAnsi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55321">
        <w:rPr>
          <w:rFonts w:ascii="Consolas" w:hAnsi="Consolas"/>
          <w:sz w:val="24"/>
          <w:szCs w:val="24"/>
          <w:lang w:val="en-US"/>
        </w:rPr>
        <w:t>service.register</w:t>
      </w:r>
      <w:proofErr w:type="spellEnd"/>
      <w:proofErr w:type="gramEnd"/>
      <w:r w:rsidRPr="00A55321">
        <w:rPr>
          <w:rFonts w:ascii="Consolas" w:hAnsi="Consolas"/>
          <w:sz w:val="24"/>
          <w:szCs w:val="24"/>
          <w:lang w:val="en-US"/>
        </w:rPr>
        <w:t>(</w:t>
      </w:r>
      <w:proofErr w:type="spellStart"/>
      <w:r w:rsidRPr="00A55321">
        <w:rPr>
          <w:rFonts w:ascii="Consolas" w:hAnsi="Consolas"/>
          <w:sz w:val="24"/>
          <w:szCs w:val="24"/>
          <w:lang w:val="en-US"/>
        </w:rPr>
        <w:t>GeneralRequirementsValidator</w:t>
      </w:r>
      <w:proofErr w:type="spellEnd"/>
      <w:r w:rsidRPr="00A55321">
        <w:rPr>
          <w:rFonts w:ascii="Consolas" w:hAnsi="Consolas"/>
          <w:sz w:val="24"/>
          <w:szCs w:val="24"/>
          <w:lang w:val="en-US"/>
        </w:rPr>
        <w:t>())</w:t>
      </w:r>
    </w:p>
    <w:p w14:paraId="55EFD6EC" w14:textId="77777777" w:rsidR="00A55321" w:rsidRPr="00A55321" w:rsidRDefault="00A55321" w:rsidP="001C0DDD">
      <w:pPr>
        <w:pStyle w:val="a1"/>
        <w:rPr>
          <w:rFonts w:ascii="Consolas" w:hAnsi="Consolas"/>
          <w:sz w:val="24"/>
          <w:szCs w:val="24"/>
          <w:lang w:val="en-US"/>
        </w:rPr>
      </w:pPr>
      <w:r w:rsidRPr="00A55321">
        <w:rPr>
          <w:rFonts w:ascii="Consolas" w:hAnsi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55321">
        <w:rPr>
          <w:rFonts w:ascii="Consolas" w:hAnsi="Consolas"/>
          <w:sz w:val="24"/>
          <w:szCs w:val="24"/>
          <w:lang w:val="en-US"/>
        </w:rPr>
        <w:t>service.register</w:t>
      </w:r>
      <w:proofErr w:type="spellEnd"/>
      <w:proofErr w:type="gramEnd"/>
      <w:r w:rsidRPr="00A55321">
        <w:rPr>
          <w:rFonts w:ascii="Consolas" w:hAnsi="Consolas"/>
          <w:sz w:val="24"/>
          <w:szCs w:val="24"/>
          <w:lang w:val="en-US"/>
        </w:rPr>
        <w:t>(</w:t>
      </w:r>
      <w:proofErr w:type="spellStart"/>
      <w:r w:rsidRPr="00A55321">
        <w:rPr>
          <w:rFonts w:ascii="Consolas" w:hAnsi="Consolas"/>
          <w:sz w:val="24"/>
          <w:szCs w:val="24"/>
          <w:lang w:val="en-US"/>
        </w:rPr>
        <w:t>FigureValidator</w:t>
      </w:r>
      <w:proofErr w:type="spellEnd"/>
      <w:r w:rsidRPr="00A55321">
        <w:rPr>
          <w:rFonts w:ascii="Consolas" w:hAnsi="Consolas"/>
          <w:sz w:val="24"/>
          <w:szCs w:val="24"/>
          <w:lang w:val="en-US"/>
        </w:rPr>
        <w:t>())</w:t>
      </w:r>
    </w:p>
    <w:p w14:paraId="6D1507B4" w14:textId="77777777" w:rsidR="00A55321" w:rsidRPr="00A55321" w:rsidRDefault="00A55321" w:rsidP="001C0DDD">
      <w:pPr>
        <w:pStyle w:val="a1"/>
        <w:rPr>
          <w:rFonts w:ascii="Consolas" w:hAnsi="Consolas"/>
          <w:sz w:val="24"/>
          <w:szCs w:val="24"/>
          <w:lang w:val="en-US"/>
        </w:rPr>
      </w:pPr>
      <w:r w:rsidRPr="00A55321">
        <w:rPr>
          <w:rFonts w:ascii="Consolas" w:hAnsi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55321">
        <w:rPr>
          <w:rFonts w:ascii="Consolas" w:hAnsi="Consolas"/>
          <w:sz w:val="24"/>
          <w:szCs w:val="24"/>
          <w:lang w:val="en-US"/>
        </w:rPr>
        <w:t>service.register</w:t>
      </w:r>
      <w:proofErr w:type="spellEnd"/>
      <w:proofErr w:type="gramEnd"/>
      <w:r w:rsidRPr="00A55321">
        <w:rPr>
          <w:rFonts w:ascii="Consolas" w:hAnsi="Consolas"/>
          <w:sz w:val="24"/>
          <w:szCs w:val="24"/>
          <w:lang w:val="en-US"/>
        </w:rPr>
        <w:t>(</w:t>
      </w:r>
      <w:proofErr w:type="spellStart"/>
      <w:r w:rsidRPr="00A55321">
        <w:rPr>
          <w:rFonts w:ascii="Consolas" w:hAnsi="Consolas"/>
          <w:sz w:val="24"/>
          <w:szCs w:val="24"/>
          <w:lang w:val="en-US"/>
        </w:rPr>
        <w:t>TableValidator</w:t>
      </w:r>
      <w:proofErr w:type="spellEnd"/>
      <w:r w:rsidRPr="00A55321">
        <w:rPr>
          <w:rFonts w:ascii="Consolas" w:hAnsi="Consolas"/>
          <w:sz w:val="24"/>
          <w:szCs w:val="24"/>
          <w:lang w:val="en-US"/>
        </w:rPr>
        <w:t>())</w:t>
      </w:r>
    </w:p>
    <w:p w14:paraId="5AD57AC7" w14:textId="77777777" w:rsidR="00A55321" w:rsidRPr="00A55321" w:rsidRDefault="00A55321" w:rsidP="001C0DDD">
      <w:pPr>
        <w:pStyle w:val="a1"/>
        <w:rPr>
          <w:rFonts w:ascii="Consolas" w:hAnsi="Consolas"/>
          <w:sz w:val="24"/>
          <w:szCs w:val="24"/>
          <w:lang w:val="en-US"/>
        </w:rPr>
      </w:pPr>
      <w:r w:rsidRPr="00A55321">
        <w:rPr>
          <w:rFonts w:ascii="Consolas" w:hAnsi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55321">
        <w:rPr>
          <w:rFonts w:ascii="Consolas" w:hAnsi="Consolas"/>
          <w:sz w:val="24"/>
          <w:szCs w:val="24"/>
          <w:lang w:val="en-US"/>
        </w:rPr>
        <w:t>service.register</w:t>
      </w:r>
      <w:proofErr w:type="spellEnd"/>
      <w:proofErr w:type="gramEnd"/>
      <w:r w:rsidRPr="00A55321">
        <w:rPr>
          <w:rFonts w:ascii="Consolas" w:hAnsi="Consolas"/>
          <w:sz w:val="24"/>
          <w:szCs w:val="24"/>
          <w:lang w:val="en-US"/>
        </w:rPr>
        <w:t>(</w:t>
      </w:r>
      <w:proofErr w:type="spellStart"/>
      <w:r w:rsidRPr="00A55321">
        <w:rPr>
          <w:rFonts w:ascii="Consolas" w:hAnsi="Consolas"/>
          <w:sz w:val="24"/>
          <w:szCs w:val="24"/>
          <w:lang w:val="en-US"/>
        </w:rPr>
        <w:t>FormulaValidator</w:t>
      </w:r>
      <w:proofErr w:type="spellEnd"/>
      <w:r w:rsidRPr="00A55321">
        <w:rPr>
          <w:rFonts w:ascii="Consolas" w:hAnsi="Consolas"/>
          <w:sz w:val="24"/>
          <w:szCs w:val="24"/>
          <w:lang w:val="en-US"/>
        </w:rPr>
        <w:t>())</w:t>
      </w:r>
    </w:p>
    <w:p w14:paraId="4AD3FDD5" w14:textId="77777777" w:rsidR="00A55321" w:rsidRPr="00A55321" w:rsidRDefault="00A55321" w:rsidP="001C0DDD">
      <w:pPr>
        <w:pStyle w:val="a1"/>
        <w:rPr>
          <w:rFonts w:ascii="Consolas" w:hAnsi="Consolas"/>
          <w:sz w:val="24"/>
          <w:szCs w:val="24"/>
          <w:lang w:val="en-US"/>
        </w:rPr>
      </w:pPr>
      <w:r w:rsidRPr="00A55321">
        <w:rPr>
          <w:rFonts w:ascii="Consolas" w:hAnsi="Consolas"/>
          <w:sz w:val="24"/>
          <w:szCs w:val="24"/>
          <w:lang w:val="en-US"/>
        </w:rPr>
        <w:lastRenderedPageBreak/>
        <w:t xml:space="preserve">        </w:t>
      </w:r>
      <w:proofErr w:type="spellStart"/>
      <w:proofErr w:type="gramStart"/>
      <w:r w:rsidRPr="00A55321">
        <w:rPr>
          <w:rFonts w:ascii="Consolas" w:hAnsi="Consolas"/>
          <w:sz w:val="24"/>
          <w:szCs w:val="24"/>
          <w:lang w:val="en-US"/>
        </w:rPr>
        <w:t>service.register</w:t>
      </w:r>
      <w:proofErr w:type="spellEnd"/>
      <w:proofErr w:type="gramEnd"/>
      <w:r w:rsidRPr="00A55321">
        <w:rPr>
          <w:rFonts w:ascii="Consolas" w:hAnsi="Consolas"/>
          <w:sz w:val="24"/>
          <w:szCs w:val="24"/>
          <w:lang w:val="en-US"/>
        </w:rPr>
        <w:t>(</w:t>
      </w:r>
      <w:proofErr w:type="spellStart"/>
      <w:r w:rsidRPr="00A55321">
        <w:rPr>
          <w:rFonts w:ascii="Consolas" w:hAnsi="Consolas"/>
          <w:sz w:val="24"/>
          <w:szCs w:val="24"/>
          <w:lang w:val="en-US"/>
        </w:rPr>
        <w:t>LinksValidator</w:t>
      </w:r>
      <w:proofErr w:type="spellEnd"/>
      <w:r w:rsidRPr="00A55321">
        <w:rPr>
          <w:rFonts w:ascii="Consolas" w:hAnsi="Consolas"/>
          <w:sz w:val="24"/>
          <w:szCs w:val="24"/>
          <w:lang w:val="en-US"/>
        </w:rPr>
        <w:t>())</w:t>
      </w:r>
    </w:p>
    <w:p w14:paraId="41BDB08A" w14:textId="77777777" w:rsidR="00A55321" w:rsidRPr="00A55321" w:rsidRDefault="00A55321" w:rsidP="001C0DDD">
      <w:pPr>
        <w:pStyle w:val="a1"/>
        <w:rPr>
          <w:rFonts w:ascii="Consolas" w:hAnsi="Consolas"/>
          <w:sz w:val="24"/>
          <w:szCs w:val="24"/>
          <w:lang w:val="en-US"/>
        </w:rPr>
      </w:pPr>
      <w:r w:rsidRPr="00A55321">
        <w:rPr>
          <w:rFonts w:ascii="Consolas" w:hAnsi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55321">
        <w:rPr>
          <w:rFonts w:ascii="Consolas" w:hAnsi="Consolas"/>
          <w:sz w:val="24"/>
          <w:szCs w:val="24"/>
          <w:lang w:val="en-US"/>
        </w:rPr>
        <w:t>service.register</w:t>
      </w:r>
      <w:proofErr w:type="spellEnd"/>
      <w:proofErr w:type="gramEnd"/>
      <w:r w:rsidRPr="00A55321">
        <w:rPr>
          <w:rFonts w:ascii="Consolas" w:hAnsi="Consolas"/>
          <w:sz w:val="24"/>
          <w:szCs w:val="24"/>
          <w:lang w:val="en-US"/>
        </w:rPr>
        <w:t>(</w:t>
      </w:r>
      <w:proofErr w:type="spellStart"/>
      <w:r w:rsidRPr="00A55321">
        <w:rPr>
          <w:rFonts w:ascii="Consolas" w:hAnsi="Consolas"/>
          <w:sz w:val="24"/>
          <w:szCs w:val="24"/>
          <w:lang w:val="en-US"/>
        </w:rPr>
        <w:t>NotesValidator</w:t>
      </w:r>
      <w:proofErr w:type="spellEnd"/>
      <w:r w:rsidRPr="00A55321">
        <w:rPr>
          <w:rFonts w:ascii="Consolas" w:hAnsi="Consolas"/>
          <w:sz w:val="24"/>
          <w:szCs w:val="24"/>
          <w:lang w:val="en-US"/>
        </w:rPr>
        <w:t>())</w:t>
      </w:r>
    </w:p>
    <w:p w14:paraId="252A8802" w14:textId="77777777" w:rsidR="00A55321" w:rsidRPr="001E553D" w:rsidRDefault="00A55321" w:rsidP="001C0DDD">
      <w:pPr>
        <w:pStyle w:val="a1"/>
        <w:rPr>
          <w:rFonts w:ascii="Consolas" w:hAnsi="Consolas"/>
          <w:sz w:val="24"/>
          <w:szCs w:val="24"/>
          <w:lang w:val="en-US"/>
        </w:rPr>
      </w:pPr>
      <w:r w:rsidRPr="00A55321">
        <w:rPr>
          <w:rFonts w:ascii="Consolas" w:hAnsi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1E553D">
        <w:rPr>
          <w:rFonts w:ascii="Consolas" w:hAnsi="Consolas"/>
          <w:sz w:val="24"/>
          <w:szCs w:val="24"/>
          <w:lang w:val="en-US"/>
        </w:rPr>
        <w:t>service.register</w:t>
      </w:r>
      <w:proofErr w:type="spellEnd"/>
      <w:proofErr w:type="gramEnd"/>
      <w:r w:rsidRPr="001E553D">
        <w:rPr>
          <w:rFonts w:ascii="Consolas" w:hAnsi="Consolas"/>
          <w:sz w:val="24"/>
          <w:szCs w:val="24"/>
          <w:lang w:val="en-US"/>
        </w:rPr>
        <w:t>(</w:t>
      </w:r>
      <w:proofErr w:type="spellStart"/>
      <w:r w:rsidRPr="001E553D">
        <w:rPr>
          <w:rFonts w:ascii="Consolas" w:hAnsi="Consolas"/>
          <w:sz w:val="24"/>
          <w:szCs w:val="24"/>
          <w:lang w:val="en-US"/>
        </w:rPr>
        <w:t>FootnotesValidator</w:t>
      </w:r>
      <w:proofErr w:type="spellEnd"/>
      <w:r w:rsidRPr="001E553D">
        <w:rPr>
          <w:rFonts w:ascii="Consolas" w:hAnsi="Consolas"/>
          <w:sz w:val="24"/>
          <w:szCs w:val="24"/>
          <w:lang w:val="en-US"/>
        </w:rPr>
        <w:t>())</w:t>
      </w:r>
    </w:p>
    <w:p w14:paraId="6BB08173" w14:textId="77777777" w:rsidR="00A55321" w:rsidRPr="00A55321" w:rsidRDefault="00A55321" w:rsidP="001C0DDD">
      <w:pPr>
        <w:pStyle w:val="a1"/>
        <w:rPr>
          <w:rFonts w:ascii="Consolas" w:hAnsi="Consolas"/>
          <w:sz w:val="24"/>
          <w:szCs w:val="24"/>
        </w:rPr>
      </w:pPr>
      <w:r w:rsidRPr="001E553D">
        <w:rPr>
          <w:rFonts w:ascii="Consolas" w:hAnsi="Consolas"/>
          <w:sz w:val="24"/>
          <w:szCs w:val="24"/>
          <w:lang w:val="en-US"/>
        </w:rPr>
        <w:t xml:space="preserve">        </w:t>
      </w:r>
      <w:proofErr w:type="spellStart"/>
      <w:r w:rsidRPr="00A55321">
        <w:rPr>
          <w:rFonts w:ascii="Consolas" w:hAnsi="Consolas"/>
          <w:sz w:val="24"/>
          <w:szCs w:val="24"/>
        </w:rPr>
        <w:t>return</w:t>
      </w:r>
      <w:proofErr w:type="spellEnd"/>
      <w:r w:rsidRPr="00A55321">
        <w:rPr>
          <w:rFonts w:ascii="Consolas" w:hAnsi="Consolas"/>
          <w:sz w:val="24"/>
          <w:szCs w:val="24"/>
        </w:rPr>
        <w:t xml:space="preserve"> </w:t>
      </w:r>
      <w:proofErr w:type="spellStart"/>
      <w:r w:rsidRPr="00A55321">
        <w:rPr>
          <w:rFonts w:ascii="Consolas" w:hAnsi="Consolas"/>
          <w:sz w:val="24"/>
          <w:szCs w:val="24"/>
        </w:rPr>
        <w:t>service</w:t>
      </w:r>
      <w:proofErr w:type="spellEnd"/>
    </w:p>
    <w:p w14:paraId="6D6318FA" w14:textId="77777777" w:rsidR="00112F91" w:rsidRDefault="00112F91" w:rsidP="004A27B6">
      <w:pPr>
        <w:pStyle w:val="3"/>
        <w:ind w:left="0" w:firstLine="709"/>
        <w:rPr>
          <w:b/>
        </w:rPr>
      </w:pPr>
      <w:bookmarkStart w:id="120" w:name="_Toc228044059"/>
      <w:bookmarkStart w:id="121" w:name="_Toc228154708"/>
      <w:r w:rsidRPr="00112F91">
        <w:rPr>
          <w:b/>
        </w:rPr>
        <w:t xml:space="preserve">Иерархия </w:t>
      </w:r>
      <w:proofErr w:type="spellStart"/>
      <w:r w:rsidRPr="00112F91">
        <w:rPr>
          <w:b/>
        </w:rPr>
        <w:t>валидаторов</w:t>
      </w:r>
      <w:proofErr w:type="spellEnd"/>
      <w:r w:rsidRPr="00112F91">
        <w:rPr>
          <w:b/>
        </w:rPr>
        <w:t>: базовый класс и специализация</w:t>
      </w:r>
      <w:bookmarkEnd w:id="120"/>
      <w:bookmarkEnd w:id="121"/>
    </w:p>
    <w:p w14:paraId="0DC226EF" w14:textId="77777777" w:rsidR="00112F91" w:rsidRDefault="00112F91" w:rsidP="001C0DDD">
      <w:pPr>
        <w:pStyle w:val="a1"/>
      </w:pPr>
      <w:r>
        <w:t xml:space="preserve">Все </w:t>
      </w:r>
      <w:proofErr w:type="spellStart"/>
      <w:r>
        <w:t>валидаторы</w:t>
      </w:r>
      <w:proofErr w:type="spellEnd"/>
      <w:r>
        <w:t xml:space="preserve"> в системе реализованы как отдельные классы, каждый из которых отвечает за проверку конкретного раздела или а</w:t>
      </w:r>
      <w:r w:rsidR="00437EDD">
        <w:t xml:space="preserve">спекта документа. В основе </w:t>
      </w:r>
      <w:r>
        <w:t xml:space="preserve">иерархии лежит базовый класс, расположенный в </w:t>
      </w:r>
      <w:r w:rsidRPr="00EF6D0A">
        <w:rPr>
          <w:rFonts w:ascii="Consolas" w:hAnsi="Consolas"/>
          <w:sz w:val="24"/>
          <w:szCs w:val="24"/>
          <w:lang w:val="en-US"/>
        </w:rPr>
        <w:t>base</w:t>
      </w:r>
      <w:r w:rsidRPr="00F8697A">
        <w:rPr>
          <w:rFonts w:ascii="Consolas" w:hAnsi="Consolas"/>
          <w:sz w:val="24"/>
          <w:szCs w:val="24"/>
        </w:rPr>
        <w:t>_</w:t>
      </w:r>
      <w:r w:rsidRPr="00EF6D0A">
        <w:rPr>
          <w:rFonts w:ascii="Consolas" w:hAnsi="Consolas"/>
          <w:sz w:val="24"/>
          <w:szCs w:val="24"/>
          <w:lang w:val="en-US"/>
        </w:rPr>
        <w:t>validator</w:t>
      </w:r>
      <w:r w:rsidRPr="00F8697A">
        <w:rPr>
          <w:rFonts w:ascii="Consolas" w:hAnsi="Consolas"/>
          <w:sz w:val="24"/>
          <w:szCs w:val="24"/>
        </w:rPr>
        <w:t>.</w:t>
      </w:r>
      <w:proofErr w:type="spellStart"/>
      <w:r w:rsidRPr="00EF6D0A">
        <w:rPr>
          <w:rFonts w:ascii="Consolas" w:hAnsi="Consolas"/>
          <w:sz w:val="24"/>
          <w:szCs w:val="24"/>
          <w:lang w:val="en-US"/>
        </w:rPr>
        <w:t>py</w:t>
      </w:r>
      <w:proofErr w:type="spellEnd"/>
      <w:r>
        <w:t xml:space="preserve">, который определяет единый интерфейс </w:t>
      </w:r>
      <w:r w:rsidR="00250515">
        <w:t>для всех потомков. Б</w:t>
      </w:r>
      <w:r>
        <w:t xml:space="preserve">азовый класс предписывает обязательную реализацию метода </w:t>
      </w:r>
      <w:proofErr w:type="gramStart"/>
      <w:r w:rsidRPr="00EF6D0A">
        <w:rPr>
          <w:rFonts w:ascii="Consolas" w:hAnsi="Consolas"/>
          <w:sz w:val="24"/>
          <w:szCs w:val="24"/>
          <w:lang w:val="en-US"/>
        </w:rPr>
        <w:t>validate</w:t>
      </w:r>
      <w:r w:rsidRPr="00F8697A">
        <w:rPr>
          <w:rFonts w:ascii="Consolas" w:hAnsi="Consolas"/>
          <w:sz w:val="24"/>
          <w:szCs w:val="24"/>
        </w:rPr>
        <w:t>(</w:t>
      </w:r>
      <w:proofErr w:type="gramEnd"/>
      <w:r w:rsidRPr="00EF6D0A">
        <w:rPr>
          <w:rFonts w:ascii="Consolas" w:hAnsi="Consolas"/>
          <w:sz w:val="24"/>
          <w:szCs w:val="24"/>
          <w:lang w:val="en-US"/>
        </w:rPr>
        <w:t>self</w:t>
      </w:r>
      <w:r w:rsidRPr="00F8697A">
        <w:rPr>
          <w:rFonts w:ascii="Consolas" w:hAnsi="Consolas"/>
          <w:sz w:val="24"/>
          <w:szCs w:val="24"/>
        </w:rPr>
        <w:t xml:space="preserve">, </w:t>
      </w:r>
      <w:r w:rsidRPr="00EF6D0A">
        <w:rPr>
          <w:rFonts w:ascii="Consolas" w:hAnsi="Consolas"/>
          <w:sz w:val="24"/>
          <w:szCs w:val="24"/>
          <w:lang w:val="en-US"/>
        </w:rPr>
        <w:t>doc</w:t>
      </w:r>
      <w:r w:rsidRPr="00F8697A">
        <w:rPr>
          <w:rFonts w:ascii="Consolas" w:hAnsi="Consolas"/>
          <w:sz w:val="24"/>
          <w:szCs w:val="24"/>
        </w:rPr>
        <w:t>)</w:t>
      </w:r>
      <w:r>
        <w:t>.</w:t>
      </w:r>
    </w:p>
    <w:p w14:paraId="59860A4B" w14:textId="3DCDE671" w:rsidR="00B90E47" w:rsidRDefault="00437EDD" w:rsidP="00B90E47">
      <w:pPr>
        <w:pStyle w:val="a1"/>
      </w:pPr>
      <w:r>
        <w:t xml:space="preserve">От </w:t>
      </w:r>
      <w:r w:rsidR="00112F91">
        <w:t xml:space="preserve">базового класса наследуются специализированные </w:t>
      </w:r>
      <w:proofErr w:type="spellStart"/>
      <w:r w:rsidR="00112F91">
        <w:t>валидаторы</w:t>
      </w:r>
      <w:proofErr w:type="spellEnd"/>
      <w:r w:rsidR="00112F91">
        <w:t>. Среди них:</w:t>
      </w:r>
    </w:p>
    <w:p w14:paraId="2DCB1A44" w14:textId="77777777" w:rsidR="00112F91" w:rsidRDefault="00112F91" w:rsidP="00C83CB5">
      <w:pPr>
        <w:pStyle w:val="a1"/>
        <w:numPr>
          <w:ilvl w:val="0"/>
          <w:numId w:val="25"/>
        </w:numPr>
      </w:pPr>
      <w:r w:rsidRPr="00B90E47">
        <w:rPr>
          <w:rFonts w:ascii="Consolas" w:hAnsi="Consolas"/>
          <w:sz w:val="24"/>
          <w:szCs w:val="24"/>
          <w:lang w:val="en-US"/>
        </w:rPr>
        <w:t>title_page_validators.</w:t>
      </w:r>
      <w:proofErr w:type="spellStart"/>
      <w:r w:rsidRPr="00B90E47">
        <w:rPr>
          <w:rFonts w:ascii="Consolas" w:hAnsi="Consolas"/>
          <w:sz w:val="24"/>
          <w:szCs w:val="24"/>
          <w:lang w:val="en-US"/>
        </w:rPr>
        <w:t>py</w:t>
      </w:r>
      <w:proofErr w:type="spellEnd"/>
      <w:r>
        <w:t xml:space="preserve"> – анализирует титульный лист;</w:t>
      </w:r>
    </w:p>
    <w:p w14:paraId="63BB6ADB" w14:textId="77777777" w:rsidR="00112F91" w:rsidRDefault="00112F91" w:rsidP="00C83CB5">
      <w:pPr>
        <w:pStyle w:val="a1"/>
        <w:numPr>
          <w:ilvl w:val="0"/>
          <w:numId w:val="25"/>
        </w:numPr>
      </w:pPr>
      <w:r w:rsidRPr="00B90E47">
        <w:rPr>
          <w:rFonts w:ascii="Consolas" w:hAnsi="Consolas"/>
          <w:sz w:val="24"/>
          <w:szCs w:val="24"/>
          <w:lang w:val="en-US"/>
        </w:rPr>
        <w:t>abstract_validator.</w:t>
      </w:r>
      <w:proofErr w:type="spellStart"/>
      <w:r w:rsidRPr="00B90E47">
        <w:rPr>
          <w:rFonts w:ascii="Consolas" w:hAnsi="Consolas"/>
          <w:sz w:val="24"/>
          <w:szCs w:val="24"/>
          <w:lang w:val="en-US"/>
        </w:rPr>
        <w:t>py</w:t>
      </w:r>
      <w:proofErr w:type="spellEnd"/>
      <w:r>
        <w:t xml:space="preserve"> – </w:t>
      </w:r>
      <w:r w:rsidR="00AE39E6">
        <w:t>анализирует</w:t>
      </w:r>
      <w:r w:rsidR="00AE39E6" w:rsidRPr="00AE39E6">
        <w:t xml:space="preserve"> </w:t>
      </w:r>
      <w:r w:rsidR="00AE39E6">
        <w:t>раздел</w:t>
      </w:r>
      <w:r>
        <w:t xml:space="preserve"> «Реферат»;</w:t>
      </w:r>
    </w:p>
    <w:p w14:paraId="27FF50B1" w14:textId="2750A2FE" w:rsidR="00112F91" w:rsidRPr="00AE39E6" w:rsidRDefault="00112F91" w:rsidP="00C83CB5">
      <w:pPr>
        <w:pStyle w:val="a1"/>
        <w:numPr>
          <w:ilvl w:val="0"/>
          <w:numId w:val="25"/>
        </w:numPr>
      </w:pPr>
      <w:r w:rsidRPr="00B90E47">
        <w:rPr>
          <w:rFonts w:ascii="Consolas" w:hAnsi="Consolas"/>
          <w:sz w:val="24"/>
          <w:szCs w:val="24"/>
          <w:lang w:val="en-US"/>
        </w:rPr>
        <w:t>executor</w:t>
      </w:r>
      <w:r w:rsidRPr="00B90E47">
        <w:rPr>
          <w:rFonts w:ascii="Consolas" w:hAnsi="Consolas"/>
          <w:sz w:val="24"/>
          <w:szCs w:val="24"/>
        </w:rPr>
        <w:t>_</w:t>
      </w:r>
      <w:r w:rsidRPr="00B90E47">
        <w:rPr>
          <w:rFonts w:ascii="Consolas" w:hAnsi="Consolas"/>
          <w:sz w:val="24"/>
          <w:szCs w:val="24"/>
          <w:lang w:val="en-US"/>
        </w:rPr>
        <w:t>list</w:t>
      </w:r>
      <w:r w:rsidRPr="00B90E47">
        <w:rPr>
          <w:rFonts w:ascii="Consolas" w:hAnsi="Consolas"/>
          <w:sz w:val="24"/>
          <w:szCs w:val="24"/>
        </w:rPr>
        <w:t>_</w:t>
      </w:r>
      <w:r w:rsidRPr="00B90E47">
        <w:rPr>
          <w:rFonts w:ascii="Consolas" w:hAnsi="Consolas"/>
          <w:sz w:val="24"/>
          <w:szCs w:val="24"/>
          <w:lang w:val="en-US"/>
        </w:rPr>
        <w:t>validator</w:t>
      </w:r>
      <w:r w:rsidRPr="00B90E47">
        <w:rPr>
          <w:rFonts w:ascii="Consolas" w:hAnsi="Consolas"/>
          <w:sz w:val="24"/>
          <w:szCs w:val="24"/>
        </w:rPr>
        <w:t>.</w:t>
      </w:r>
      <w:proofErr w:type="spellStart"/>
      <w:r w:rsidRPr="00B90E47">
        <w:rPr>
          <w:rFonts w:ascii="Consolas" w:hAnsi="Consolas"/>
          <w:sz w:val="24"/>
          <w:szCs w:val="24"/>
          <w:lang w:val="en-US"/>
        </w:rPr>
        <w:t>py</w:t>
      </w:r>
      <w:proofErr w:type="spellEnd"/>
      <w:r w:rsidR="00B90E47">
        <w:t xml:space="preserve"> – </w:t>
      </w:r>
      <w:r w:rsidR="00AE39E6">
        <w:t>анализирует</w:t>
      </w:r>
      <w:r w:rsidR="00AE39E6" w:rsidRPr="00AE39E6">
        <w:t xml:space="preserve"> </w:t>
      </w:r>
      <w:r w:rsidR="00AE39E6">
        <w:t>раздел</w:t>
      </w:r>
      <w:r w:rsidR="00AE39E6" w:rsidRPr="00AE39E6">
        <w:t xml:space="preserve"> «</w:t>
      </w:r>
      <w:r w:rsidR="00AE39E6">
        <w:t xml:space="preserve">Список </w:t>
      </w:r>
      <w:r w:rsidR="00873507">
        <w:t>исполнителей</w:t>
      </w:r>
      <w:r w:rsidR="00157D0D" w:rsidRPr="00B90E47">
        <w:commentReference w:id="122"/>
      </w:r>
      <w:r w:rsidR="00AE39E6" w:rsidRPr="00AE39E6">
        <w:t>»</w:t>
      </w:r>
      <w:r w:rsidR="000C383D" w:rsidRPr="000C383D">
        <w:t>;</w:t>
      </w:r>
    </w:p>
    <w:p w14:paraId="08C756D1" w14:textId="77777777" w:rsidR="00112F91" w:rsidRDefault="00112F91" w:rsidP="00C83CB5">
      <w:pPr>
        <w:pStyle w:val="a1"/>
        <w:numPr>
          <w:ilvl w:val="0"/>
          <w:numId w:val="25"/>
        </w:numPr>
      </w:pPr>
      <w:r w:rsidRPr="00B90E47">
        <w:rPr>
          <w:rFonts w:ascii="Consolas" w:hAnsi="Consolas"/>
          <w:sz w:val="24"/>
          <w:szCs w:val="24"/>
          <w:lang w:val="en-US"/>
        </w:rPr>
        <w:t>contents_validator.</w:t>
      </w:r>
      <w:proofErr w:type="spellStart"/>
      <w:r w:rsidRPr="00B90E47">
        <w:rPr>
          <w:rFonts w:ascii="Consolas" w:hAnsi="Consolas"/>
          <w:sz w:val="24"/>
          <w:szCs w:val="24"/>
          <w:lang w:val="en-US"/>
        </w:rPr>
        <w:t>py</w:t>
      </w:r>
      <w:proofErr w:type="spellEnd"/>
      <w:r w:rsidRPr="00112F91">
        <w:t xml:space="preserve"> – </w:t>
      </w:r>
      <w:r>
        <w:t>анализирует оглавления</w:t>
      </w:r>
      <w:r w:rsidRPr="00112F91">
        <w:t>;</w:t>
      </w:r>
    </w:p>
    <w:p w14:paraId="625A5276" w14:textId="77777777" w:rsidR="00112F91" w:rsidRDefault="00112F91" w:rsidP="00C83CB5">
      <w:pPr>
        <w:pStyle w:val="a1"/>
        <w:numPr>
          <w:ilvl w:val="0"/>
          <w:numId w:val="25"/>
        </w:numPr>
      </w:pPr>
      <w:r w:rsidRPr="00B90E47">
        <w:rPr>
          <w:rFonts w:ascii="Consolas" w:hAnsi="Consolas"/>
          <w:sz w:val="24"/>
          <w:szCs w:val="24"/>
          <w:lang w:val="en-US"/>
        </w:rPr>
        <w:t>terms_validator.</w:t>
      </w:r>
      <w:proofErr w:type="spellStart"/>
      <w:r w:rsidRPr="00B90E47">
        <w:rPr>
          <w:rFonts w:ascii="Consolas" w:hAnsi="Consolas"/>
          <w:sz w:val="24"/>
          <w:szCs w:val="24"/>
          <w:lang w:val="en-US"/>
        </w:rPr>
        <w:t>py</w:t>
      </w:r>
      <w:proofErr w:type="spellEnd"/>
      <w:r w:rsidR="00AE39E6">
        <w:t xml:space="preserve"> – анализирует раздел «Термины и определения»</w:t>
      </w:r>
      <w:r w:rsidR="00AE39E6" w:rsidRPr="00AE39E6">
        <w:t>;</w:t>
      </w:r>
    </w:p>
    <w:p w14:paraId="3E1A5E19" w14:textId="77777777" w:rsidR="00112F91" w:rsidRDefault="00112F91" w:rsidP="00C83CB5">
      <w:pPr>
        <w:pStyle w:val="a1"/>
        <w:numPr>
          <w:ilvl w:val="0"/>
          <w:numId w:val="25"/>
        </w:numPr>
      </w:pPr>
      <w:r w:rsidRPr="00B90E47">
        <w:rPr>
          <w:rFonts w:ascii="Consolas" w:hAnsi="Consolas"/>
          <w:sz w:val="24"/>
          <w:szCs w:val="24"/>
          <w:lang w:val="en-US"/>
        </w:rPr>
        <w:t>abbreviations_validator.</w:t>
      </w:r>
      <w:proofErr w:type="spellStart"/>
      <w:r w:rsidRPr="00B90E47">
        <w:rPr>
          <w:rFonts w:ascii="Consolas" w:hAnsi="Consolas"/>
          <w:sz w:val="24"/>
          <w:szCs w:val="24"/>
          <w:lang w:val="en-US"/>
        </w:rPr>
        <w:t>py</w:t>
      </w:r>
      <w:proofErr w:type="spellEnd"/>
      <w:r w:rsidR="00AE39E6">
        <w:t xml:space="preserve"> – анализирует раздел «Перечень сокращений и обозначений»</w:t>
      </w:r>
      <w:r w:rsidR="00AE39E6" w:rsidRPr="00AE39E6">
        <w:t>;</w:t>
      </w:r>
    </w:p>
    <w:p w14:paraId="1498A7C5" w14:textId="77777777" w:rsidR="00112F91" w:rsidRPr="00112F91" w:rsidRDefault="00112F91" w:rsidP="00C83CB5">
      <w:pPr>
        <w:pStyle w:val="a1"/>
        <w:numPr>
          <w:ilvl w:val="0"/>
          <w:numId w:val="25"/>
        </w:numPr>
      </w:pPr>
      <w:r w:rsidRPr="00B90E47">
        <w:rPr>
          <w:rFonts w:ascii="Consolas" w:hAnsi="Consolas"/>
          <w:sz w:val="24"/>
          <w:szCs w:val="24"/>
          <w:lang w:val="en-US"/>
        </w:rPr>
        <w:t>appendices_validator.</w:t>
      </w:r>
      <w:proofErr w:type="spellStart"/>
      <w:r w:rsidRPr="00B90E47">
        <w:rPr>
          <w:rFonts w:ascii="Consolas" w:hAnsi="Consolas"/>
          <w:sz w:val="24"/>
          <w:szCs w:val="24"/>
          <w:lang w:val="en-US"/>
        </w:rPr>
        <w:t>py</w:t>
      </w:r>
      <w:proofErr w:type="spellEnd"/>
      <w:r w:rsidRPr="00B90E47">
        <w:rPr>
          <w:rFonts w:ascii="Consolas" w:hAnsi="Consolas"/>
          <w:sz w:val="24"/>
          <w:szCs w:val="24"/>
          <w:lang w:val="en-US"/>
        </w:rPr>
        <w:t xml:space="preserve"> </w:t>
      </w:r>
      <w:r w:rsidR="00AE39E6">
        <w:t>–</w:t>
      </w:r>
      <w:r w:rsidRPr="00112F91">
        <w:t xml:space="preserve"> </w:t>
      </w:r>
      <w:r w:rsidR="00AE39E6">
        <w:t xml:space="preserve">анализирует </w:t>
      </w:r>
      <w:r>
        <w:t>приложения</w:t>
      </w:r>
      <w:r w:rsidRPr="00112F91">
        <w:t>;</w:t>
      </w:r>
    </w:p>
    <w:p w14:paraId="3F68FD5E" w14:textId="29766F86" w:rsidR="00112F91" w:rsidRPr="00636EBA" w:rsidRDefault="00112F91" w:rsidP="00C83CB5">
      <w:pPr>
        <w:pStyle w:val="a1"/>
        <w:numPr>
          <w:ilvl w:val="0"/>
          <w:numId w:val="25"/>
        </w:numPr>
      </w:pPr>
      <w:r w:rsidRPr="00B90E47">
        <w:rPr>
          <w:rFonts w:ascii="Consolas" w:hAnsi="Consolas"/>
          <w:sz w:val="24"/>
          <w:szCs w:val="24"/>
          <w:lang w:val="en-US"/>
        </w:rPr>
        <w:t>figure</w:t>
      </w:r>
      <w:r w:rsidRPr="00636EBA">
        <w:rPr>
          <w:rFonts w:ascii="Consolas" w:hAnsi="Consolas"/>
          <w:sz w:val="24"/>
          <w:szCs w:val="24"/>
        </w:rPr>
        <w:t>_</w:t>
      </w:r>
      <w:r w:rsidRPr="00B90E47">
        <w:rPr>
          <w:rFonts w:ascii="Consolas" w:hAnsi="Consolas"/>
          <w:sz w:val="24"/>
          <w:szCs w:val="24"/>
          <w:lang w:val="en-US"/>
        </w:rPr>
        <w:t>validator</w:t>
      </w:r>
      <w:r w:rsidRPr="00636EBA">
        <w:rPr>
          <w:rFonts w:ascii="Consolas" w:hAnsi="Consolas"/>
          <w:sz w:val="24"/>
          <w:szCs w:val="24"/>
        </w:rPr>
        <w:t>.</w:t>
      </w:r>
      <w:proofErr w:type="spellStart"/>
      <w:r w:rsidRPr="00B90E47">
        <w:rPr>
          <w:rFonts w:ascii="Consolas" w:hAnsi="Consolas"/>
          <w:sz w:val="24"/>
          <w:szCs w:val="24"/>
          <w:lang w:val="en-US"/>
        </w:rPr>
        <w:t>py</w:t>
      </w:r>
      <w:proofErr w:type="spellEnd"/>
      <w:r w:rsidR="00B90E47" w:rsidRPr="00636EBA">
        <w:t xml:space="preserve"> – </w:t>
      </w:r>
      <w:r w:rsidR="00AE39E6">
        <w:t>анализирует</w:t>
      </w:r>
      <w:r w:rsidR="00AE39E6" w:rsidRPr="00636EBA">
        <w:t xml:space="preserve"> </w:t>
      </w:r>
      <w:r w:rsidR="00AE39E6">
        <w:t>оформление</w:t>
      </w:r>
      <w:r w:rsidR="00AE39E6" w:rsidRPr="00636EBA">
        <w:t xml:space="preserve"> </w:t>
      </w:r>
      <w:r w:rsidR="00AE39E6">
        <w:t>рисунков</w:t>
      </w:r>
      <w:r w:rsidR="00250515" w:rsidRPr="00636EBA">
        <w:t>;</w:t>
      </w:r>
    </w:p>
    <w:p w14:paraId="39CCDFF5" w14:textId="64EAFE18" w:rsidR="00112F91" w:rsidRPr="00636EBA" w:rsidRDefault="00B90E47" w:rsidP="00C83CB5">
      <w:pPr>
        <w:pStyle w:val="a1"/>
        <w:numPr>
          <w:ilvl w:val="0"/>
          <w:numId w:val="25"/>
        </w:numPr>
        <w:spacing w:before="0"/>
        <w:ind w:left="1418"/>
      </w:pPr>
      <w:r>
        <w:rPr>
          <w:rFonts w:ascii="Consolas" w:hAnsi="Consolas"/>
          <w:sz w:val="24"/>
          <w:szCs w:val="24"/>
          <w:lang w:val="en-US"/>
        </w:rPr>
        <w:t>footnotes</w:t>
      </w:r>
      <w:r w:rsidRPr="00636EBA">
        <w:rPr>
          <w:rFonts w:ascii="Consolas" w:hAnsi="Consolas"/>
          <w:sz w:val="24"/>
          <w:szCs w:val="24"/>
        </w:rPr>
        <w:t>_</w:t>
      </w:r>
      <w:r>
        <w:rPr>
          <w:rFonts w:ascii="Consolas" w:hAnsi="Consolas"/>
          <w:sz w:val="24"/>
          <w:szCs w:val="24"/>
          <w:lang w:val="en-US"/>
        </w:rPr>
        <w:t>validator</w:t>
      </w:r>
      <w:r w:rsidRPr="00636EBA">
        <w:rPr>
          <w:rFonts w:ascii="Consolas" w:hAnsi="Consolas"/>
          <w:sz w:val="24"/>
          <w:szCs w:val="24"/>
        </w:rPr>
        <w:t>.</w:t>
      </w:r>
      <w:proofErr w:type="spellStart"/>
      <w:r>
        <w:rPr>
          <w:rFonts w:ascii="Consolas" w:hAnsi="Consolas"/>
          <w:sz w:val="24"/>
          <w:szCs w:val="24"/>
          <w:lang w:val="en-US"/>
        </w:rPr>
        <w:t>py</w:t>
      </w:r>
      <w:proofErr w:type="spellEnd"/>
      <w:r w:rsidRPr="00636EBA">
        <w:t xml:space="preserve"> – </w:t>
      </w:r>
      <w:r w:rsidR="00636EBA">
        <w:t>анализир</w:t>
      </w:r>
      <w:r>
        <w:t>ует</w:t>
      </w:r>
      <w:r w:rsidRPr="00636EBA">
        <w:t xml:space="preserve"> </w:t>
      </w:r>
      <w:r>
        <w:t>оформление</w:t>
      </w:r>
      <w:r w:rsidRPr="00636EBA">
        <w:t xml:space="preserve"> </w:t>
      </w:r>
      <w:r>
        <w:t>сносок</w:t>
      </w:r>
      <w:r w:rsidRPr="00636EBA">
        <w:t>;</w:t>
      </w:r>
    </w:p>
    <w:p w14:paraId="03B8878F" w14:textId="71F829C7" w:rsidR="00112F91" w:rsidRPr="00636EBA" w:rsidRDefault="00112F91" w:rsidP="00C83CB5">
      <w:pPr>
        <w:pStyle w:val="a1"/>
        <w:numPr>
          <w:ilvl w:val="0"/>
          <w:numId w:val="25"/>
        </w:numPr>
        <w:ind w:hanging="436"/>
      </w:pPr>
      <w:r w:rsidRPr="00B90E47">
        <w:rPr>
          <w:rFonts w:ascii="Consolas" w:hAnsi="Consolas"/>
          <w:sz w:val="24"/>
          <w:szCs w:val="24"/>
          <w:lang w:val="en-US"/>
        </w:rPr>
        <w:t>formula</w:t>
      </w:r>
      <w:r w:rsidRPr="00636EBA">
        <w:rPr>
          <w:rFonts w:ascii="Consolas" w:hAnsi="Consolas"/>
          <w:sz w:val="24"/>
          <w:szCs w:val="24"/>
        </w:rPr>
        <w:t>_</w:t>
      </w:r>
      <w:r w:rsidRPr="00B90E47">
        <w:rPr>
          <w:rFonts w:ascii="Consolas" w:hAnsi="Consolas"/>
          <w:sz w:val="24"/>
          <w:szCs w:val="24"/>
          <w:lang w:val="en-US"/>
        </w:rPr>
        <w:t>validator</w:t>
      </w:r>
      <w:r w:rsidRPr="00636EBA">
        <w:rPr>
          <w:rFonts w:ascii="Consolas" w:hAnsi="Consolas"/>
          <w:sz w:val="24"/>
          <w:szCs w:val="24"/>
        </w:rPr>
        <w:t>.</w:t>
      </w:r>
      <w:proofErr w:type="spellStart"/>
      <w:r w:rsidRPr="00B90E47">
        <w:rPr>
          <w:rFonts w:ascii="Consolas" w:hAnsi="Consolas"/>
          <w:sz w:val="24"/>
          <w:szCs w:val="24"/>
          <w:lang w:val="en-US"/>
        </w:rPr>
        <w:t>py</w:t>
      </w:r>
      <w:proofErr w:type="spellEnd"/>
      <w:r w:rsidR="00AE39E6" w:rsidRPr="00636EBA">
        <w:t xml:space="preserve"> – </w:t>
      </w:r>
      <w:r w:rsidR="00AE39E6">
        <w:t>анализирует</w:t>
      </w:r>
      <w:r w:rsidR="00AE39E6" w:rsidRPr="00636EBA">
        <w:t xml:space="preserve"> </w:t>
      </w:r>
      <w:r w:rsidR="00AE39E6">
        <w:t>оформление</w:t>
      </w:r>
      <w:r w:rsidR="00AE39E6" w:rsidRPr="00636EBA">
        <w:t xml:space="preserve"> </w:t>
      </w:r>
      <w:r w:rsidR="00AE39E6">
        <w:t>формул</w:t>
      </w:r>
      <w:r w:rsidR="00250515" w:rsidRPr="00636EBA">
        <w:t>;</w:t>
      </w:r>
    </w:p>
    <w:p w14:paraId="59352C59" w14:textId="016F937A" w:rsidR="00AE39E6" w:rsidRPr="00636EBA" w:rsidRDefault="00AE39E6" w:rsidP="00C83CB5">
      <w:pPr>
        <w:pStyle w:val="a1"/>
        <w:numPr>
          <w:ilvl w:val="0"/>
          <w:numId w:val="25"/>
        </w:numPr>
        <w:ind w:hanging="436"/>
      </w:pPr>
      <w:r w:rsidRPr="00B90E47">
        <w:rPr>
          <w:rFonts w:ascii="Consolas" w:hAnsi="Consolas"/>
          <w:sz w:val="24"/>
          <w:szCs w:val="24"/>
          <w:lang w:val="en-US"/>
        </w:rPr>
        <w:t>general</w:t>
      </w:r>
      <w:r w:rsidRPr="00636EBA">
        <w:rPr>
          <w:rFonts w:ascii="Consolas" w:hAnsi="Consolas"/>
          <w:sz w:val="24"/>
          <w:szCs w:val="24"/>
        </w:rPr>
        <w:t>_</w:t>
      </w:r>
      <w:r w:rsidRPr="00B90E47">
        <w:rPr>
          <w:rFonts w:ascii="Consolas" w:hAnsi="Consolas"/>
          <w:sz w:val="24"/>
          <w:szCs w:val="24"/>
          <w:lang w:val="en-US"/>
        </w:rPr>
        <w:t>requirements</w:t>
      </w:r>
      <w:r w:rsidRPr="00636EBA">
        <w:rPr>
          <w:rFonts w:ascii="Consolas" w:hAnsi="Consolas"/>
          <w:sz w:val="24"/>
          <w:szCs w:val="24"/>
        </w:rPr>
        <w:t>_</w:t>
      </w:r>
      <w:r w:rsidRPr="00B90E47">
        <w:rPr>
          <w:rFonts w:ascii="Consolas" w:hAnsi="Consolas"/>
          <w:sz w:val="24"/>
          <w:szCs w:val="24"/>
          <w:lang w:val="en-US"/>
        </w:rPr>
        <w:t>validator</w:t>
      </w:r>
      <w:r w:rsidRPr="00636EBA">
        <w:rPr>
          <w:rFonts w:ascii="Consolas" w:hAnsi="Consolas"/>
          <w:sz w:val="24"/>
          <w:szCs w:val="24"/>
        </w:rPr>
        <w:t>.</w:t>
      </w:r>
      <w:proofErr w:type="spellStart"/>
      <w:r w:rsidRPr="00B90E47">
        <w:rPr>
          <w:rFonts w:ascii="Consolas" w:hAnsi="Consolas"/>
          <w:sz w:val="24"/>
          <w:szCs w:val="24"/>
          <w:lang w:val="en-US"/>
        </w:rPr>
        <w:t>py</w:t>
      </w:r>
      <w:proofErr w:type="spellEnd"/>
      <w:r w:rsidRPr="00636EBA">
        <w:t xml:space="preserve"> – </w:t>
      </w:r>
      <w:r>
        <w:t>анализирует</w:t>
      </w:r>
      <w:r w:rsidRPr="00636EBA">
        <w:t xml:space="preserve"> </w:t>
      </w:r>
      <w:r>
        <w:t>общие</w:t>
      </w:r>
      <w:r w:rsidRPr="00636EBA">
        <w:t xml:space="preserve"> </w:t>
      </w:r>
      <w:r>
        <w:t>требования</w:t>
      </w:r>
      <w:r w:rsidRPr="00636EBA">
        <w:t xml:space="preserve"> </w:t>
      </w:r>
      <w:r>
        <w:t>по</w:t>
      </w:r>
      <w:r w:rsidRPr="00636EBA">
        <w:t xml:space="preserve"> </w:t>
      </w:r>
      <w:r w:rsidR="00097BC6">
        <w:t>о</w:t>
      </w:r>
      <w:r>
        <w:t>формлению</w:t>
      </w:r>
      <w:r w:rsidR="00250515" w:rsidRPr="00636EBA">
        <w:t>;</w:t>
      </w:r>
    </w:p>
    <w:p w14:paraId="67F34366" w14:textId="24D9C6D9" w:rsidR="00AE39E6" w:rsidRPr="00636EBA" w:rsidRDefault="00AE39E6" w:rsidP="00C83CB5">
      <w:pPr>
        <w:pStyle w:val="a1"/>
        <w:numPr>
          <w:ilvl w:val="0"/>
          <w:numId w:val="25"/>
        </w:numPr>
        <w:ind w:hanging="436"/>
      </w:pPr>
      <w:r w:rsidRPr="00B90E47">
        <w:rPr>
          <w:rFonts w:ascii="Consolas" w:hAnsi="Consolas"/>
          <w:sz w:val="24"/>
          <w:szCs w:val="24"/>
          <w:lang w:val="en-US"/>
        </w:rPr>
        <w:t>links</w:t>
      </w:r>
      <w:r w:rsidRPr="00636EBA">
        <w:rPr>
          <w:rFonts w:ascii="Consolas" w:hAnsi="Consolas"/>
          <w:sz w:val="24"/>
          <w:szCs w:val="24"/>
        </w:rPr>
        <w:t>_</w:t>
      </w:r>
      <w:r w:rsidRPr="00B90E47">
        <w:rPr>
          <w:rFonts w:ascii="Consolas" w:hAnsi="Consolas"/>
          <w:sz w:val="24"/>
          <w:szCs w:val="24"/>
          <w:lang w:val="en-US"/>
        </w:rPr>
        <w:t>validator</w:t>
      </w:r>
      <w:r w:rsidRPr="00636EBA">
        <w:rPr>
          <w:rFonts w:ascii="Consolas" w:hAnsi="Consolas"/>
          <w:sz w:val="24"/>
          <w:szCs w:val="24"/>
        </w:rPr>
        <w:t>.</w:t>
      </w:r>
      <w:proofErr w:type="spellStart"/>
      <w:r w:rsidRPr="00B90E47">
        <w:rPr>
          <w:rFonts w:ascii="Consolas" w:hAnsi="Consolas"/>
          <w:sz w:val="24"/>
          <w:szCs w:val="24"/>
          <w:lang w:val="en-US"/>
        </w:rPr>
        <w:t>py</w:t>
      </w:r>
      <w:proofErr w:type="spellEnd"/>
      <w:r w:rsidRPr="00636EBA">
        <w:t xml:space="preserve"> – </w:t>
      </w:r>
      <w:r>
        <w:t>анализирует</w:t>
      </w:r>
      <w:r w:rsidRPr="00636EBA">
        <w:t xml:space="preserve"> </w:t>
      </w:r>
      <w:r>
        <w:t>оформление</w:t>
      </w:r>
      <w:r w:rsidRPr="00636EBA">
        <w:t xml:space="preserve"> </w:t>
      </w:r>
      <w:r>
        <w:t>ссылок</w:t>
      </w:r>
      <w:r w:rsidR="00250515" w:rsidRPr="00636EBA">
        <w:t>;</w:t>
      </w:r>
    </w:p>
    <w:p w14:paraId="7A6D7D90" w14:textId="79231BB9" w:rsidR="00AE39E6" w:rsidRPr="00AE39E6" w:rsidRDefault="00AE39E6" w:rsidP="00C83CB5">
      <w:pPr>
        <w:pStyle w:val="a1"/>
        <w:numPr>
          <w:ilvl w:val="0"/>
          <w:numId w:val="25"/>
        </w:numPr>
        <w:ind w:hanging="436"/>
      </w:pPr>
      <w:r w:rsidRPr="00B90E47">
        <w:rPr>
          <w:rFonts w:ascii="Consolas" w:hAnsi="Consolas"/>
          <w:sz w:val="24"/>
          <w:szCs w:val="24"/>
          <w:lang w:val="en-US"/>
        </w:rPr>
        <w:t>notes</w:t>
      </w:r>
      <w:r w:rsidRPr="00636EBA">
        <w:rPr>
          <w:rFonts w:ascii="Consolas" w:hAnsi="Consolas"/>
          <w:sz w:val="24"/>
          <w:szCs w:val="24"/>
        </w:rPr>
        <w:t>_</w:t>
      </w:r>
      <w:r w:rsidRPr="00B90E47">
        <w:rPr>
          <w:rFonts w:ascii="Consolas" w:hAnsi="Consolas"/>
          <w:sz w:val="24"/>
          <w:szCs w:val="24"/>
          <w:lang w:val="en-US"/>
        </w:rPr>
        <w:t>validator</w:t>
      </w:r>
      <w:r w:rsidRPr="00636EBA">
        <w:rPr>
          <w:rFonts w:ascii="Consolas" w:hAnsi="Consolas"/>
          <w:sz w:val="24"/>
          <w:szCs w:val="24"/>
        </w:rPr>
        <w:t>.</w:t>
      </w:r>
      <w:proofErr w:type="spellStart"/>
      <w:r w:rsidRPr="00B90E47">
        <w:rPr>
          <w:rFonts w:ascii="Consolas" w:hAnsi="Consolas"/>
          <w:sz w:val="24"/>
          <w:szCs w:val="24"/>
          <w:lang w:val="en-US"/>
        </w:rPr>
        <w:t>py</w:t>
      </w:r>
      <w:proofErr w:type="spellEnd"/>
      <w:r>
        <w:t xml:space="preserve"> –</w:t>
      </w:r>
      <w:r w:rsidRPr="00112F91">
        <w:t xml:space="preserve"> </w:t>
      </w:r>
      <w:r>
        <w:t>анализирует оформление примечаний</w:t>
      </w:r>
      <w:r w:rsidR="00250515" w:rsidRPr="00250515">
        <w:t>;</w:t>
      </w:r>
    </w:p>
    <w:p w14:paraId="5576F186" w14:textId="209CF42F" w:rsidR="00AE39E6" w:rsidRPr="00636EBA" w:rsidRDefault="00AE39E6" w:rsidP="00C83CB5">
      <w:pPr>
        <w:pStyle w:val="a1"/>
        <w:numPr>
          <w:ilvl w:val="0"/>
          <w:numId w:val="25"/>
        </w:numPr>
        <w:ind w:hanging="436"/>
      </w:pPr>
      <w:r w:rsidRPr="00B90E47">
        <w:rPr>
          <w:rFonts w:ascii="Consolas" w:hAnsi="Consolas"/>
          <w:sz w:val="24"/>
          <w:szCs w:val="24"/>
          <w:lang w:val="en-US"/>
        </w:rPr>
        <w:t>table</w:t>
      </w:r>
      <w:r w:rsidRPr="00636EBA">
        <w:rPr>
          <w:rFonts w:ascii="Consolas" w:hAnsi="Consolas"/>
          <w:sz w:val="24"/>
          <w:szCs w:val="24"/>
        </w:rPr>
        <w:t>_</w:t>
      </w:r>
      <w:r w:rsidRPr="00B90E47">
        <w:rPr>
          <w:rFonts w:ascii="Consolas" w:hAnsi="Consolas"/>
          <w:sz w:val="24"/>
          <w:szCs w:val="24"/>
          <w:lang w:val="en-US"/>
        </w:rPr>
        <w:t>validator</w:t>
      </w:r>
      <w:r w:rsidRPr="00636EBA">
        <w:rPr>
          <w:rFonts w:ascii="Consolas" w:hAnsi="Consolas"/>
          <w:sz w:val="24"/>
          <w:szCs w:val="24"/>
        </w:rPr>
        <w:t>.</w:t>
      </w:r>
      <w:proofErr w:type="spellStart"/>
      <w:r w:rsidRPr="00B90E47">
        <w:rPr>
          <w:rFonts w:ascii="Consolas" w:hAnsi="Consolas"/>
          <w:sz w:val="24"/>
          <w:szCs w:val="24"/>
          <w:lang w:val="en-US"/>
        </w:rPr>
        <w:t>py</w:t>
      </w:r>
      <w:proofErr w:type="spellEnd"/>
      <w:r w:rsidRPr="00636EBA">
        <w:t xml:space="preserve"> – </w:t>
      </w:r>
      <w:r>
        <w:t>анализирует</w:t>
      </w:r>
      <w:r w:rsidRPr="00636EBA">
        <w:t xml:space="preserve"> </w:t>
      </w:r>
      <w:r>
        <w:t>оформление</w:t>
      </w:r>
      <w:r w:rsidRPr="00636EBA">
        <w:t xml:space="preserve"> </w:t>
      </w:r>
      <w:r>
        <w:t>таблиц</w:t>
      </w:r>
      <w:r w:rsidR="00250515" w:rsidRPr="00636EBA">
        <w:t>.</w:t>
      </w:r>
    </w:p>
    <w:p w14:paraId="4F1C9764" w14:textId="77777777" w:rsidR="00AE39E6" w:rsidRPr="00250515" w:rsidRDefault="00250515" w:rsidP="001C0DDD">
      <w:pPr>
        <w:pStyle w:val="a1"/>
      </w:pPr>
      <w:r>
        <w:lastRenderedPageBreak/>
        <w:t>Наименование и группировка облегчают сопровождение системы.</w:t>
      </w:r>
    </w:p>
    <w:p w14:paraId="16E8BEE2" w14:textId="77777777" w:rsidR="00112F91" w:rsidRDefault="00250515" w:rsidP="001C0DDD">
      <w:pPr>
        <w:pStyle w:val="a1"/>
      </w:pPr>
      <w:r>
        <w:t>И</w:t>
      </w:r>
      <w:r w:rsidR="00112F91">
        <w:t>ерархическая структура делает добавление новых пр</w:t>
      </w:r>
      <w:r>
        <w:t>оверок простым и предсказуемым. Д</w:t>
      </w:r>
      <w:r w:rsidR="00112F91">
        <w:t>остаточно создать новый класс-наследник и зарегистрировать его в сервисе, не трогая уже написанный код.</w:t>
      </w:r>
    </w:p>
    <w:p w14:paraId="79EF98A0" w14:textId="77777777" w:rsidR="00250515" w:rsidRDefault="00250515" w:rsidP="004A27B6">
      <w:pPr>
        <w:pStyle w:val="3"/>
        <w:ind w:left="0" w:firstLine="709"/>
        <w:rPr>
          <w:b/>
        </w:rPr>
      </w:pPr>
      <w:bookmarkStart w:id="123" w:name="_Toc228044060"/>
      <w:bookmarkStart w:id="124" w:name="_Toc228154709"/>
      <w:r w:rsidRPr="00250515">
        <w:rPr>
          <w:b/>
        </w:rPr>
        <w:t>Каталог правил</w:t>
      </w:r>
      <w:bookmarkEnd w:id="123"/>
      <w:bookmarkEnd w:id="124"/>
    </w:p>
    <w:p w14:paraId="77BF18A0" w14:textId="62948B66" w:rsidR="00250515" w:rsidRDefault="00250515" w:rsidP="001C0DDD">
      <w:pPr>
        <w:pStyle w:val="a1"/>
      </w:pPr>
      <w:r>
        <w:t>Вс</w:t>
      </w:r>
      <w:r w:rsidR="007008A4">
        <w:t>е правила, которые система применяет</w:t>
      </w:r>
      <w:r>
        <w:t xml:space="preserve"> при проверке, хран</w:t>
      </w:r>
      <w:r w:rsidR="009D79B2">
        <w:t>ят</w:t>
      </w:r>
      <w:r>
        <w:t xml:space="preserve">ся в каталоге – переменной </w:t>
      </w:r>
      <w:r w:rsidRPr="00EF6D0A">
        <w:rPr>
          <w:rFonts w:ascii="Consolas" w:hAnsi="Consolas"/>
          <w:sz w:val="24"/>
          <w:szCs w:val="24"/>
          <w:lang w:val="en-US"/>
        </w:rPr>
        <w:t>RULES</w:t>
      </w:r>
      <w:r w:rsidRPr="00F8697A">
        <w:rPr>
          <w:rFonts w:ascii="Consolas" w:hAnsi="Consolas"/>
          <w:sz w:val="24"/>
          <w:szCs w:val="24"/>
        </w:rPr>
        <w:t>_</w:t>
      </w:r>
      <w:r w:rsidRPr="00EF6D0A">
        <w:rPr>
          <w:rFonts w:ascii="Consolas" w:hAnsi="Consolas"/>
          <w:sz w:val="24"/>
          <w:szCs w:val="24"/>
          <w:lang w:val="en-US"/>
        </w:rPr>
        <w:t>CATALOG</w:t>
      </w:r>
      <w:r w:rsidRPr="00F8697A">
        <w:rPr>
          <w:rFonts w:ascii="Consolas" w:hAnsi="Consolas"/>
          <w:sz w:val="24"/>
          <w:szCs w:val="24"/>
        </w:rPr>
        <w:t>_</w:t>
      </w:r>
      <w:r w:rsidRPr="00EF6D0A">
        <w:rPr>
          <w:rFonts w:ascii="Consolas" w:hAnsi="Consolas"/>
          <w:sz w:val="24"/>
          <w:szCs w:val="24"/>
          <w:lang w:val="en-US"/>
        </w:rPr>
        <w:t>BY</w:t>
      </w:r>
      <w:r w:rsidRPr="00F8697A">
        <w:rPr>
          <w:rFonts w:ascii="Consolas" w:hAnsi="Consolas"/>
          <w:sz w:val="24"/>
          <w:szCs w:val="24"/>
        </w:rPr>
        <w:t>_</w:t>
      </w:r>
      <w:r w:rsidRPr="00EF6D0A">
        <w:rPr>
          <w:rFonts w:ascii="Consolas" w:hAnsi="Consolas"/>
          <w:sz w:val="24"/>
          <w:szCs w:val="24"/>
          <w:lang w:val="en-US"/>
        </w:rPr>
        <w:t>VALIDATOR</w:t>
      </w:r>
      <w:r>
        <w:t xml:space="preserve">, </w:t>
      </w:r>
      <w:r w:rsidR="003E2E48">
        <w:t>расположенной</w:t>
      </w:r>
      <w:r>
        <w:t xml:space="preserve"> в файле </w:t>
      </w:r>
      <w:proofErr w:type="spellStart"/>
      <w:r w:rsidRPr="00EF6D0A">
        <w:rPr>
          <w:rFonts w:ascii="Consolas" w:hAnsi="Consolas"/>
          <w:sz w:val="24"/>
          <w:szCs w:val="24"/>
          <w:lang w:val="en-US"/>
        </w:rPr>
        <w:t>src</w:t>
      </w:r>
      <w:proofErr w:type="spellEnd"/>
      <w:r w:rsidRPr="00F8697A">
        <w:rPr>
          <w:rFonts w:ascii="Consolas" w:hAnsi="Consolas"/>
          <w:sz w:val="24"/>
          <w:szCs w:val="24"/>
        </w:rPr>
        <w:t>/</w:t>
      </w:r>
      <w:proofErr w:type="spellStart"/>
      <w:r w:rsidRPr="00EF6D0A">
        <w:rPr>
          <w:rFonts w:ascii="Consolas" w:hAnsi="Consolas"/>
          <w:sz w:val="24"/>
          <w:szCs w:val="24"/>
          <w:lang w:val="en-US"/>
        </w:rPr>
        <w:t>config</w:t>
      </w:r>
      <w:proofErr w:type="spellEnd"/>
      <w:r w:rsidRPr="00F8697A">
        <w:rPr>
          <w:rFonts w:ascii="Consolas" w:hAnsi="Consolas"/>
          <w:sz w:val="24"/>
          <w:szCs w:val="24"/>
        </w:rPr>
        <w:t>/</w:t>
      </w:r>
      <w:r w:rsidRPr="00EF6D0A">
        <w:rPr>
          <w:rFonts w:ascii="Consolas" w:hAnsi="Consolas"/>
          <w:sz w:val="24"/>
          <w:szCs w:val="24"/>
          <w:lang w:val="en-US"/>
        </w:rPr>
        <w:t>rules</w:t>
      </w:r>
      <w:r w:rsidRPr="00F8697A">
        <w:rPr>
          <w:rFonts w:ascii="Consolas" w:hAnsi="Consolas"/>
          <w:sz w:val="24"/>
          <w:szCs w:val="24"/>
        </w:rPr>
        <w:t>_</w:t>
      </w:r>
      <w:r w:rsidRPr="00EF6D0A">
        <w:rPr>
          <w:rFonts w:ascii="Consolas" w:hAnsi="Consolas"/>
          <w:sz w:val="24"/>
          <w:szCs w:val="24"/>
          <w:lang w:val="en-US"/>
        </w:rPr>
        <w:t>catalog</w:t>
      </w:r>
      <w:r w:rsidRPr="00F8697A">
        <w:rPr>
          <w:rFonts w:ascii="Consolas" w:hAnsi="Consolas"/>
          <w:sz w:val="24"/>
          <w:szCs w:val="24"/>
        </w:rPr>
        <w:t>.</w:t>
      </w:r>
      <w:proofErr w:type="spellStart"/>
      <w:r w:rsidRPr="00EF6D0A">
        <w:rPr>
          <w:rFonts w:ascii="Consolas" w:hAnsi="Consolas"/>
          <w:sz w:val="24"/>
          <w:szCs w:val="24"/>
          <w:lang w:val="en-US"/>
        </w:rPr>
        <w:t>py</w:t>
      </w:r>
      <w:proofErr w:type="spellEnd"/>
      <w:r w:rsidRPr="00250515">
        <w:t xml:space="preserve">. </w:t>
      </w:r>
      <w:r>
        <w:t xml:space="preserve">Эта переменная представляет собой словарь, в котором каждому </w:t>
      </w:r>
      <w:proofErr w:type="spellStart"/>
      <w:r>
        <w:t>валидатору</w:t>
      </w:r>
      <w:proofErr w:type="spellEnd"/>
      <w:r>
        <w:t xml:space="preserve"> сопоставлен список его правил (каждое правило представлено объектом </w:t>
      </w:r>
      <w:proofErr w:type="spellStart"/>
      <w:r w:rsidRPr="00EF6D0A">
        <w:rPr>
          <w:rFonts w:ascii="Consolas" w:hAnsi="Consolas"/>
          <w:sz w:val="24"/>
          <w:szCs w:val="24"/>
          <w:lang w:val="en-US"/>
        </w:rPr>
        <w:t>RuleResult</w:t>
      </w:r>
      <w:proofErr w:type="spellEnd"/>
      <w:r>
        <w:t>).</w:t>
      </w:r>
    </w:p>
    <w:p w14:paraId="79209E8B" w14:textId="77777777" w:rsidR="00250515" w:rsidRDefault="00437EDD" w:rsidP="001C0DDD">
      <w:pPr>
        <w:pStyle w:val="a1"/>
      </w:pPr>
      <w:r>
        <w:t>К</w:t>
      </w:r>
      <w:r w:rsidR="00250515">
        <w:t>аталог играет ключевую роль сразу в двух сце</w:t>
      </w:r>
      <w:r>
        <w:t>нариях. Во-первых, именно из него</w:t>
      </w:r>
      <w:r w:rsidR="00250515">
        <w:t xml:space="preserve"> </w:t>
      </w:r>
      <w:proofErr w:type="spellStart"/>
      <w:r w:rsidR="00250515">
        <w:t>фронтенд</w:t>
      </w:r>
      <w:proofErr w:type="spellEnd"/>
      <w:r w:rsidR="00250515">
        <w:t xml:space="preserve"> получает полный перечень правил. Во-вторых, при </w:t>
      </w:r>
      <w:r>
        <w:t xml:space="preserve">проверке </w:t>
      </w:r>
      <w:r w:rsidR="00250515">
        <w:t xml:space="preserve">документа </w:t>
      </w:r>
      <w:proofErr w:type="spellStart"/>
      <w:r w:rsidR="00250515">
        <w:t>валидаторы</w:t>
      </w:r>
      <w:proofErr w:type="spellEnd"/>
      <w:r w:rsidR="00250515">
        <w:t xml:space="preserve"> обращаются к тому же самому каталогу, чтобы узнать, какие правила им следует применить. </w:t>
      </w:r>
      <w:r>
        <w:t>П</w:t>
      </w:r>
      <w:r w:rsidR="00772710">
        <w:t xml:space="preserve">ользователь видит </w:t>
      </w:r>
      <w:r>
        <w:t xml:space="preserve">только </w:t>
      </w:r>
      <w:r w:rsidR="00772710">
        <w:t>то</w:t>
      </w:r>
      <w:r>
        <w:t>,</w:t>
      </w:r>
      <w:r w:rsidR="00772710">
        <w:t xml:space="preserve"> что актуально проверяется. </w:t>
      </w:r>
      <w:r w:rsidR="00250515">
        <w:t>Согласованность обеспечивается автоматически, без дополнительных усилий.</w:t>
      </w:r>
      <w:r w:rsidR="00772710">
        <w:t xml:space="preserve"> Конструктор правил, который описан в п. 2.5.3, реализован через метод </w:t>
      </w:r>
      <w:r w:rsidR="00772710" w:rsidRPr="00EF6D0A">
        <w:rPr>
          <w:rFonts w:ascii="Consolas" w:hAnsi="Consolas"/>
          <w:sz w:val="24"/>
          <w:szCs w:val="24"/>
          <w:lang w:val="en-US"/>
        </w:rPr>
        <w:t>build</w:t>
      </w:r>
      <w:r w:rsidR="00772710" w:rsidRPr="00F8697A">
        <w:rPr>
          <w:rFonts w:ascii="Consolas" w:hAnsi="Consolas"/>
          <w:sz w:val="24"/>
          <w:szCs w:val="24"/>
        </w:rPr>
        <w:t>_</w:t>
      </w:r>
      <w:r w:rsidR="00772710" w:rsidRPr="00EF6D0A">
        <w:rPr>
          <w:rFonts w:ascii="Consolas" w:hAnsi="Consolas"/>
          <w:sz w:val="24"/>
          <w:szCs w:val="24"/>
          <w:lang w:val="en-US"/>
        </w:rPr>
        <w:t>default</w:t>
      </w:r>
      <w:r w:rsidR="00772710" w:rsidRPr="00F8697A">
        <w:rPr>
          <w:rFonts w:ascii="Consolas" w:hAnsi="Consolas"/>
          <w:sz w:val="24"/>
          <w:szCs w:val="24"/>
        </w:rPr>
        <w:t>_</w:t>
      </w:r>
      <w:r w:rsidR="00772710" w:rsidRPr="00EF6D0A">
        <w:rPr>
          <w:rFonts w:ascii="Consolas" w:hAnsi="Consolas"/>
          <w:sz w:val="24"/>
          <w:szCs w:val="24"/>
          <w:lang w:val="en-US"/>
        </w:rPr>
        <w:t>rule</w:t>
      </w:r>
      <w:r w:rsidR="00772710" w:rsidRPr="00F8697A">
        <w:rPr>
          <w:rFonts w:ascii="Consolas" w:hAnsi="Consolas"/>
          <w:sz w:val="24"/>
          <w:szCs w:val="24"/>
        </w:rPr>
        <w:t>_</w:t>
      </w:r>
      <w:proofErr w:type="gramStart"/>
      <w:r w:rsidR="00772710" w:rsidRPr="00EF6D0A">
        <w:rPr>
          <w:rFonts w:ascii="Consolas" w:hAnsi="Consolas"/>
          <w:sz w:val="24"/>
          <w:szCs w:val="24"/>
          <w:lang w:val="en-US"/>
        </w:rPr>
        <w:t>results</w:t>
      </w:r>
      <w:r w:rsidR="00772710" w:rsidRPr="00772710">
        <w:t>(</w:t>
      </w:r>
      <w:proofErr w:type="gramEnd"/>
      <w:r w:rsidR="00772710" w:rsidRPr="00EF6D0A">
        <w:rPr>
          <w:rFonts w:ascii="Consolas" w:hAnsi="Consolas"/>
          <w:sz w:val="24"/>
          <w:szCs w:val="24"/>
          <w:lang w:val="en-US"/>
        </w:rPr>
        <w:t>validator</w:t>
      </w:r>
      <w:r w:rsidR="00772710" w:rsidRPr="00F8697A">
        <w:rPr>
          <w:rFonts w:ascii="Consolas" w:hAnsi="Consolas"/>
          <w:sz w:val="24"/>
          <w:szCs w:val="24"/>
        </w:rPr>
        <w:t>_</w:t>
      </w:r>
      <w:r w:rsidR="00772710" w:rsidRPr="00EF6D0A">
        <w:rPr>
          <w:rFonts w:ascii="Consolas" w:hAnsi="Consolas"/>
          <w:sz w:val="24"/>
          <w:szCs w:val="24"/>
          <w:lang w:val="en-US"/>
        </w:rPr>
        <w:t>name</w:t>
      </w:r>
      <w:r w:rsidR="00772710" w:rsidRPr="00F8697A">
        <w:rPr>
          <w:rFonts w:ascii="Consolas" w:hAnsi="Consolas"/>
          <w:sz w:val="24"/>
          <w:szCs w:val="24"/>
        </w:rPr>
        <w:t xml:space="preserve">: </w:t>
      </w:r>
      <w:proofErr w:type="spellStart"/>
      <w:r w:rsidR="00772710" w:rsidRPr="00EF6D0A">
        <w:rPr>
          <w:rFonts w:ascii="Consolas" w:hAnsi="Consolas"/>
          <w:sz w:val="24"/>
          <w:szCs w:val="24"/>
          <w:lang w:val="en-US"/>
        </w:rPr>
        <w:t>str</w:t>
      </w:r>
      <w:proofErr w:type="spellEnd"/>
      <w:r w:rsidR="00772710" w:rsidRPr="00772710">
        <w:t>)</w:t>
      </w:r>
      <w:r w:rsidR="00772710">
        <w:t>.</w:t>
      </w:r>
    </w:p>
    <w:p w14:paraId="736F3467" w14:textId="66B68E9F" w:rsidR="00772710" w:rsidRDefault="00772710" w:rsidP="001C0DDD">
      <w:pPr>
        <w:pStyle w:val="a1"/>
      </w:pPr>
      <w:r>
        <w:t>Модель</w:t>
      </w:r>
      <w:r w:rsidRPr="00772710">
        <w:t xml:space="preserve"> </w:t>
      </w:r>
      <w:proofErr w:type="spellStart"/>
      <w:r w:rsidRPr="00EF6D0A">
        <w:rPr>
          <w:rFonts w:ascii="Consolas" w:hAnsi="Consolas"/>
          <w:sz w:val="24"/>
          <w:szCs w:val="24"/>
          <w:lang w:val="en-US"/>
        </w:rPr>
        <w:t>RuleResult</w:t>
      </w:r>
      <w:proofErr w:type="spellEnd"/>
      <w:r w:rsidRPr="00772710">
        <w:t xml:space="preserve"> (</w:t>
      </w:r>
      <w:r>
        <w:t>файл</w:t>
      </w:r>
      <w:r w:rsidRPr="00772710">
        <w:t xml:space="preserve"> </w:t>
      </w:r>
      <w:proofErr w:type="spellStart"/>
      <w:r w:rsidRPr="00EF6D0A">
        <w:rPr>
          <w:rFonts w:ascii="Consolas" w:hAnsi="Consolas"/>
          <w:sz w:val="24"/>
          <w:szCs w:val="24"/>
          <w:lang w:val="en-US"/>
        </w:rPr>
        <w:t>src</w:t>
      </w:r>
      <w:proofErr w:type="spellEnd"/>
      <w:r w:rsidRPr="00283038">
        <w:rPr>
          <w:rFonts w:ascii="Consolas" w:hAnsi="Consolas"/>
          <w:sz w:val="24"/>
          <w:szCs w:val="24"/>
        </w:rPr>
        <w:t>/</w:t>
      </w:r>
      <w:r w:rsidRPr="00EF6D0A">
        <w:rPr>
          <w:rFonts w:ascii="Consolas" w:hAnsi="Consolas"/>
          <w:sz w:val="24"/>
          <w:szCs w:val="24"/>
          <w:lang w:val="en-US"/>
        </w:rPr>
        <w:t>models</w:t>
      </w:r>
      <w:r w:rsidRPr="00283038">
        <w:rPr>
          <w:rFonts w:ascii="Consolas" w:hAnsi="Consolas"/>
          <w:sz w:val="24"/>
          <w:szCs w:val="24"/>
        </w:rPr>
        <w:t>/</w:t>
      </w:r>
      <w:r w:rsidRPr="00EF6D0A">
        <w:rPr>
          <w:rFonts w:ascii="Consolas" w:hAnsi="Consolas"/>
          <w:sz w:val="24"/>
          <w:szCs w:val="24"/>
          <w:lang w:val="en-US"/>
        </w:rPr>
        <w:t>rule</w:t>
      </w:r>
      <w:r w:rsidRPr="00283038">
        <w:rPr>
          <w:rFonts w:ascii="Consolas" w:hAnsi="Consolas"/>
          <w:sz w:val="24"/>
          <w:szCs w:val="24"/>
        </w:rPr>
        <w:t>_</w:t>
      </w:r>
      <w:r w:rsidRPr="00EF6D0A">
        <w:rPr>
          <w:rFonts w:ascii="Consolas" w:hAnsi="Consolas"/>
          <w:sz w:val="24"/>
          <w:szCs w:val="24"/>
          <w:lang w:val="en-US"/>
        </w:rPr>
        <w:t>result</w:t>
      </w:r>
      <w:r w:rsidRPr="00283038">
        <w:rPr>
          <w:rFonts w:ascii="Consolas" w:hAnsi="Consolas"/>
          <w:sz w:val="24"/>
          <w:szCs w:val="24"/>
        </w:rPr>
        <w:t>.</w:t>
      </w:r>
      <w:proofErr w:type="spellStart"/>
      <w:r w:rsidRPr="00EF6D0A">
        <w:rPr>
          <w:rFonts w:ascii="Consolas" w:hAnsi="Consolas"/>
          <w:sz w:val="24"/>
          <w:szCs w:val="24"/>
          <w:lang w:val="en-US"/>
        </w:rPr>
        <w:t>py</w:t>
      </w:r>
      <w:proofErr w:type="spellEnd"/>
      <w:r w:rsidRPr="00772710">
        <w:t xml:space="preserve">) содержит </w:t>
      </w:r>
      <w:r w:rsidR="00283038">
        <w:t>набор полей,</w:t>
      </w:r>
      <w:r w:rsidR="003D4F56">
        <w:t xml:space="preserve"> которые показаны в</w:t>
      </w:r>
      <w:r w:rsidR="00283038">
        <w:t xml:space="preserve"> листинге 3.2.</w:t>
      </w:r>
    </w:p>
    <w:p w14:paraId="6AD5A5A4" w14:textId="586BCB92" w:rsidR="0081701D" w:rsidRDefault="0081701D" w:rsidP="001C0DDD">
      <w:pPr>
        <w:pStyle w:val="a1"/>
      </w:pPr>
      <w:r>
        <w:t xml:space="preserve">Листинг 3.2 – </w:t>
      </w:r>
      <w:r w:rsidR="003D4F56" w:rsidRPr="003D4F56">
        <w:t>Модель</w:t>
      </w:r>
      <w:r w:rsidR="003D4F56">
        <w:t xml:space="preserve"> </w:t>
      </w:r>
      <w:r>
        <w:t>результата проверки правила</w:t>
      </w:r>
    </w:p>
    <w:p w14:paraId="0C3A41A4" w14:textId="77777777" w:rsidR="00772710" w:rsidRPr="003D4F56" w:rsidRDefault="00772710" w:rsidP="001C0DDD">
      <w:pPr>
        <w:pStyle w:val="a1"/>
        <w:rPr>
          <w:rFonts w:ascii="Consolas" w:hAnsi="Consolas"/>
          <w:sz w:val="24"/>
          <w:szCs w:val="24"/>
        </w:rPr>
      </w:pPr>
      <w:r w:rsidRPr="003D4F56">
        <w:rPr>
          <w:rFonts w:ascii="Consolas" w:hAnsi="Consolas"/>
          <w:sz w:val="24"/>
          <w:szCs w:val="24"/>
        </w:rPr>
        <w:t>@</w:t>
      </w:r>
      <w:proofErr w:type="spellStart"/>
      <w:r w:rsidRPr="001E553D">
        <w:rPr>
          <w:rFonts w:ascii="Consolas" w:hAnsi="Consolas"/>
          <w:sz w:val="24"/>
          <w:szCs w:val="24"/>
          <w:lang w:val="en-US"/>
        </w:rPr>
        <w:t>dataclass</w:t>
      </w:r>
      <w:proofErr w:type="spellEnd"/>
    </w:p>
    <w:p w14:paraId="31F4EB8C" w14:textId="77777777" w:rsidR="00772710" w:rsidRPr="001E553D" w:rsidRDefault="00772710" w:rsidP="001C0DDD">
      <w:pPr>
        <w:pStyle w:val="a1"/>
        <w:rPr>
          <w:rFonts w:ascii="Consolas" w:hAnsi="Consolas"/>
          <w:sz w:val="24"/>
          <w:szCs w:val="24"/>
          <w:lang w:val="en-US"/>
        </w:rPr>
      </w:pPr>
      <w:r w:rsidRPr="001E553D">
        <w:rPr>
          <w:rFonts w:ascii="Consolas" w:hAnsi="Consolas"/>
          <w:sz w:val="24"/>
          <w:szCs w:val="24"/>
          <w:lang w:val="en-US"/>
        </w:rPr>
        <w:t xml:space="preserve">class </w:t>
      </w:r>
      <w:proofErr w:type="spellStart"/>
      <w:r w:rsidRPr="001E553D">
        <w:rPr>
          <w:rFonts w:ascii="Consolas" w:hAnsi="Consolas"/>
          <w:sz w:val="24"/>
          <w:szCs w:val="24"/>
          <w:lang w:val="en-US"/>
        </w:rPr>
        <w:t>RuleResult</w:t>
      </w:r>
      <w:proofErr w:type="spellEnd"/>
      <w:r w:rsidRPr="001E553D">
        <w:rPr>
          <w:rFonts w:ascii="Consolas" w:hAnsi="Consolas"/>
          <w:sz w:val="24"/>
          <w:szCs w:val="24"/>
          <w:lang w:val="en-US"/>
        </w:rPr>
        <w:t>:</w:t>
      </w:r>
    </w:p>
    <w:p w14:paraId="1BFD31D4" w14:textId="77777777" w:rsidR="00772710" w:rsidRPr="00772710" w:rsidRDefault="00772710" w:rsidP="001C0DDD">
      <w:pPr>
        <w:pStyle w:val="a1"/>
        <w:rPr>
          <w:rFonts w:ascii="Consolas" w:hAnsi="Consolas"/>
          <w:sz w:val="24"/>
          <w:szCs w:val="24"/>
          <w:lang w:val="en-US"/>
        </w:rPr>
      </w:pPr>
      <w:r w:rsidRPr="001E553D">
        <w:rPr>
          <w:rFonts w:ascii="Consolas" w:hAnsi="Consolas"/>
          <w:sz w:val="24"/>
          <w:szCs w:val="24"/>
          <w:lang w:val="en-US"/>
        </w:rPr>
        <w:t xml:space="preserve">    </w:t>
      </w:r>
      <w:proofErr w:type="spellStart"/>
      <w:r w:rsidRPr="00772710">
        <w:rPr>
          <w:rFonts w:ascii="Consolas" w:hAnsi="Consolas"/>
          <w:sz w:val="24"/>
          <w:szCs w:val="24"/>
          <w:lang w:val="en-US"/>
        </w:rPr>
        <w:t>rule_id</w:t>
      </w:r>
      <w:proofErr w:type="spellEnd"/>
      <w:r w:rsidRPr="00772710">
        <w:rPr>
          <w:rFonts w:ascii="Consolas" w:hAnsi="Consolas"/>
          <w:sz w:val="24"/>
          <w:szCs w:val="24"/>
          <w:lang w:val="en-US"/>
        </w:rPr>
        <w:t xml:space="preserve">: </w:t>
      </w:r>
      <w:proofErr w:type="spellStart"/>
      <w:r w:rsidRPr="00772710">
        <w:rPr>
          <w:rFonts w:ascii="Consolas" w:hAnsi="Consolas"/>
          <w:sz w:val="24"/>
          <w:szCs w:val="24"/>
          <w:lang w:val="en-US"/>
        </w:rPr>
        <w:t>str</w:t>
      </w:r>
      <w:proofErr w:type="spellEnd"/>
    </w:p>
    <w:p w14:paraId="5B6D4EEE" w14:textId="77777777" w:rsidR="00772710" w:rsidRPr="00772710" w:rsidRDefault="00772710" w:rsidP="001C0DDD">
      <w:pPr>
        <w:pStyle w:val="a1"/>
        <w:rPr>
          <w:rFonts w:ascii="Consolas" w:hAnsi="Consolas"/>
          <w:sz w:val="24"/>
          <w:szCs w:val="24"/>
          <w:lang w:val="en-US"/>
        </w:rPr>
      </w:pPr>
      <w:r w:rsidRPr="00772710">
        <w:rPr>
          <w:rFonts w:ascii="Consolas" w:hAnsi="Consolas"/>
          <w:sz w:val="24"/>
          <w:szCs w:val="24"/>
          <w:lang w:val="en-US"/>
        </w:rPr>
        <w:t xml:space="preserve">    section: </w:t>
      </w:r>
      <w:proofErr w:type="spellStart"/>
      <w:r w:rsidRPr="00772710">
        <w:rPr>
          <w:rFonts w:ascii="Consolas" w:hAnsi="Consolas"/>
          <w:sz w:val="24"/>
          <w:szCs w:val="24"/>
          <w:lang w:val="en-US"/>
        </w:rPr>
        <w:t>str</w:t>
      </w:r>
      <w:proofErr w:type="spellEnd"/>
    </w:p>
    <w:p w14:paraId="0B79F427" w14:textId="77777777" w:rsidR="00772710" w:rsidRPr="00772710" w:rsidRDefault="00772710" w:rsidP="001C0DDD">
      <w:pPr>
        <w:pStyle w:val="a1"/>
        <w:rPr>
          <w:rFonts w:ascii="Consolas" w:hAnsi="Consolas"/>
          <w:sz w:val="24"/>
          <w:szCs w:val="24"/>
          <w:lang w:val="en-US"/>
        </w:rPr>
      </w:pPr>
      <w:r w:rsidRPr="00772710">
        <w:rPr>
          <w:rFonts w:ascii="Consolas" w:hAnsi="Consolas"/>
          <w:sz w:val="24"/>
          <w:szCs w:val="24"/>
          <w:lang w:val="en-US"/>
        </w:rPr>
        <w:t xml:space="preserve">    description: </w:t>
      </w:r>
      <w:proofErr w:type="spellStart"/>
      <w:r w:rsidRPr="00772710">
        <w:rPr>
          <w:rFonts w:ascii="Consolas" w:hAnsi="Consolas"/>
          <w:sz w:val="24"/>
          <w:szCs w:val="24"/>
          <w:lang w:val="en-US"/>
        </w:rPr>
        <w:t>str</w:t>
      </w:r>
      <w:proofErr w:type="spellEnd"/>
    </w:p>
    <w:p w14:paraId="60984107" w14:textId="77777777" w:rsidR="00772710" w:rsidRPr="00772710" w:rsidRDefault="00772710" w:rsidP="001C0DDD">
      <w:pPr>
        <w:pStyle w:val="a1"/>
        <w:rPr>
          <w:rFonts w:ascii="Consolas" w:hAnsi="Consolas"/>
          <w:sz w:val="24"/>
          <w:szCs w:val="24"/>
          <w:lang w:val="en-US"/>
        </w:rPr>
      </w:pPr>
      <w:r w:rsidRPr="00772710">
        <w:rPr>
          <w:rFonts w:ascii="Consolas" w:hAnsi="Consolas"/>
          <w:sz w:val="24"/>
          <w:szCs w:val="24"/>
          <w:lang w:val="en-US"/>
        </w:rPr>
        <w:t xml:space="preserve">    severity: </w:t>
      </w:r>
      <w:proofErr w:type="spellStart"/>
      <w:proofErr w:type="gramStart"/>
      <w:r w:rsidRPr="00772710">
        <w:rPr>
          <w:rFonts w:ascii="Consolas" w:hAnsi="Consolas"/>
          <w:sz w:val="24"/>
          <w:szCs w:val="24"/>
          <w:lang w:val="en-US"/>
        </w:rPr>
        <w:t>str</w:t>
      </w:r>
      <w:proofErr w:type="spellEnd"/>
      <w:r w:rsidRPr="00772710">
        <w:rPr>
          <w:rFonts w:ascii="Consolas" w:hAnsi="Consolas"/>
          <w:sz w:val="24"/>
          <w:szCs w:val="24"/>
          <w:lang w:val="en-US"/>
        </w:rPr>
        <w:t xml:space="preserve">  #</w:t>
      </w:r>
      <w:proofErr w:type="gramEnd"/>
      <w:r w:rsidRPr="00772710">
        <w:rPr>
          <w:rFonts w:ascii="Consolas" w:hAnsi="Consolas"/>
          <w:sz w:val="24"/>
          <w:szCs w:val="24"/>
          <w:lang w:val="en-US"/>
        </w:rPr>
        <w:t xml:space="preserve"> CRITICAL | RECOMMENDATION</w:t>
      </w:r>
    </w:p>
    <w:p w14:paraId="4C03809C" w14:textId="77777777" w:rsidR="00772710" w:rsidRPr="00772710" w:rsidRDefault="00772710" w:rsidP="001C0DDD">
      <w:pPr>
        <w:pStyle w:val="a1"/>
        <w:rPr>
          <w:rFonts w:ascii="Consolas" w:hAnsi="Consolas"/>
          <w:sz w:val="24"/>
          <w:szCs w:val="24"/>
          <w:lang w:val="en-US"/>
        </w:rPr>
      </w:pPr>
      <w:r w:rsidRPr="00772710">
        <w:rPr>
          <w:rFonts w:ascii="Consolas" w:hAnsi="Consolas"/>
          <w:sz w:val="24"/>
          <w:szCs w:val="24"/>
          <w:lang w:val="en-US"/>
        </w:rPr>
        <w:t xml:space="preserve">    status: </w:t>
      </w:r>
      <w:proofErr w:type="spellStart"/>
      <w:r w:rsidRPr="00772710">
        <w:rPr>
          <w:rFonts w:ascii="Consolas" w:hAnsi="Consolas"/>
          <w:sz w:val="24"/>
          <w:szCs w:val="24"/>
          <w:lang w:val="en-US"/>
        </w:rPr>
        <w:t>str</w:t>
      </w:r>
      <w:proofErr w:type="spellEnd"/>
      <w:r w:rsidRPr="00772710">
        <w:rPr>
          <w:rFonts w:ascii="Consolas" w:hAnsi="Consolas"/>
          <w:sz w:val="24"/>
          <w:szCs w:val="24"/>
          <w:lang w:val="en-US"/>
        </w:rPr>
        <w:t xml:space="preserve"> = "SKIP</w:t>
      </w:r>
      <w:proofErr w:type="gramStart"/>
      <w:r w:rsidRPr="00772710">
        <w:rPr>
          <w:rFonts w:ascii="Consolas" w:hAnsi="Consolas"/>
          <w:sz w:val="24"/>
          <w:szCs w:val="24"/>
          <w:lang w:val="en-US"/>
        </w:rPr>
        <w:t>"  #</w:t>
      </w:r>
      <w:proofErr w:type="gramEnd"/>
      <w:r w:rsidRPr="00772710">
        <w:rPr>
          <w:rFonts w:ascii="Consolas" w:hAnsi="Consolas"/>
          <w:sz w:val="24"/>
          <w:szCs w:val="24"/>
          <w:lang w:val="en-US"/>
        </w:rPr>
        <w:t xml:space="preserve"> SKIP | OK | FAIL</w:t>
      </w:r>
    </w:p>
    <w:p w14:paraId="3D69BD0F" w14:textId="77777777" w:rsidR="00772710" w:rsidRPr="00772710" w:rsidRDefault="00772710" w:rsidP="001C0DDD">
      <w:pPr>
        <w:pStyle w:val="a1"/>
        <w:rPr>
          <w:rFonts w:ascii="Consolas" w:hAnsi="Consolas"/>
          <w:sz w:val="24"/>
          <w:szCs w:val="24"/>
          <w:lang w:val="en-US"/>
        </w:rPr>
      </w:pPr>
      <w:r w:rsidRPr="00772710">
        <w:rPr>
          <w:rFonts w:ascii="Consolas" w:hAnsi="Consolas"/>
          <w:sz w:val="24"/>
          <w:szCs w:val="24"/>
          <w:lang w:val="en-US"/>
        </w:rPr>
        <w:t xml:space="preserve">    message: </w:t>
      </w:r>
      <w:proofErr w:type="spellStart"/>
      <w:r w:rsidRPr="00772710">
        <w:rPr>
          <w:rFonts w:ascii="Consolas" w:hAnsi="Consolas"/>
          <w:sz w:val="24"/>
          <w:szCs w:val="24"/>
          <w:lang w:val="en-US"/>
        </w:rPr>
        <w:t>str</w:t>
      </w:r>
      <w:proofErr w:type="spellEnd"/>
      <w:r w:rsidRPr="00772710">
        <w:rPr>
          <w:rFonts w:ascii="Consolas" w:hAnsi="Consolas"/>
          <w:sz w:val="24"/>
          <w:szCs w:val="24"/>
          <w:lang w:val="en-US"/>
        </w:rPr>
        <w:t xml:space="preserve"> | None = None</w:t>
      </w:r>
    </w:p>
    <w:p w14:paraId="1C86C0DE" w14:textId="77777777" w:rsidR="00772710" w:rsidRPr="00772710" w:rsidRDefault="00772710" w:rsidP="001C0DDD">
      <w:pPr>
        <w:pStyle w:val="a1"/>
        <w:rPr>
          <w:rFonts w:ascii="Consolas" w:hAnsi="Consolas"/>
          <w:sz w:val="24"/>
          <w:szCs w:val="24"/>
          <w:lang w:val="en-US"/>
        </w:rPr>
      </w:pPr>
      <w:r w:rsidRPr="00772710">
        <w:rPr>
          <w:rFonts w:ascii="Consolas" w:hAnsi="Consolas"/>
          <w:sz w:val="24"/>
          <w:szCs w:val="24"/>
          <w:lang w:val="en-US"/>
        </w:rPr>
        <w:t xml:space="preserve">    </w:t>
      </w:r>
      <w:proofErr w:type="spellStart"/>
      <w:r w:rsidRPr="00772710">
        <w:rPr>
          <w:rFonts w:ascii="Consolas" w:hAnsi="Consolas"/>
          <w:sz w:val="24"/>
          <w:szCs w:val="24"/>
          <w:lang w:val="en-US"/>
        </w:rPr>
        <w:t>gost_ref</w:t>
      </w:r>
      <w:proofErr w:type="spellEnd"/>
      <w:r w:rsidRPr="00772710">
        <w:rPr>
          <w:rFonts w:ascii="Consolas" w:hAnsi="Consolas"/>
          <w:sz w:val="24"/>
          <w:szCs w:val="24"/>
          <w:lang w:val="en-US"/>
        </w:rPr>
        <w:t xml:space="preserve">: </w:t>
      </w:r>
      <w:proofErr w:type="spellStart"/>
      <w:r w:rsidRPr="00772710">
        <w:rPr>
          <w:rFonts w:ascii="Consolas" w:hAnsi="Consolas"/>
          <w:sz w:val="24"/>
          <w:szCs w:val="24"/>
          <w:lang w:val="en-US"/>
        </w:rPr>
        <w:t>str</w:t>
      </w:r>
      <w:proofErr w:type="spellEnd"/>
      <w:r w:rsidRPr="00772710">
        <w:rPr>
          <w:rFonts w:ascii="Consolas" w:hAnsi="Consolas"/>
          <w:sz w:val="24"/>
          <w:szCs w:val="24"/>
          <w:lang w:val="en-US"/>
        </w:rPr>
        <w:t xml:space="preserve"> = "0"</w:t>
      </w:r>
    </w:p>
    <w:p w14:paraId="78A1C502" w14:textId="77777777" w:rsidR="00772710" w:rsidRPr="00772710" w:rsidRDefault="00772710" w:rsidP="001C0DDD">
      <w:pPr>
        <w:pStyle w:val="a1"/>
        <w:rPr>
          <w:rFonts w:ascii="Consolas" w:hAnsi="Consolas"/>
          <w:sz w:val="24"/>
          <w:szCs w:val="24"/>
        </w:rPr>
      </w:pPr>
      <w:r w:rsidRPr="00772710">
        <w:rPr>
          <w:rFonts w:ascii="Consolas" w:hAnsi="Consolas"/>
          <w:sz w:val="24"/>
          <w:szCs w:val="24"/>
          <w:lang w:val="en-US"/>
        </w:rPr>
        <w:lastRenderedPageBreak/>
        <w:t xml:space="preserve">    </w:t>
      </w:r>
      <w:proofErr w:type="spellStart"/>
      <w:r w:rsidRPr="00772710">
        <w:rPr>
          <w:rFonts w:ascii="Consolas" w:hAnsi="Consolas"/>
          <w:sz w:val="24"/>
          <w:szCs w:val="24"/>
        </w:rPr>
        <w:t>implemented</w:t>
      </w:r>
      <w:proofErr w:type="spellEnd"/>
      <w:r w:rsidRPr="00772710">
        <w:rPr>
          <w:rFonts w:ascii="Consolas" w:hAnsi="Consolas"/>
          <w:sz w:val="24"/>
          <w:szCs w:val="24"/>
        </w:rPr>
        <w:t xml:space="preserve">: </w:t>
      </w:r>
      <w:proofErr w:type="spellStart"/>
      <w:r w:rsidRPr="00772710">
        <w:rPr>
          <w:rFonts w:ascii="Consolas" w:hAnsi="Consolas"/>
          <w:sz w:val="24"/>
          <w:szCs w:val="24"/>
        </w:rPr>
        <w:t>bool</w:t>
      </w:r>
      <w:proofErr w:type="spellEnd"/>
      <w:r w:rsidRPr="00772710">
        <w:rPr>
          <w:rFonts w:ascii="Consolas" w:hAnsi="Consolas"/>
          <w:sz w:val="24"/>
          <w:szCs w:val="24"/>
        </w:rPr>
        <w:t xml:space="preserve"> = </w:t>
      </w:r>
      <w:proofErr w:type="spellStart"/>
      <w:r w:rsidRPr="00772710">
        <w:rPr>
          <w:rFonts w:ascii="Consolas" w:hAnsi="Consolas"/>
          <w:sz w:val="24"/>
          <w:szCs w:val="24"/>
        </w:rPr>
        <w:t>False</w:t>
      </w:r>
      <w:proofErr w:type="spellEnd"/>
    </w:p>
    <w:p w14:paraId="710FDF0D" w14:textId="77777777" w:rsidR="007819C1" w:rsidRDefault="007819C1" w:rsidP="001C0DDD">
      <w:pPr>
        <w:pStyle w:val="2"/>
        <w:ind w:left="0" w:firstLine="709"/>
      </w:pPr>
      <w:bookmarkStart w:id="125" w:name="_Toc228044061"/>
      <w:bookmarkStart w:id="126" w:name="_Toc228154710"/>
      <w:r>
        <w:t>Библиотека проверочных функций и конфигураций</w:t>
      </w:r>
      <w:bookmarkEnd w:id="125"/>
      <w:bookmarkEnd w:id="126"/>
    </w:p>
    <w:p w14:paraId="08ECE359" w14:textId="77777777" w:rsidR="00757E8A" w:rsidRPr="00757E8A" w:rsidRDefault="00757E8A" w:rsidP="001C0DDD">
      <w:pPr>
        <w:pStyle w:val="a1"/>
      </w:pPr>
      <w:r w:rsidRPr="00757E8A">
        <w:t xml:space="preserve">Вся библиотека проверочных функций организована по принципу разделения ответственности. В корневой директории </w:t>
      </w:r>
      <w:proofErr w:type="spellStart"/>
      <w:r w:rsidRPr="00EF6D0A">
        <w:rPr>
          <w:rFonts w:ascii="Consolas" w:hAnsi="Consolas"/>
          <w:sz w:val="24"/>
          <w:szCs w:val="24"/>
          <w:lang w:val="en-US"/>
        </w:rPr>
        <w:t>utils</w:t>
      </w:r>
      <w:proofErr w:type="spellEnd"/>
      <w:r w:rsidRPr="00F8697A">
        <w:rPr>
          <w:rFonts w:ascii="Consolas" w:hAnsi="Consolas"/>
          <w:sz w:val="24"/>
          <w:szCs w:val="24"/>
        </w:rPr>
        <w:t>/</w:t>
      </w:r>
      <w:r w:rsidRPr="00757E8A">
        <w:t xml:space="preserve"> располагаются специализированные модули, каждый из которых реализует уникальные проверки для конкретного раздела или аспекта документа. Например, </w:t>
      </w:r>
      <w:r w:rsidRPr="00EF6D0A">
        <w:rPr>
          <w:rFonts w:ascii="Consolas" w:hAnsi="Consolas"/>
          <w:sz w:val="24"/>
          <w:szCs w:val="24"/>
          <w:lang w:val="en-US"/>
        </w:rPr>
        <w:t>abstract</w:t>
      </w:r>
      <w:r w:rsidRPr="00F8697A">
        <w:rPr>
          <w:rFonts w:ascii="Consolas" w:hAnsi="Consolas"/>
          <w:sz w:val="24"/>
          <w:szCs w:val="24"/>
        </w:rPr>
        <w:t>_</w:t>
      </w:r>
      <w:proofErr w:type="spellStart"/>
      <w:r w:rsidRPr="00EF6D0A">
        <w:rPr>
          <w:rFonts w:ascii="Consolas" w:hAnsi="Consolas"/>
          <w:sz w:val="24"/>
          <w:szCs w:val="24"/>
          <w:lang w:val="en-US"/>
        </w:rPr>
        <w:t>utils</w:t>
      </w:r>
      <w:proofErr w:type="spellEnd"/>
      <w:r w:rsidRPr="00F8697A">
        <w:rPr>
          <w:rFonts w:ascii="Consolas" w:hAnsi="Consolas"/>
          <w:sz w:val="24"/>
          <w:szCs w:val="24"/>
        </w:rPr>
        <w:t>.</w:t>
      </w:r>
      <w:proofErr w:type="spellStart"/>
      <w:r w:rsidRPr="00EF6D0A">
        <w:rPr>
          <w:rFonts w:ascii="Consolas" w:hAnsi="Consolas"/>
          <w:sz w:val="24"/>
          <w:szCs w:val="24"/>
          <w:lang w:val="en-US"/>
        </w:rPr>
        <w:t>py</w:t>
      </w:r>
      <w:proofErr w:type="spellEnd"/>
      <w:r>
        <w:t>.</w:t>
      </w:r>
    </w:p>
    <w:p w14:paraId="02DA76EC" w14:textId="77777777" w:rsidR="00757E8A" w:rsidRDefault="00757E8A" w:rsidP="001C0DDD">
      <w:pPr>
        <w:pStyle w:val="a1"/>
      </w:pPr>
      <w:r w:rsidRPr="00757E8A">
        <w:t xml:space="preserve">Отдельно выделена поддиректория </w:t>
      </w:r>
      <w:proofErr w:type="spellStart"/>
      <w:r w:rsidRPr="00EF6D0A">
        <w:rPr>
          <w:rFonts w:ascii="Consolas" w:hAnsi="Consolas"/>
          <w:sz w:val="24"/>
          <w:szCs w:val="24"/>
          <w:lang w:val="en-US"/>
        </w:rPr>
        <w:t>utils</w:t>
      </w:r>
      <w:proofErr w:type="spellEnd"/>
      <w:r w:rsidRPr="00F8697A">
        <w:rPr>
          <w:rFonts w:ascii="Consolas" w:hAnsi="Consolas"/>
          <w:sz w:val="24"/>
          <w:szCs w:val="24"/>
        </w:rPr>
        <w:t>/</w:t>
      </w:r>
      <w:r w:rsidRPr="00EF6D0A">
        <w:rPr>
          <w:rFonts w:ascii="Consolas" w:hAnsi="Consolas"/>
          <w:sz w:val="24"/>
          <w:szCs w:val="24"/>
          <w:lang w:val="en-US"/>
        </w:rPr>
        <w:t>common</w:t>
      </w:r>
      <w:r w:rsidRPr="00F8697A">
        <w:rPr>
          <w:rFonts w:ascii="Consolas" w:hAnsi="Consolas"/>
          <w:sz w:val="24"/>
          <w:szCs w:val="24"/>
        </w:rPr>
        <w:t>/</w:t>
      </w:r>
      <w:r w:rsidRPr="00757E8A">
        <w:t>, в которой собраны общие функции, не привязанные к какому-то конкретному разделу документ</w:t>
      </w:r>
      <w:r>
        <w:t>а. Сюда входят:</w:t>
      </w:r>
    </w:p>
    <w:p w14:paraId="1210E7F2" w14:textId="77777777" w:rsidR="00757E8A" w:rsidRPr="00757E8A" w:rsidRDefault="00757E8A" w:rsidP="00C83CB5">
      <w:pPr>
        <w:pStyle w:val="a1"/>
        <w:numPr>
          <w:ilvl w:val="0"/>
          <w:numId w:val="26"/>
        </w:numPr>
      </w:pPr>
      <w:r w:rsidRPr="00636EBA">
        <w:rPr>
          <w:rFonts w:ascii="Consolas" w:hAnsi="Consolas"/>
          <w:sz w:val="24"/>
          <w:szCs w:val="24"/>
        </w:rPr>
        <w:t>regex_</w:t>
      </w:r>
      <w:proofErr w:type="spellStart"/>
      <w:r w:rsidRPr="00636EBA">
        <w:rPr>
          <w:rFonts w:ascii="Consolas" w:hAnsi="Consolas"/>
          <w:sz w:val="24"/>
          <w:szCs w:val="24"/>
        </w:rPr>
        <w:t>utils</w:t>
      </w:r>
      <w:proofErr w:type="spellEnd"/>
      <w:r w:rsidRPr="00636EBA">
        <w:rPr>
          <w:rFonts w:ascii="Consolas" w:hAnsi="Consolas"/>
          <w:sz w:val="24"/>
          <w:szCs w:val="24"/>
        </w:rPr>
        <w:t>.</w:t>
      </w:r>
      <w:proofErr w:type="spellStart"/>
      <w:r w:rsidRPr="00636EBA">
        <w:rPr>
          <w:rFonts w:ascii="Consolas" w:hAnsi="Consolas"/>
          <w:sz w:val="24"/>
          <w:szCs w:val="24"/>
        </w:rPr>
        <w:t>py</w:t>
      </w:r>
      <w:proofErr w:type="spellEnd"/>
      <w:r w:rsidRPr="00757E8A">
        <w:t xml:space="preserve"> – для работы с регулярными выражениями;</w:t>
      </w:r>
    </w:p>
    <w:p w14:paraId="2D9EE8D6" w14:textId="77777777" w:rsidR="00757E8A" w:rsidRDefault="00757E8A" w:rsidP="00C83CB5">
      <w:pPr>
        <w:pStyle w:val="a1"/>
        <w:numPr>
          <w:ilvl w:val="0"/>
          <w:numId w:val="26"/>
        </w:numPr>
      </w:pPr>
      <w:r w:rsidRPr="00636EBA">
        <w:rPr>
          <w:rFonts w:ascii="Consolas" w:hAnsi="Consolas"/>
          <w:sz w:val="24"/>
          <w:szCs w:val="24"/>
        </w:rPr>
        <w:t>text_</w:t>
      </w:r>
      <w:proofErr w:type="spellStart"/>
      <w:r w:rsidRPr="00636EBA">
        <w:rPr>
          <w:rFonts w:ascii="Consolas" w:hAnsi="Consolas"/>
          <w:sz w:val="24"/>
          <w:szCs w:val="24"/>
        </w:rPr>
        <w:t>utils</w:t>
      </w:r>
      <w:proofErr w:type="spellEnd"/>
      <w:r w:rsidRPr="00636EBA">
        <w:rPr>
          <w:rFonts w:ascii="Consolas" w:hAnsi="Consolas"/>
          <w:sz w:val="24"/>
          <w:szCs w:val="24"/>
        </w:rPr>
        <w:t>.</w:t>
      </w:r>
      <w:proofErr w:type="spellStart"/>
      <w:r w:rsidRPr="00636EBA">
        <w:rPr>
          <w:rFonts w:ascii="Consolas" w:hAnsi="Consolas"/>
          <w:sz w:val="24"/>
          <w:szCs w:val="24"/>
        </w:rPr>
        <w:t>py</w:t>
      </w:r>
      <w:proofErr w:type="spellEnd"/>
      <w:r w:rsidRPr="00757E8A">
        <w:t xml:space="preserve"> – для нормализации и обработки текста;</w:t>
      </w:r>
    </w:p>
    <w:p w14:paraId="445733E2" w14:textId="6DB876FA" w:rsidR="00757E8A" w:rsidRDefault="00757E8A" w:rsidP="00C83CB5">
      <w:pPr>
        <w:pStyle w:val="a1"/>
        <w:numPr>
          <w:ilvl w:val="0"/>
          <w:numId w:val="26"/>
        </w:numPr>
      </w:pPr>
      <w:r w:rsidRPr="00636EBA">
        <w:rPr>
          <w:rFonts w:ascii="Consolas" w:hAnsi="Consolas"/>
          <w:sz w:val="24"/>
          <w:szCs w:val="24"/>
        </w:rPr>
        <w:t>section_utils.py</w:t>
      </w:r>
      <w:r>
        <w:t xml:space="preserve"> – для </w:t>
      </w:r>
      <w:r w:rsidRPr="00757E8A">
        <w:t>операций над структурными разделами документа;</w:t>
      </w:r>
    </w:p>
    <w:p w14:paraId="606E2C48" w14:textId="7F8A5308" w:rsidR="007819C1" w:rsidRDefault="00757E8A" w:rsidP="00C83CB5">
      <w:pPr>
        <w:pStyle w:val="a1"/>
        <w:numPr>
          <w:ilvl w:val="0"/>
          <w:numId w:val="26"/>
        </w:numPr>
      </w:pPr>
      <w:r w:rsidRPr="00636EBA">
        <w:rPr>
          <w:rFonts w:ascii="Consolas" w:hAnsi="Consolas"/>
          <w:sz w:val="24"/>
          <w:szCs w:val="24"/>
        </w:rPr>
        <w:t>rich_utils.py</w:t>
      </w:r>
      <w:r>
        <w:t xml:space="preserve"> – для </w:t>
      </w:r>
      <w:r w:rsidRPr="00757E8A">
        <w:t>работы с расширенными признаками (</w:t>
      </w:r>
      <w:r>
        <w:t>таблицы, форматирование</w:t>
      </w:r>
      <w:r w:rsidRPr="00757E8A">
        <w:t xml:space="preserve"> и т.п.)</w:t>
      </w:r>
      <w:r w:rsidR="00DC4FFE">
        <w:t>.</w:t>
      </w:r>
    </w:p>
    <w:p w14:paraId="7DA5B56C" w14:textId="3F424A82" w:rsidR="00757E8A" w:rsidRDefault="00757E8A" w:rsidP="001C0DDD">
      <w:pPr>
        <w:pStyle w:val="a1"/>
      </w:pPr>
      <w:r>
        <w:t>Благодаря вынесению функций по разным секциям, исключает</w:t>
      </w:r>
      <w:r w:rsidR="009E5E7A">
        <w:t>ся</w:t>
      </w:r>
      <w:r>
        <w:t xml:space="preserve"> дублирование и соответствует принципу, заложенному в п. 2.5.1.</w:t>
      </w:r>
    </w:p>
    <w:p w14:paraId="592DE652" w14:textId="77777777" w:rsidR="00757E8A" w:rsidRDefault="00757E8A" w:rsidP="001C0DDD">
      <w:pPr>
        <w:pStyle w:val="3"/>
        <w:ind w:left="0" w:firstLine="709"/>
        <w:rPr>
          <w:b/>
        </w:rPr>
      </w:pPr>
      <w:bookmarkStart w:id="127" w:name="_Toc228044062"/>
      <w:bookmarkStart w:id="128" w:name="_Toc228154711"/>
      <w:r w:rsidRPr="00757E8A">
        <w:rPr>
          <w:b/>
        </w:rPr>
        <w:t>Централизация конфигурации</w:t>
      </w:r>
      <w:bookmarkEnd w:id="127"/>
      <w:bookmarkEnd w:id="128"/>
    </w:p>
    <w:p w14:paraId="50E9BBD1" w14:textId="77777777" w:rsidR="00757E8A" w:rsidRDefault="00757E8A" w:rsidP="001C0DDD">
      <w:pPr>
        <w:pStyle w:val="a1"/>
      </w:pPr>
      <w:r w:rsidRPr="00757E8A">
        <w:t>Все настраиваемые параметры, от которых зависит поведение проверок, вынесены в отдельные конфигурационные файлы.</w:t>
      </w:r>
      <w:r>
        <w:t xml:space="preserve"> </w:t>
      </w:r>
      <w:r w:rsidRPr="00757E8A">
        <w:t>Д</w:t>
      </w:r>
      <w:r>
        <w:t xml:space="preserve">ва основных файла конфигурации – </w:t>
      </w:r>
      <w:r w:rsidRPr="00EF6D0A">
        <w:rPr>
          <w:rFonts w:ascii="Consolas" w:hAnsi="Consolas"/>
          <w:sz w:val="24"/>
          <w:szCs w:val="24"/>
          <w:lang w:val="en-US"/>
        </w:rPr>
        <w:t>regex</w:t>
      </w:r>
      <w:r w:rsidRPr="00F8697A">
        <w:rPr>
          <w:rFonts w:ascii="Consolas" w:hAnsi="Consolas"/>
          <w:sz w:val="24"/>
          <w:szCs w:val="24"/>
        </w:rPr>
        <w:t>_</w:t>
      </w:r>
      <w:r w:rsidRPr="00EF6D0A">
        <w:rPr>
          <w:rFonts w:ascii="Consolas" w:hAnsi="Consolas"/>
          <w:sz w:val="24"/>
          <w:szCs w:val="24"/>
          <w:lang w:val="en-US"/>
        </w:rPr>
        <w:t>patterns</w:t>
      </w:r>
      <w:r w:rsidRPr="00F8697A">
        <w:rPr>
          <w:rFonts w:ascii="Consolas" w:hAnsi="Consolas"/>
          <w:sz w:val="24"/>
          <w:szCs w:val="24"/>
        </w:rPr>
        <w:t>.</w:t>
      </w:r>
      <w:proofErr w:type="spellStart"/>
      <w:r w:rsidRPr="00EF6D0A">
        <w:rPr>
          <w:rFonts w:ascii="Consolas" w:hAnsi="Consolas"/>
          <w:sz w:val="24"/>
          <w:szCs w:val="24"/>
          <w:lang w:val="en-US"/>
        </w:rPr>
        <w:t>py</w:t>
      </w:r>
      <w:proofErr w:type="spellEnd"/>
      <w:r>
        <w:t xml:space="preserve"> и </w:t>
      </w:r>
      <w:r w:rsidRPr="00EF6D0A">
        <w:rPr>
          <w:rFonts w:ascii="Consolas" w:hAnsi="Consolas"/>
          <w:sz w:val="24"/>
          <w:szCs w:val="24"/>
          <w:lang w:val="en-US"/>
        </w:rPr>
        <w:t>validation</w:t>
      </w:r>
      <w:r w:rsidRPr="00F8697A">
        <w:rPr>
          <w:rFonts w:ascii="Consolas" w:hAnsi="Consolas"/>
          <w:sz w:val="24"/>
          <w:szCs w:val="24"/>
        </w:rPr>
        <w:t>_</w:t>
      </w:r>
      <w:r w:rsidRPr="00EF6D0A">
        <w:rPr>
          <w:rFonts w:ascii="Consolas" w:hAnsi="Consolas"/>
          <w:sz w:val="24"/>
          <w:szCs w:val="24"/>
          <w:lang w:val="en-US"/>
        </w:rPr>
        <w:t>constants</w:t>
      </w:r>
      <w:r w:rsidRPr="00F8697A">
        <w:rPr>
          <w:rFonts w:ascii="Consolas" w:hAnsi="Consolas"/>
          <w:sz w:val="24"/>
          <w:szCs w:val="24"/>
        </w:rPr>
        <w:t>.</w:t>
      </w:r>
      <w:proofErr w:type="spellStart"/>
      <w:r w:rsidRPr="00EF6D0A">
        <w:rPr>
          <w:rFonts w:ascii="Consolas" w:hAnsi="Consolas"/>
          <w:sz w:val="24"/>
          <w:szCs w:val="24"/>
          <w:lang w:val="en-US"/>
        </w:rPr>
        <w:t>py</w:t>
      </w:r>
      <w:proofErr w:type="spellEnd"/>
      <w:r>
        <w:t xml:space="preserve"> – расположены </w:t>
      </w:r>
      <w:r w:rsidRPr="00757E8A">
        <w:t xml:space="preserve">в директории </w:t>
      </w:r>
      <w:proofErr w:type="spellStart"/>
      <w:r w:rsidRPr="00EF6D0A">
        <w:rPr>
          <w:rFonts w:ascii="Consolas" w:hAnsi="Consolas"/>
          <w:sz w:val="24"/>
          <w:szCs w:val="24"/>
          <w:lang w:val="en-US"/>
        </w:rPr>
        <w:t>config</w:t>
      </w:r>
      <w:proofErr w:type="spellEnd"/>
      <w:r w:rsidRPr="00F8697A">
        <w:rPr>
          <w:rFonts w:ascii="Consolas" w:hAnsi="Consolas"/>
          <w:sz w:val="24"/>
          <w:szCs w:val="24"/>
        </w:rPr>
        <w:t>/</w:t>
      </w:r>
      <w:r w:rsidRPr="00757E8A">
        <w:t>.</w:t>
      </w:r>
    </w:p>
    <w:p w14:paraId="31D72D93" w14:textId="77777777" w:rsidR="00757E8A" w:rsidRDefault="00757E8A" w:rsidP="001C0DDD">
      <w:pPr>
        <w:pStyle w:val="a1"/>
      </w:pPr>
      <w:r w:rsidRPr="00757E8A">
        <w:t xml:space="preserve">Файл </w:t>
      </w:r>
      <w:r w:rsidRPr="00EF6D0A">
        <w:rPr>
          <w:rFonts w:ascii="Consolas" w:hAnsi="Consolas"/>
          <w:sz w:val="24"/>
          <w:szCs w:val="24"/>
          <w:lang w:val="en-US"/>
        </w:rPr>
        <w:t>regex</w:t>
      </w:r>
      <w:r w:rsidRPr="00F8697A">
        <w:rPr>
          <w:rFonts w:ascii="Consolas" w:hAnsi="Consolas"/>
          <w:sz w:val="24"/>
          <w:szCs w:val="24"/>
        </w:rPr>
        <w:t>_</w:t>
      </w:r>
      <w:r w:rsidRPr="00EF6D0A">
        <w:rPr>
          <w:rFonts w:ascii="Consolas" w:hAnsi="Consolas"/>
          <w:sz w:val="24"/>
          <w:szCs w:val="24"/>
          <w:lang w:val="en-US"/>
        </w:rPr>
        <w:t>patterns</w:t>
      </w:r>
      <w:r w:rsidRPr="00F8697A">
        <w:rPr>
          <w:rFonts w:ascii="Consolas" w:hAnsi="Consolas"/>
          <w:sz w:val="24"/>
          <w:szCs w:val="24"/>
        </w:rPr>
        <w:t>.</w:t>
      </w:r>
      <w:proofErr w:type="spellStart"/>
      <w:r w:rsidRPr="00EF6D0A">
        <w:rPr>
          <w:rFonts w:ascii="Consolas" w:hAnsi="Consolas"/>
          <w:sz w:val="24"/>
          <w:szCs w:val="24"/>
          <w:lang w:val="en-US"/>
        </w:rPr>
        <w:t>py</w:t>
      </w:r>
      <w:proofErr w:type="spellEnd"/>
      <w:r w:rsidRPr="00757E8A">
        <w:t xml:space="preserve"> содержит единый набор регулярных выражений, используемых для поиска и проверки структурных элементов документа: номеров таблиц и рисунков, под</w:t>
      </w:r>
      <w:r>
        <w:t>писей, ссылок, примечаний и т.д</w:t>
      </w:r>
      <w:r w:rsidRPr="00757E8A">
        <w:t>.</w:t>
      </w:r>
    </w:p>
    <w:p w14:paraId="26FC226B" w14:textId="77777777" w:rsidR="00757E8A" w:rsidRDefault="00757E8A" w:rsidP="001C0DDD">
      <w:pPr>
        <w:pStyle w:val="a1"/>
      </w:pPr>
      <w:r w:rsidRPr="00757E8A">
        <w:lastRenderedPageBreak/>
        <w:t xml:space="preserve">Файл </w:t>
      </w:r>
      <w:r w:rsidRPr="00EF6D0A">
        <w:rPr>
          <w:rFonts w:ascii="Consolas" w:hAnsi="Consolas"/>
          <w:sz w:val="24"/>
          <w:szCs w:val="24"/>
          <w:lang w:val="en-US"/>
        </w:rPr>
        <w:t>validation</w:t>
      </w:r>
      <w:r w:rsidRPr="00F8697A">
        <w:rPr>
          <w:rFonts w:ascii="Consolas" w:hAnsi="Consolas"/>
          <w:sz w:val="24"/>
          <w:szCs w:val="24"/>
        </w:rPr>
        <w:t>_</w:t>
      </w:r>
      <w:r w:rsidRPr="00EF6D0A">
        <w:rPr>
          <w:rFonts w:ascii="Consolas" w:hAnsi="Consolas"/>
          <w:sz w:val="24"/>
          <w:szCs w:val="24"/>
          <w:lang w:val="en-US"/>
        </w:rPr>
        <w:t>constants</w:t>
      </w:r>
      <w:r w:rsidRPr="00F8697A">
        <w:rPr>
          <w:rFonts w:ascii="Consolas" w:hAnsi="Consolas"/>
          <w:sz w:val="24"/>
          <w:szCs w:val="24"/>
        </w:rPr>
        <w:t>.</w:t>
      </w:r>
      <w:proofErr w:type="spellStart"/>
      <w:r w:rsidRPr="00EF6D0A">
        <w:rPr>
          <w:rFonts w:ascii="Consolas" w:hAnsi="Consolas"/>
          <w:sz w:val="24"/>
          <w:szCs w:val="24"/>
          <w:lang w:val="en-US"/>
        </w:rPr>
        <w:t>py</w:t>
      </w:r>
      <w:proofErr w:type="spellEnd"/>
      <w:r w:rsidRPr="00757E8A">
        <w:t xml:space="preserve">, в свою очередь, хранит ключевые константы для </w:t>
      </w:r>
      <w:proofErr w:type="spellStart"/>
      <w:r w:rsidRPr="00757E8A">
        <w:t>парсинга</w:t>
      </w:r>
      <w:proofErr w:type="spellEnd"/>
      <w:r w:rsidRPr="00757E8A">
        <w:t xml:space="preserve"> и </w:t>
      </w:r>
      <w:proofErr w:type="spellStart"/>
      <w:r w:rsidRPr="00757E8A">
        <w:t>валидации</w:t>
      </w:r>
      <w:proofErr w:type="spellEnd"/>
      <w:r w:rsidRPr="00757E8A">
        <w:t>: названия обязательных секций, списки ключевых слов, пути к тестовым файлам и прочие статические данные.</w:t>
      </w:r>
    </w:p>
    <w:p w14:paraId="31C11752" w14:textId="77777777" w:rsidR="00757E8A" w:rsidRDefault="00757E8A" w:rsidP="001C0DDD">
      <w:pPr>
        <w:pStyle w:val="3"/>
        <w:ind w:left="0" w:firstLine="709"/>
        <w:rPr>
          <w:b/>
        </w:rPr>
      </w:pPr>
      <w:bookmarkStart w:id="129" w:name="_Toc228044063"/>
      <w:bookmarkStart w:id="130" w:name="_Toc228154712"/>
      <w:r w:rsidRPr="00757E8A">
        <w:rPr>
          <w:b/>
        </w:rPr>
        <w:t>Экстракторы для извлечения признаков</w:t>
      </w:r>
      <w:bookmarkEnd w:id="129"/>
      <w:bookmarkEnd w:id="130"/>
    </w:p>
    <w:p w14:paraId="57A88452" w14:textId="77777777" w:rsidR="0081781C" w:rsidRDefault="00757E8A" w:rsidP="001C0DDD">
      <w:pPr>
        <w:pStyle w:val="a1"/>
      </w:pPr>
      <w:r w:rsidRPr="00757E8A">
        <w:t>Д</w:t>
      </w:r>
      <w:r w:rsidR="0081781C">
        <w:t>ля того чтобы превратить исходный</w:t>
      </w:r>
      <w:r w:rsidRPr="00757E8A">
        <w:t xml:space="preserve"> DOCX-файл в структурированный набор признаков, пригодный для формализованной проверки, в системе выделен отдельный слой экстракторов, расположенный в директории </w:t>
      </w:r>
      <w:r w:rsidRPr="00EF6D0A">
        <w:rPr>
          <w:rFonts w:ascii="Consolas" w:hAnsi="Consolas"/>
          <w:sz w:val="24"/>
          <w:szCs w:val="24"/>
          <w:lang w:val="en-US"/>
        </w:rPr>
        <w:t>services</w:t>
      </w:r>
      <w:r w:rsidRPr="00F8697A">
        <w:rPr>
          <w:rFonts w:ascii="Consolas" w:hAnsi="Consolas"/>
          <w:sz w:val="24"/>
          <w:szCs w:val="24"/>
        </w:rPr>
        <w:t>/</w:t>
      </w:r>
      <w:r w:rsidRPr="00EF6D0A">
        <w:rPr>
          <w:rFonts w:ascii="Consolas" w:hAnsi="Consolas"/>
          <w:sz w:val="24"/>
          <w:szCs w:val="24"/>
          <w:lang w:val="en-US"/>
        </w:rPr>
        <w:t>extractors</w:t>
      </w:r>
      <w:r w:rsidRPr="00F8697A">
        <w:rPr>
          <w:rFonts w:ascii="Consolas" w:hAnsi="Consolas"/>
          <w:sz w:val="24"/>
          <w:szCs w:val="24"/>
        </w:rPr>
        <w:t>/</w:t>
      </w:r>
      <w:r w:rsidRPr="00757E8A">
        <w:t>. Каждый экстрактор специализируется на извлечении определё</w:t>
      </w:r>
      <w:r w:rsidR="0081781C">
        <w:t>нного типа признаков:</w:t>
      </w:r>
    </w:p>
    <w:p w14:paraId="76E92E54" w14:textId="77777777" w:rsidR="0081781C" w:rsidRPr="00636EBA" w:rsidRDefault="0081781C" w:rsidP="00C83CB5">
      <w:pPr>
        <w:pStyle w:val="a1"/>
        <w:numPr>
          <w:ilvl w:val="0"/>
          <w:numId w:val="27"/>
        </w:numPr>
        <w:rPr>
          <w:szCs w:val="28"/>
          <w:lang w:val="en-US"/>
        </w:rPr>
      </w:pPr>
      <w:r w:rsidRPr="00636EBA">
        <w:rPr>
          <w:rFonts w:ascii="Consolas" w:hAnsi="Consolas"/>
          <w:sz w:val="24"/>
          <w:szCs w:val="24"/>
          <w:lang w:val="en-US"/>
        </w:rPr>
        <w:t>paragraph_extractor.</w:t>
      </w:r>
      <w:proofErr w:type="spellStart"/>
      <w:r w:rsidRPr="00636EBA">
        <w:rPr>
          <w:rFonts w:ascii="Consolas" w:hAnsi="Consolas"/>
          <w:sz w:val="24"/>
          <w:szCs w:val="24"/>
          <w:lang w:val="en-US"/>
        </w:rPr>
        <w:t>py</w:t>
      </w:r>
      <w:proofErr w:type="spellEnd"/>
      <w:r w:rsidRPr="00636EBA">
        <w:rPr>
          <w:szCs w:val="28"/>
          <w:lang w:val="en-US"/>
        </w:rPr>
        <w:t xml:space="preserve"> – отвечает </w:t>
      </w:r>
      <w:r w:rsidR="00757E8A" w:rsidRPr="00636EBA">
        <w:rPr>
          <w:szCs w:val="28"/>
          <w:lang w:val="en-US"/>
        </w:rPr>
        <w:t>за признаки абзацев (стиль, выравнивание, отступы, межстрочные интервалы);</w:t>
      </w:r>
    </w:p>
    <w:p w14:paraId="6AA345F9" w14:textId="72783F42" w:rsidR="0081781C" w:rsidRDefault="0081781C" w:rsidP="00C83CB5">
      <w:pPr>
        <w:pStyle w:val="a1"/>
        <w:numPr>
          <w:ilvl w:val="0"/>
          <w:numId w:val="27"/>
        </w:numPr>
        <w:rPr>
          <w:szCs w:val="28"/>
          <w:lang w:val="en-US"/>
        </w:rPr>
      </w:pPr>
      <w:r w:rsidRPr="00636EBA">
        <w:rPr>
          <w:rFonts w:ascii="Consolas" w:hAnsi="Consolas"/>
          <w:sz w:val="24"/>
          <w:szCs w:val="24"/>
          <w:lang w:val="en-US"/>
        </w:rPr>
        <w:t>table_extractor.</w:t>
      </w:r>
      <w:proofErr w:type="spellStart"/>
      <w:r w:rsidRPr="00636EBA">
        <w:rPr>
          <w:rFonts w:ascii="Consolas" w:hAnsi="Consolas"/>
          <w:sz w:val="24"/>
          <w:szCs w:val="24"/>
          <w:lang w:val="en-US"/>
        </w:rPr>
        <w:t>py</w:t>
      </w:r>
      <w:proofErr w:type="spellEnd"/>
      <w:r w:rsidRPr="00636EBA">
        <w:rPr>
          <w:szCs w:val="28"/>
          <w:lang w:val="en-US"/>
        </w:rPr>
        <w:t xml:space="preserve"> – отвечает за </w:t>
      </w:r>
      <w:r w:rsidR="00757E8A" w:rsidRPr="00636EBA">
        <w:rPr>
          <w:szCs w:val="28"/>
          <w:lang w:val="en-US"/>
        </w:rPr>
        <w:t xml:space="preserve">структуру таблиц (количество строк и </w:t>
      </w:r>
      <w:proofErr w:type="spellStart"/>
      <w:r w:rsidR="00757E8A" w:rsidRPr="00636EBA">
        <w:rPr>
          <w:szCs w:val="28"/>
          <w:lang w:val="en-US"/>
        </w:rPr>
        <w:t>столбцов</w:t>
      </w:r>
      <w:proofErr w:type="spellEnd"/>
      <w:r w:rsidR="00757E8A" w:rsidRPr="00636EBA">
        <w:rPr>
          <w:szCs w:val="28"/>
          <w:lang w:val="en-US"/>
        </w:rPr>
        <w:t xml:space="preserve">, </w:t>
      </w:r>
      <w:proofErr w:type="spellStart"/>
      <w:r w:rsidR="00757E8A" w:rsidRPr="00636EBA">
        <w:rPr>
          <w:szCs w:val="28"/>
          <w:lang w:val="en-US"/>
        </w:rPr>
        <w:t>заголовки</w:t>
      </w:r>
      <w:proofErr w:type="spellEnd"/>
      <w:r w:rsidR="00757E8A" w:rsidRPr="00636EBA">
        <w:rPr>
          <w:szCs w:val="28"/>
          <w:lang w:val="en-US"/>
        </w:rPr>
        <w:t xml:space="preserve">, </w:t>
      </w:r>
      <w:proofErr w:type="spellStart"/>
      <w:r w:rsidR="00757E8A" w:rsidRPr="00636EBA">
        <w:rPr>
          <w:szCs w:val="28"/>
          <w:lang w:val="en-US"/>
        </w:rPr>
        <w:t>границы</w:t>
      </w:r>
      <w:proofErr w:type="spellEnd"/>
      <w:r w:rsidR="00757E8A" w:rsidRPr="00636EBA">
        <w:rPr>
          <w:szCs w:val="28"/>
          <w:lang w:val="en-US"/>
        </w:rPr>
        <w:t>);</w:t>
      </w:r>
    </w:p>
    <w:p w14:paraId="14C04C3C" w14:textId="43DFE41A" w:rsidR="0081781C" w:rsidRPr="00636EBA" w:rsidRDefault="0081781C" w:rsidP="00C83CB5">
      <w:pPr>
        <w:pStyle w:val="a1"/>
        <w:numPr>
          <w:ilvl w:val="0"/>
          <w:numId w:val="27"/>
        </w:numPr>
        <w:rPr>
          <w:szCs w:val="28"/>
        </w:rPr>
      </w:pPr>
      <w:r w:rsidRPr="00636EBA">
        <w:rPr>
          <w:rFonts w:ascii="Consolas" w:hAnsi="Consolas"/>
          <w:sz w:val="24"/>
          <w:szCs w:val="24"/>
          <w:lang w:val="en-US"/>
        </w:rPr>
        <w:t>formula</w:t>
      </w:r>
      <w:r w:rsidRPr="00636EBA">
        <w:rPr>
          <w:rFonts w:ascii="Consolas" w:hAnsi="Consolas"/>
          <w:sz w:val="24"/>
          <w:szCs w:val="24"/>
        </w:rPr>
        <w:t>_</w:t>
      </w:r>
      <w:r w:rsidRPr="00636EBA">
        <w:rPr>
          <w:rFonts w:ascii="Consolas" w:hAnsi="Consolas"/>
          <w:sz w:val="24"/>
          <w:szCs w:val="24"/>
          <w:lang w:val="en-US"/>
        </w:rPr>
        <w:t>extractor</w:t>
      </w:r>
      <w:r w:rsidRPr="00636EBA">
        <w:rPr>
          <w:rFonts w:ascii="Consolas" w:hAnsi="Consolas"/>
          <w:sz w:val="24"/>
          <w:szCs w:val="24"/>
        </w:rPr>
        <w:t>.</w:t>
      </w:r>
      <w:proofErr w:type="spellStart"/>
      <w:r w:rsidRPr="00636EBA">
        <w:rPr>
          <w:rFonts w:ascii="Consolas" w:hAnsi="Consolas"/>
          <w:sz w:val="24"/>
          <w:szCs w:val="24"/>
          <w:lang w:val="en-US"/>
        </w:rPr>
        <w:t>py</w:t>
      </w:r>
      <w:proofErr w:type="spellEnd"/>
      <w:r w:rsidR="00636EBA" w:rsidRPr="00636EBA">
        <w:rPr>
          <w:szCs w:val="28"/>
        </w:rPr>
        <w:t xml:space="preserve"> </w:t>
      </w:r>
      <w:r w:rsidRPr="00636EBA">
        <w:rPr>
          <w:szCs w:val="28"/>
        </w:rPr>
        <w:t xml:space="preserve">– отвечает за </w:t>
      </w:r>
      <w:r w:rsidR="00757E8A" w:rsidRPr="00636EBA">
        <w:rPr>
          <w:szCs w:val="28"/>
        </w:rPr>
        <w:t>формулы (текст, выравнивание, номера);</w:t>
      </w:r>
    </w:p>
    <w:p w14:paraId="3039470E" w14:textId="77777777" w:rsidR="0081781C" w:rsidRPr="00636EBA" w:rsidRDefault="0081781C" w:rsidP="00C83CB5">
      <w:pPr>
        <w:pStyle w:val="a1"/>
        <w:numPr>
          <w:ilvl w:val="0"/>
          <w:numId w:val="27"/>
        </w:numPr>
        <w:rPr>
          <w:szCs w:val="28"/>
          <w:lang w:val="en-US"/>
        </w:rPr>
      </w:pPr>
      <w:r w:rsidRPr="00636EBA">
        <w:rPr>
          <w:rFonts w:ascii="Consolas" w:hAnsi="Consolas"/>
          <w:sz w:val="24"/>
          <w:szCs w:val="24"/>
          <w:lang w:val="en-US"/>
        </w:rPr>
        <w:t>caption_link_extractor.py</w:t>
      </w:r>
      <w:r w:rsidRPr="00636EBA">
        <w:rPr>
          <w:szCs w:val="28"/>
          <w:lang w:val="en-US"/>
        </w:rPr>
        <w:t xml:space="preserve"> – </w:t>
      </w:r>
      <w:proofErr w:type="spellStart"/>
      <w:r w:rsidRPr="00636EBA">
        <w:rPr>
          <w:szCs w:val="28"/>
          <w:lang w:val="en-US"/>
        </w:rPr>
        <w:t>отвечает</w:t>
      </w:r>
      <w:proofErr w:type="spellEnd"/>
      <w:r w:rsidRPr="00636EBA">
        <w:rPr>
          <w:szCs w:val="28"/>
          <w:lang w:val="en-US"/>
        </w:rPr>
        <w:t xml:space="preserve"> </w:t>
      </w:r>
      <w:proofErr w:type="spellStart"/>
      <w:r w:rsidRPr="00636EBA">
        <w:rPr>
          <w:szCs w:val="28"/>
          <w:lang w:val="en-US"/>
        </w:rPr>
        <w:t>за</w:t>
      </w:r>
      <w:proofErr w:type="spellEnd"/>
      <w:r w:rsidRPr="00636EBA">
        <w:rPr>
          <w:szCs w:val="28"/>
          <w:lang w:val="en-US"/>
        </w:rPr>
        <w:t xml:space="preserve"> </w:t>
      </w:r>
      <w:r w:rsidR="00757E8A" w:rsidRPr="00636EBA">
        <w:rPr>
          <w:szCs w:val="28"/>
          <w:lang w:val="en-US"/>
        </w:rPr>
        <w:t>подписи к рисункам и табл</w:t>
      </w:r>
      <w:r w:rsidR="007008A4" w:rsidRPr="00636EBA">
        <w:rPr>
          <w:szCs w:val="28"/>
          <w:lang w:val="en-US"/>
        </w:rPr>
        <w:t xml:space="preserve">ицам и </w:t>
      </w:r>
      <w:r w:rsidRPr="00636EBA">
        <w:rPr>
          <w:szCs w:val="28"/>
          <w:lang w:val="en-US"/>
        </w:rPr>
        <w:t>за ссылки на них;</w:t>
      </w:r>
    </w:p>
    <w:p w14:paraId="2067B2D6" w14:textId="77777777" w:rsidR="0081781C" w:rsidRPr="00636EBA" w:rsidRDefault="0081781C" w:rsidP="00C83CB5">
      <w:pPr>
        <w:pStyle w:val="a1"/>
        <w:numPr>
          <w:ilvl w:val="0"/>
          <w:numId w:val="27"/>
        </w:numPr>
        <w:rPr>
          <w:szCs w:val="28"/>
          <w:lang w:val="en-US"/>
        </w:rPr>
      </w:pPr>
      <w:r w:rsidRPr="00636EBA">
        <w:rPr>
          <w:rFonts w:ascii="Consolas" w:hAnsi="Consolas"/>
          <w:sz w:val="24"/>
          <w:szCs w:val="24"/>
          <w:lang w:val="en-US"/>
        </w:rPr>
        <w:t>notes_footnotes_extractor.</w:t>
      </w:r>
      <w:proofErr w:type="spellStart"/>
      <w:r w:rsidRPr="00636EBA">
        <w:rPr>
          <w:rFonts w:ascii="Consolas" w:hAnsi="Consolas"/>
          <w:sz w:val="24"/>
          <w:szCs w:val="24"/>
          <w:lang w:val="en-US"/>
        </w:rPr>
        <w:t>py</w:t>
      </w:r>
      <w:proofErr w:type="spellEnd"/>
      <w:r w:rsidRPr="00636EBA">
        <w:rPr>
          <w:szCs w:val="28"/>
          <w:lang w:val="en-US"/>
        </w:rPr>
        <w:t xml:space="preserve"> – отвечает за </w:t>
      </w:r>
      <w:r w:rsidR="00757E8A" w:rsidRPr="00636EBA">
        <w:rPr>
          <w:szCs w:val="28"/>
          <w:lang w:val="en-US"/>
        </w:rPr>
        <w:t>примечания и сноски;</w:t>
      </w:r>
    </w:p>
    <w:p w14:paraId="454491E9" w14:textId="58AC9FF8" w:rsidR="0081781C" w:rsidRPr="00636EBA" w:rsidRDefault="00757E8A" w:rsidP="00C83CB5">
      <w:pPr>
        <w:pStyle w:val="a1"/>
        <w:numPr>
          <w:ilvl w:val="0"/>
          <w:numId w:val="27"/>
        </w:numPr>
        <w:rPr>
          <w:szCs w:val="28"/>
        </w:rPr>
      </w:pPr>
      <w:r w:rsidRPr="00636EBA">
        <w:rPr>
          <w:rFonts w:ascii="Consolas" w:hAnsi="Consolas"/>
          <w:sz w:val="24"/>
          <w:szCs w:val="24"/>
          <w:lang w:val="en-US"/>
        </w:rPr>
        <w:t>f</w:t>
      </w:r>
      <w:r w:rsidR="0081781C" w:rsidRPr="00636EBA">
        <w:rPr>
          <w:rFonts w:ascii="Consolas" w:hAnsi="Consolas"/>
          <w:sz w:val="24"/>
          <w:szCs w:val="24"/>
          <w:lang w:val="en-US"/>
        </w:rPr>
        <w:t>ooter</w:t>
      </w:r>
      <w:r w:rsidR="0081781C" w:rsidRPr="00636EBA">
        <w:rPr>
          <w:rFonts w:ascii="Consolas" w:hAnsi="Consolas"/>
          <w:sz w:val="24"/>
          <w:szCs w:val="24"/>
        </w:rPr>
        <w:t>_</w:t>
      </w:r>
      <w:r w:rsidR="0081781C" w:rsidRPr="00636EBA">
        <w:rPr>
          <w:rFonts w:ascii="Consolas" w:hAnsi="Consolas"/>
          <w:sz w:val="24"/>
          <w:szCs w:val="24"/>
          <w:lang w:val="en-US"/>
        </w:rPr>
        <w:t>extractor</w:t>
      </w:r>
      <w:r w:rsidR="0081781C" w:rsidRPr="00636EBA">
        <w:rPr>
          <w:rFonts w:ascii="Consolas" w:hAnsi="Consolas"/>
          <w:sz w:val="24"/>
          <w:szCs w:val="24"/>
        </w:rPr>
        <w:t>.</w:t>
      </w:r>
      <w:proofErr w:type="spellStart"/>
      <w:r w:rsidR="0081781C" w:rsidRPr="00636EBA">
        <w:rPr>
          <w:rFonts w:ascii="Consolas" w:hAnsi="Consolas"/>
          <w:sz w:val="24"/>
          <w:szCs w:val="24"/>
          <w:lang w:val="en-US"/>
        </w:rPr>
        <w:t>py</w:t>
      </w:r>
      <w:proofErr w:type="spellEnd"/>
      <w:r w:rsidR="0081781C" w:rsidRPr="00636EBA">
        <w:rPr>
          <w:szCs w:val="28"/>
        </w:rPr>
        <w:t xml:space="preserve"> – отвечает за </w:t>
      </w:r>
      <w:r w:rsidRPr="00636EBA">
        <w:rPr>
          <w:szCs w:val="28"/>
        </w:rPr>
        <w:t>параметры колонтитулов;</w:t>
      </w:r>
    </w:p>
    <w:p w14:paraId="729E6D23" w14:textId="0FC330A7" w:rsidR="0081781C" w:rsidRPr="00636EBA" w:rsidRDefault="0081781C" w:rsidP="00C83CB5">
      <w:pPr>
        <w:pStyle w:val="a1"/>
        <w:numPr>
          <w:ilvl w:val="0"/>
          <w:numId w:val="27"/>
        </w:numPr>
        <w:rPr>
          <w:szCs w:val="28"/>
        </w:rPr>
      </w:pPr>
      <w:r w:rsidRPr="00636EBA">
        <w:rPr>
          <w:rFonts w:ascii="Consolas" w:hAnsi="Consolas"/>
          <w:sz w:val="24"/>
          <w:szCs w:val="24"/>
          <w:lang w:val="en-US"/>
        </w:rPr>
        <w:t>toc</w:t>
      </w:r>
      <w:r w:rsidRPr="00636EBA">
        <w:rPr>
          <w:rFonts w:ascii="Consolas" w:hAnsi="Consolas"/>
          <w:sz w:val="24"/>
          <w:szCs w:val="24"/>
        </w:rPr>
        <w:t>_</w:t>
      </w:r>
      <w:r w:rsidRPr="00636EBA">
        <w:rPr>
          <w:rFonts w:ascii="Consolas" w:hAnsi="Consolas"/>
          <w:sz w:val="24"/>
          <w:szCs w:val="24"/>
          <w:lang w:val="en-US"/>
        </w:rPr>
        <w:t>extractor</w:t>
      </w:r>
      <w:r w:rsidRPr="00636EBA">
        <w:rPr>
          <w:rFonts w:ascii="Consolas" w:hAnsi="Consolas"/>
          <w:sz w:val="24"/>
          <w:szCs w:val="24"/>
        </w:rPr>
        <w:t>.</w:t>
      </w:r>
      <w:proofErr w:type="spellStart"/>
      <w:r w:rsidRPr="00636EBA">
        <w:rPr>
          <w:rFonts w:ascii="Consolas" w:hAnsi="Consolas"/>
          <w:sz w:val="24"/>
          <w:szCs w:val="24"/>
          <w:lang w:val="en-US"/>
        </w:rPr>
        <w:t>py</w:t>
      </w:r>
      <w:proofErr w:type="spellEnd"/>
      <w:r w:rsidRPr="00636EBA">
        <w:rPr>
          <w:szCs w:val="28"/>
        </w:rPr>
        <w:t xml:space="preserve"> – отвечает за </w:t>
      </w:r>
      <w:r w:rsidR="00757E8A" w:rsidRPr="00636EBA">
        <w:rPr>
          <w:szCs w:val="28"/>
        </w:rPr>
        <w:t>элементы оглавления (заголовки разных уровней с номерами страниц).</w:t>
      </w:r>
    </w:p>
    <w:p w14:paraId="42CDBB38" w14:textId="77777777" w:rsidR="00757E8A" w:rsidRDefault="00757E8A" w:rsidP="001C0DDD">
      <w:pPr>
        <w:pStyle w:val="a1"/>
      </w:pPr>
      <w:r w:rsidRPr="00757E8A">
        <w:t xml:space="preserve">Все эти экстракторы вызываются из </w:t>
      </w:r>
      <w:proofErr w:type="spellStart"/>
      <w:r w:rsidRPr="0081701D">
        <w:rPr>
          <w:rFonts w:ascii="Consolas" w:hAnsi="Consolas"/>
          <w:sz w:val="24"/>
          <w:szCs w:val="24"/>
          <w:lang w:val="en-US"/>
        </w:rPr>
        <w:t>RichParser</w:t>
      </w:r>
      <w:proofErr w:type="spellEnd"/>
      <w:r w:rsidRPr="00757E8A">
        <w:t xml:space="preserve"> и формируют ту самую расширенную структуру, которая затем используется </w:t>
      </w:r>
      <w:proofErr w:type="spellStart"/>
      <w:r w:rsidRPr="00757E8A">
        <w:t>валидаторами</w:t>
      </w:r>
      <w:proofErr w:type="spellEnd"/>
      <w:r w:rsidRPr="00757E8A">
        <w:t xml:space="preserve"> для строгих проверок оформления.</w:t>
      </w:r>
    </w:p>
    <w:p w14:paraId="69943593" w14:textId="77777777" w:rsidR="0081781C" w:rsidRPr="0081781C" w:rsidRDefault="0081781C" w:rsidP="001C0DDD">
      <w:pPr>
        <w:pStyle w:val="a1"/>
      </w:pPr>
      <w:r w:rsidRPr="0081781C">
        <w:t>Описанные выше экстракторы напрямую связаны с информационной моделью</w:t>
      </w:r>
      <w:r>
        <w:t xml:space="preserve"> </w:t>
      </w:r>
      <w:proofErr w:type="spellStart"/>
      <w:r w:rsidRPr="0081701D">
        <w:rPr>
          <w:rFonts w:ascii="Consolas" w:hAnsi="Consolas"/>
          <w:sz w:val="24"/>
          <w:szCs w:val="24"/>
          <w:lang w:val="en-US"/>
        </w:rPr>
        <w:t>RichParser</w:t>
      </w:r>
      <w:proofErr w:type="spellEnd"/>
      <w:r>
        <w:t xml:space="preserve">. Они </w:t>
      </w:r>
      <w:r w:rsidRPr="0081781C">
        <w:t>наполняют эти структуры конкретными значениями.</w:t>
      </w:r>
    </w:p>
    <w:p w14:paraId="75D82742" w14:textId="77777777" w:rsidR="0081781C" w:rsidRPr="00474312" w:rsidRDefault="0081781C" w:rsidP="001C0DDD">
      <w:pPr>
        <w:pStyle w:val="a1"/>
      </w:pPr>
      <w:r>
        <w:lastRenderedPageBreak/>
        <w:t xml:space="preserve">Экстракторы реализованы на основе прямого анализа внутренней структуры </w:t>
      </w:r>
      <w:r>
        <w:rPr>
          <w:lang w:val="en-US"/>
        </w:rPr>
        <w:t>DOCX</w:t>
      </w:r>
      <w:r w:rsidRPr="0081781C">
        <w:t>-</w:t>
      </w:r>
      <w:r>
        <w:t>документа</w:t>
      </w:r>
      <w:r w:rsidR="006C1ADE">
        <w:t xml:space="preserve"> – архив </w:t>
      </w:r>
      <w:r>
        <w:rPr>
          <w:lang w:val="en-US"/>
        </w:rPr>
        <w:t>XML</w:t>
      </w:r>
      <w:r>
        <w:t xml:space="preserve">-файла. Для их реализации были использованы стандартные библиотеки для работы с </w:t>
      </w:r>
      <w:r>
        <w:rPr>
          <w:lang w:val="en-US"/>
        </w:rPr>
        <w:t>DOCX</w:t>
      </w:r>
      <w:r>
        <w:t xml:space="preserve"> </w:t>
      </w:r>
      <w:r w:rsidR="00474312">
        <w:t>(например,</w:t>
      </w:r>
      <w:r>
        <w:t xml:space="preserve"> </w:t>
      </w:r>
      <w:r>
        <w:rPr>
          <w:lang w:val="en-US"/>
        </w:rPr>
        <w:t>python</w:t>
      </w:r>
      <w:r w:rsidRPr="0081781C">
        <w:t>-</w:t>
      </w:r>
      <w:proofErr w:type="spellStart"/>
      <w:r>
        <w:rPr>
          <w:lang w:val="en-US"/>
        </w:rPr>
        <w:t>docx</w:t>
      </w:r>
      <w:proofErr w:type="spellEnd"/>
      <w:r w:rsidR="00F05FB0">
        <w:t xml:space="preserve"> [11</w:t>
      </w:r>
      <w:r w:rsidR="00F05FB0" w:rsidRPr="00F05FB0">
        <w:t>]</w:t>
      </w:r>
      <w:r w:rsidR="00474312">
        <w:t xml:space="preserve">), которые позволяют получать доступ на уровне </w:t>
      </w:r>
      <w:r w:rsidR="00474312">
        <w:rPr>
          <w:lang w:val="en-US"/>
        </w:rPr>
        <w:t>Python</w:t>
      </w:r>
      <w:r w:rsidR="00474312" w:rsidRPr="00474312">
        <w:t>-</w:t>
      </w:r>
      <w:r w:rsidR="00474312">
        <w:t xml:space="preserve">объектов. При необходимости был использован прямой разбор </w:t>
      </w:r>
      <w:r w:rsidR="00474312">
        <w:rPr>
          <w:lang w:val="en-US"/>
        </w:rPr>
        <w:t>XML</w:t>
      </w:r>
      <w:r w:rsidR="00474312" w:rsidRPr="00474312">
        <w:t>-</w:t>
      </w:r>
      <w:r w:rsidR="00474312">
        <w:t xml:space="preserve">структуры, чтобы получить детальные или нестандартные признаки (объекты иллюстраций, формулы, созданные через </w:t>
      </w:r>
      <w:r w:rsidR="00474312">
        <w:rPr>
          <w:lang w:val="en-US"/>
        </w:rPr>
        <w:t>Word</w:t>
      </w:r>
      <w:r w:rsidR="00474312">
        <w:t xml:space="preserve"> ссылки, сноски, оглавления, нумерация страниц).</w:t>
      </w:r>
    </w:p>
    <w:p w14:paraId="00670D89" w14:textId="77777777" w:rsidR="007819C1" w:rsidRDefault="007819C1" w:rsidP="004A27B6">
      <w:pPr>
        <w:pStyle w:val="2"/>
        <w:ind w:left="0" w:firstLine="709"/>
      </w:pPr>
      <w:bookmarkStart w:id="131" w:name="_Toc228044064"/>
      <w:bookmarkStart w:id="132" w:name="_Toc228154713"/>
      <w:r>
        <w:t>Интеграция с пользовательским интерфейсом</w:t>
      </w:r>
      <w:bookmarkEnd w:id="131"/>
      <w:bookmarkEnd w:id="132"/>
    </w:p>
    <w:p w14:paraId="0C7EEC4E" w14:textId="365DC54D" w:rsidR="007819C1" w:rsidRPr="003D4F56" w:rsidRDefault="00661C4A" w:rsidP="001C0DDD">
      <w:pPr>
        <w:pStyle w:val="a1"/>
      </w:pPr>
      <w:r>
        <w:t>Ключевой контракт обмена информацией – словарь с ключом «</w:t>
      </w:r>
      <w:r w:rsidRPr="0081701D">
        <w:rPr>
          <w:rFonts w:ascii="Consolas" w:hAnsi="Consolas"/>
          <w:sz w:val="24"/>
          <w:szCs w:val="24"/>
          <w:lang w:val="en-US"/>
        </w:rPr>
        <w:t>list</w:t>
      </w:r>
      <w:r>
        <w:t>», где содержится массив объектов</w:t>
      </w:r>
      <w:r w:rsidRPr="00661C4A">
        <w:t xml:space="preserve"> </w:t>
      </w:r>
      <w:proofErr w:type="spellStart"/>
      <w:r w:rsidRPr="0081701D">
        <w:rPr>
          <w:rFonts w:ascii="Consolas" w:hAnsi="Consolas"/>
          <w:sz w:val="24"/>
          <w:szCs w:val="24"/>
          <w:lang w:val="en-US"/>
        </w:rPr>
        <w:t>RuleResult</w:t>
      </w:r>
      <w:proofErr w:type="spellEnd"/>
      <w:r>
        <w:t>.</w:t>
      </w:r>
      <w:r w:rsidR="004D7071">
        <w:t xml:space="preserve"> </w:t>
      </w:r>
      <w:r w:rsidR="003D4F56" w:rsidRPr="003D4F56">
        <w:t>Пример такого ответа приведён в листинге 3.3.</w:t>
      </w:r>
    </w:p>
    <w:p w14:paraId="6A9427A7" w14:textId="0E240CDA" w:rsidR="00B25C58" w:rsidRDefault="00B25C58" w:rsidP="001C0DDD">
      <w:pPr>
        <w:pStyle w:val="a1"/>
      </w:pPr>
      <w:r>
        <w:t>Л</w:t>
      </w:r>
      <w:r w:rsidR="00647AF1">
        <w:t>истинг 3.3</w:t>
      </w:r>
      <w:r w:rsidR="003D4F56">
        <w:t xml:space="preserve"> – Пример ответа для веб-интерфейса</w:t>
      </w:r>
    </w:p>
    <w:p w14:paraId="7C3C3444" w14:textId="77777777" w:rsidR="004D7071" w:rsidRPr="00F8697A" w:rsidRDefault="004D7071" w:rsidP="001C0DDD">
      <w:pPr>
        <w:pStyle w:val="a1"/>
        <w:rPr>
          <w:rFonts w:ascii="Consolas" w:hAnsi="Consolas"/>
          <w:sz w:val="24"/>
          <w:szCs w:val="24"/>
          <w:lang w:val="en-US"/>
        </w:rPr>
      </w:pPr>
      <w:r w:rsidRPr="00F8697A">
        <w:rPr>
          <w:rFonts w:ascii="Consolas" w:hAnsi="Consolas"/>
          <w:sz w:val="24"/>
          <w:szCs w:val="24"/>
          <w:lang w:val="en-US"/>
        </w:rPr>
        <w:t>{</w:t>
      </w:r>
    </w:p>
    <w:p w14:paraId="2CAE0B4F" w14:textId="77777777" w:rsidR="004D7071" w:rsidRPr="00F8697A" w:rsidRDefault="004D7071" w:rsidP="001C0DDD">
      <w:pPr>
        <w:pStyle w:val="a1"/>
        <w:rPr>
          <w:rFonts w:ascii="Consolas" w:hAnsi="Consolas"/>
          <w:sz w:val="24"/>
          <w:szCs w:val="24"/>
          <w:lang w:val="en-US"/>
        </w:rPr>
      </w:pPr>
      <w:r w:rsidRPr="00F8697A">
        <w:rPr>
          <w:rFonts w:ascii="Consolas" w:hAnsi="Consolas"/>
          <w:sz w:val="24"/>
          <w:szCs w:val="24"/>
          <w:lang w:val="en-US"/>
        </w:rPr>
        <w:t xml:space="preserve">  "</w:t>
      </w:r>
      <w:r w:rsidRPr="004D7071">
        <w:rPr>
          <w:rFonts w:ascii="Consolas" w:hAnsi="Consolas"/>
          <w:sz w:val="24"/>
          <w:szCs w:val="24"/>
          <w:lang w:val="en-US"/>
        </w:rPr>
        <w:t>list</w:t>
      </w:r>
      <w:r w:rsidRPr="00F8697A">
        <w:rPr>
          <w:rFonts w:ascii="Consolas" w:hAnsi="Consolas"/>
          <w:sz w:val="24"/>
          <w:szCs w:val="24"/>
          <w:lang w:val="en-US"/>
        </w:rPr>
        <w:t>": [</w:t>
      </w:r>
    </w:p>
    <w:p w14:paraId="2BF48E92" w14:textId="77777777" w:rsidR="004D7071" w:rsidRPr="00F8697A" w:rsidRDefault="004D7071" w:rsidP="001C0DDD">
      <w:pPr>
        <w:pStyle w:val="a1"/>
        <w:rPr>
          <w:rFonts w:ascii="Consolas" w:hAnsi="Consolas"/>
          <w:sz w:val="24"/>
          <w:szCs w:val="24"/>
          <w:lang w:val="en-US"/>
        </w:rPr>
      </w:pPr>
      <w:r w:rsidRPr="00F8697A">
        <w:rPr>
          <w:rFonts w:ascii="Consolas" w:hAnsi="Consolas"/>
          <w:sz w:val="24"/>
          <w:szCs w:val="24"/>
          <w:lang w:val="en-US"/>
        </w:rPr>
        <w:t xml:space="preserve">    {</w:t>
      </w:r>
    </w:p>
    <w:p w14:paraId="600E4BB5" w14:textId="77777777" w:rsidR="004D7071" w:rsidRPr="00F8697A" w:rsidRDefault="004D7071" w:rsidP="001C0DDD">
      <w:pPr>
        <w:pStyle w:val="a1"/>
        <w:rPr>
          <w:rFonts w:ascii="Consolas" w:hAnsi="Consolas"/>
          <w:sz w:val="24"/>
          <w:szCs w:val="24"/>
          <w:lang w:val="en-US"/>
        </w:rPr>
      </w:pPr>
      <w:r w:rsidRPr="00F8697A">
        <w:rPr>
          <w:rFonts w:ascii="Consolas" w:hAnsi="Consolas"/>
          <w:sz w:val="24"/>
          <w:szCs w:val="24"/>
          <w:lang w:val="en-US"/>
        </w:rPr>
        <w:t xml:space="preserve">      "</w:t>
      </w:r>
      <w:proofErr w:type="spellStart"/>
      <w:r w:rsidRPr="004D7071">
        <w:rPr>
          <w:rFonts w:ascii="Consolas" w:hAnsi="Consolas"/>
          <w:sz w:val="24"/>
          <w:szCs w:val="24"/>
          <w:lang w:val="en-US"/>
        </w:rPr>
        <w:t>rule</w:t>
      </w:r>
      <w:r w:rsidRPr="00F8697A">
        <w:rPr>
          <w:rFonts w:ascii="Consolas" w:hAnsi="Consolas"/>
          <w:sz w:val="24"/>
          <w:szCs w:val="24"/>
          <w:lang w:val="en-US"/>
        </w:rPr>
        <w:t>_</w:t>
      </w:r>
      <w:r w:rsidRPr="004D7071">
        <w:rPr>
          <w:rFonts w:ascii="Consolas" w:hAnsi="Consolas"/>
          <w:sz w:val="24"/>
          <w:szCs w:val="24"/>
          <w:lang w:val="en-US"/>
        </w:rPr>
        <w:t>id</w:t>
      </w:r>
      <w:proofErr w:type="spellEnd"/>
      <w:r w:rsidRPr="00F8697A">
        <w:rPr>
          <w:rFonts w:ascii="Consolas" w:hAnsi="Consolas"/>
          <w:sz w:val="24"/>
          <w:szCs w:val="24"/>
          <w:lang w:val="en-US"/>
        </w:rPr>
        <w:t>": "</w:t>
      </w:r>
      <w:r w:rsidRPr="004D7071">
        <w:rPr>
          <w:rFonts w:ascii="Consolas" w:hAnsi="Consolas"/>
          <w:sz w:val="24"/>
          <w:szCs w:val="24"/>
          <w:lang w:val="en-US"/>
        </w:rPr>
        <w:t>TITLE</w:t>
      </w:r>
      <w:r w:rsidRPr="00F8697A">
        <w:rPr>
          <w:rFonts w:ascii="Consolas" w:hAnsi="Consolas"/>
          <w:sz w:val="24"/>
          <w:szCs w:val="24"/>
          <w:lang w:val="en-US"/>
        </w:rPr>
        <w:t>-001",</w:t>
      </w:r>
    </w:p>
    <w:p w14:paraId="1F7B4256" w14:textId="77777777" w:rsidR="004D7071" w:rsidRPr="00F8697A" w:rsidRDefault="004D7071" w:rsidP="001C0DDD">
      <w:pPr>
        <w:pStyle w:val="a1"/>
        <w:rPr>
          <w:rFonts w:ascii="Consolas" w:hAnsi="Consolas"/>
          <w:sz w:val="24"/>
          <w:szCs w:val="24"/>
          <w:lang w:val="en-US"/>
        </w:rPr>
      </w:pPr>
      <w:r w:rsidRPr="00F8697A">
        <w:rPr>
          <w:rFonts w:ascii="Consolas" w:hAnsi="Consolas"/>
          <w:sz w:val="24"/>
          <w:szCs w:val="24"/>
          <w:lang w:val="en-US"/>
        </w:rPr>
        <w:t xml:space="preserve">      "</w:t>
      </w:r>
      <w:r w:rsidRPr="004D7071">
        <w:rPr>
          <w:rFonts w:ascii="Consolas" w:hAnsi="Consolas"/>
          <w:sz w:val="24"/>
          <w:szCs w:val="24"/>
          <w:lang w:val="en-US"/>
        </w:rPr>
        <w:t>section</w:t>
      </w:r>
      <w:r w:rsidRPr="00F8697A">
        <w:rPr>
          <w:rFonts w:ascii="Consolas" w:hAnsi="Consolas"/>
          <w:sz w:val="24"/>
          <w:szCs w:val="24"/>
          <w:lang w:val="en-US"/>
        </w:rPr>
        <w:t>": "</w:t>
      </w:r>
      <w:r w:rsidRPr="004D7071">
        <w:rPr>
          <w:rFonts w:ascii="Consolas" w:hAnsi="Consolas"/>
          <w:sz w:val="24"/>
          <w:szCs w:val="24"/>
        </w:rPr>
        <w:t>Титульный</w:t>
      </w:r>
      <w:r w:rsidRPr="00F8697A">
        <w:rPr>
          <w:rFonts w:ascii="Consolas" w:hAnsi="Consolas"/>
          <w:sz w:val="24"/>
          <w:szCs w:val="24"/>
          <w:lang w:val="en-US"/>
        </w:rPr>
        <w:t xml:space="preserve"> </w:t>
      </w:r>
      <w:r w:rsidRPr="004D7071">
        <w:rPr>
          <w:rFonts w:ascii="Consolas" w:hAnsi="Consolas"/>
          <w:sz w:val="24"/>
          <w:szCs w:val="24"/>
        </w:rPr>
        <w:t>лист</w:t>
      </w:r>
      <w:r w:rsidRPr="00F8697A">
        <w:rPr>
          <w:rFonts w:ascii="Consolas" w:hAnsi="Consolas"/>
          <w:sz w:val="24"/>
          <w:szCs w:val="24"/>
          <w:lang w:val="en-US"/>
        </w:rPr>
        <w:t>",</w:t>
      </w:r>
    </w:p>
    <w:p w14:paraId="56ACA014" w14:textId="77777777" w:rsidR="004D7071" w:rsidRPr="004D7071" w:rsidRDefault="004D7071" w:rsidP="001C0DDD">
      <w:pPr>
        <w:pStyle w:val="a1"/>
        <w:rPr>
          <w:rFonts w:ascii="Consolas" w:hAnsi="Consolas"/>
          <w:sz w:val="24"/>
          <w:szCs w:val="24"/>
        </w:rPr>
      </w:pPr>
      <w:r w:rsidRPr="00F8697A">
        <w:rPr>
          <w:rFonts w:ascii="Consolas" w:hAnsi="Consolas"/>
          <w:sz w:val="24"/>
          <w:szCs w:val="24"/>
          <w:lang w:val="en-US"/>
        </w:rPr>
        <w:t xml:space="preserve">      </w:t>
      </w:r>
      <w:r w:rsidRPr="004D7071">
        <w:rPr>
          <w:rFonts w:ascii="Consolas" w:hAnsi="Consolas"/>
          <w:sz w:val="24"/>
          <w:szCs w:val="24"/>
        </w:rPr>
        <w:t>"</w:t>
      </w:r>
      <w:proofErr w:type="spellStart"/>
      <w:r w:rsidRPr="004D7071">
        <w:rPr>
          <w:rFonts w:ascii="Consolas" w:hAnsi="Consolas"/>
          <w:sz w:val="24"/>
          <w:szCs w:val="24"/>
        </w:rPr>
        <w:t>description</w:t>
      </w:r>
      <w:proofErr w:type="spellEnd"/>
      <w:r w:rsidRPr="004D7071">
        <w:rPr>
          <w:rFonts w:ascii="Consolas" w:hAnsi="Consolas"/>
          <w:sz w:val="24"/>
          <w:szCs w:val="24"/>
        </w:rPr>
        <w:t>": "Проверка наличия полного наименования",</w:t>
      </w:r>
    </w:p>
    <w:p w14:paraId="3785FA01" w14:textId="77777777" w:rsidR="004D7071" w:rsidRPr="004D7071" w:rsidRDefault="004D7071" w:rsidP="001C0DDD">
      <w:pPr>
        <w:pStyle w:val="a1"/>
        <w:rPr>
          <w:rFonts w:ascii="Consolas" w:hAnsi="Consolas"/>
          <w:sz w:val="24"/>
          <w:szCs w:val="24"/>
          <w:lang w:val="en-US"/>
        </w:rPr>
      </w:pPr>
      <w:r w:rsidRPr="004D7071">
        <w:rPr>
          <w:rFonts w:ascii="Consolas" w:hAnsi="Consolas"/>
          <w:sz w:val="24"/>
          <w:szCs w:val="24"/>
        </w:rPr>
        <w:t xml:space="preserve">      </w:t>
      </w:r>
      <w:r w:rsidRPr="004D7071">
        <w:rPr>
          <w:rFonts w:ascii="Consolas" w:hAnsi="Consolas"/>
          <w:sz w:val="24"/>
          <w:szCs w:val="24"/>
          <w:lang w:val="en-US"/>
        </w:rPr>
        <w:t>"severity": "CRITICAL",</w:t>
      </w:r>
    </w:p>
    <w:p w14:paraId="29D4D0EE" w14:textId="77777777" w:rsidR="004D7071" w:rsidRPr="001E553D" w:rsidRDefault="004D7071" w:rsidP="001C0DDD">
      <w:pPr>
        <w:pStyle w:val="a1"/>
        <w:rPr>
          <w:rFonts w:ascii="Consolas" w:hAnsi="Consolas"/>
          <w:sz w:val="24"/>
          <w:szCs w:val="24"/>
          <w:lang w:val="en-US"/>
        </w:rPr>
      </w:pPr>
      <w:r w:rsidRPr="001E553D">
        <w:rPr>
          <w:rFonts w:ascii="Consolas" w:hAnsi="Consolas"/>
          <w:sz w:val="24"/>
          <w:szCs w:val="24"/>
          <w:lang w:val="en-US"/>
        </w:rPr>
        <w:t xml:space="preserve">      "</w:t>
      </w:r>
      <w:r w:rsidRPr="004D7071">
        <w:rPr>
          <w:rFonts w:ascii="Consolas" w:hAnsi="Consolas"/>
          <w:sz w:val="24"/>
          <w:szCs w:val="24"/>
          <w:lang w:val="en-US"/>
        </w:rPr>
        <w:t>status</w:t>
      </w:r>
      <w:r w:rsidRPr="001E553D">
        <w:rPr>
          <w:rFonts w:ascii="Consolas" w:hAnsi="Consolas"/>
          <w:sz w:val="24"/>
          <w:szCs w:val="24"/>
          <w:lang w:val="en-US"/>
        </w:rPr>
        <w:t>": "</w:t>
      </w:r>
      <w:r w:rsidRPr="004D7071">
        <w:rPr>
          <w:rFonts w:ascii="Consolas" w:hAnsi="Consolas"/>
          <w:sz w:val="24"/>
          <w:szCs w:val="24"/>
          <w:lang w:val="en-US"/>
        </w:rPr>
        <w:t>FAIL</w:t>
      </w:r>
      <w:r w:rsidRPr="001E553D">
        <w:rPr>
          <w:rFonts w:ascii="Consolas" w:hAnsi="Consolas"/>
          <w:sz w:val="24"/>
          <w:szCs w:val="24"/>
          <w:lang w:val="en-US"/>
        </w:rPr>
        <w:t>",</w:t>
      </w:r>
    </w:p>
    <w:p w14:paraId="646008C2" w14:textId="77777777" w:rsidR="004D7071" w:rsidRPr="001E553D" w:rsidRDefault="004D7071" w:rsidP="001C0DDD">
      <w:pPr>
        <w:pStyle w:val="a1"/>
        <w:rPr>
          <w:rFonts w:ascii="Consolas" w:hAnsi="Consolas"/>
          <w:sz w:val="24"/>
          <w:szCs w:val="24"/>
          <w:lang w:val="en-US"/>
        </w:rPr>
      </w:pPr>
      <w:r w:rsidRPr="001E553D">
        <w:rPr>
          <w:rFonts w:ascii="Consolas" w:hAnsi="Consolas"/>
          <w:sz w:val="24"/>
          <w:szCs w:val="24"/>
          <w:lang w:val="en-US"/>
        </w:rPr>
        <w:t xml:space="preserve">      "</w:t>
      </w:r>
      <w:r w:rsidRPr="004D7071">
        <w:rPr>
          <w:rFonts w:ascii="Consolas" w:hAnsi="Consolas"/>
          <w:sz w:val="24"/>
          <w:szCs w:val="24"/>
          <w:lang w:val="en-US"/>
        </w:rPr>
        <w:t>message</w:t>
      </w:r>
      <w:r w:rsidRPr="001E553D">
        <w:rPr>
          <w:rFonts w:ascii="Consolas" w:hAnsi="Consolas"/>
          <w:sz w:val="24"/>
          <w:szCs w:val="24"/>
          <w:lang w:val="en-US"/>
        </w:rPr>
        <w:t>": "</w:t>
      </w:r>
      <w:r w:rsidRPr="004D7071">
        <w:rPr>
          <w:rFonts w:ascii="Consolas" w:hAnsi="Consolas"/>
          <w:sz w:val="24"/>
          <w:szCs w:val="24"/>
        </w:rPr>
        <w:t>Наименование</w:t>
      </w:r>
      <w:r w:rsidRPr="001E553D">
        <w:rPr>
          <w:rFonts w:ascii="Consolas" w:hAnsi="Consolas"/>
          <w:sz w:val="24"/>
          <w:szCs w:val="24"/>
          <w:lang w:val="en-US"/>
        </w:rPr>
        <w:t xml:space="preserve"> </w:t>
      </w:r>
      <w:r w:rsidRPr="004D7071">
        <w:rPr>
          <w:rFonts w:ascii="Consolas" w:hAnsi="Consolas"/>
          <w:sz w:val="24"/>
          <w:szCs w:val="24"/>
        </w:rPr>
        <w:t>отсутствует</w:t>
      </w:r>
      <w:r w:rsidRPr="001E553D">
        <w:rPr>
          <w:rFonts w:ascii="Consolas" w:hAnsi="Consolas"/>
          <w:sz w:val="24"/>
          <w:szCs w:val="24"/>
          <w:lang w:val="en-US"/>
        </w:rPr>
        <w:t>",</w:t>
      </w:r>
    </w:p>
    <w:p w14:paraId="533CF38F" w14:textId="78C8CDB6" w:rsidR="004D7071" w:rsidRPr="001E553D" w:rsidRDefault="004D7071" w:rsidP="001C0DDD">
      <w:pPr>
        <w:pStyle w:val="a1"/>
        <w:rPr>
          <w:rFonts w:ascii="Consolas" w:hAnsi="Consolas"/>
          <w:sz w:val="24"/>
          <w:szCs w:val="24"/>
        </w:rPr>
      </w:pPr>
      <w:r w:rsidRPr="001E553D">
        <w:rPr>
          <w:rFonts w:ascii="Consolas" w:hAnsi="Consolas"/>
          <w:sz w:val="24"/>
          <w:szCs w:val="24"/>
          <w:lang w:val="en-US"/>
        </w:rPr>
        <w:t xml:space="preserve">      </w:t>
      </w:r>
      <w:r w:rsidRPr="001E553D">
        <w:rPr>
          <w:rFonts w:ascii="Consolas" w:hAnsi="Consolas"/>
          <w:sz w:val="24"/>
          <w:szCs w:val="24"/>
        </w:rPr>
        <w:t>"</w:t>
      </w:r>
      <w:proofErr w:type="spellStart"/>
      <w:r w:rsidRPr="004D7071">
        <w:rPr>
          <w:rFonts w:ascii="Consolas" w:hAnsi="Consolas"/>
          <w:sz w:val="24"/>
          <w:szCs w:val="24"/>
          <w:lang w:val="en-US"/>
        </w:rPr>
        <w:t>gost</w:t>
      </w:r>
      <w:proofErr w:type="spellEnd"/>
      <w:r w:rsidRPr="001E553D">
        <w:rPr>
          <w:rFonts w:ascii="Consolas" w:hAnsi="Consolas"/>
          <w:sz w:val="24"/>
          <w:szCs w:val="24"/>
        </w:rPr>
        <w:t>_</w:t>
      </w:r>
      <w:r w:rsidRPr="004D7071">
        <w:rPr>
          <w:rFonts w:ascii="Consolas" w:hAnsi="Consolas"/>
          <w:sz w:val="24"/>
          <w:szCs w:val="24"/>
          <w:lang w:val="en-US"/>
        </w:rPr>
        <w:t>ref</w:t>
      </w:r>
      <w:r w:rsidRPr="001E553D">
        <w:rPr>
          <w:rFonts w:ascii="Consolas" w:hAnsi="Consolas"/>
          <w:sz w:val="24"/>
          <w:szCs w:val="24"/>
        </w:rPr>
        <w:t>": "</w:t>
      </w:r>
      <w:r w:rsidRPr="004D7071">
        <w:rPr>
          <w:rFonts w:ascii="Consolas" w:hAnsi="Consolas"/>
          <w:sz w:val="24"/>
          <w:szCs w:val="24"/>
        </w:rPr>
        <w:t>ГОСТ</w:t>
      </w:r>
      <w:r w:rsidRPr="001E553D">
        <w:rPr>
          <w:rFonts w:ascii="Consolas" w:hAnsi="Consolas"/>
          <w:sz w:val="24"/>
          <w:szCs w:val="24"/>
        </w:rPr>
        <w:t xml:space="preserve"> 7.32-2017, </w:t>
      </w:r>
      <w:r w:rsidR="006F13BD" w:rsidRPr="006F13BD">
        <w:rPr>
          <w:rFonts w:ascii="Consolas" w:hAnsi="Consolas"/>
          <w:sz w:val="24"/>
          <w:szCs w:val="24"/>
        </w:rPr>
        <w:t>подп. 5.1.2</w:t>
      </w:r>
      <w:r w:rsidRPr="001E553D">
        <w:rPr>
          <w:rFonts w:ascii="Consolas" w:hAnsi="Consolas"/>
          <w:sz w:val="24"/>
          <w:szCs w:val="24"/>
        </w:rPr>
        <w:t>",</w:t>
      </w:r>
    </w:p>
    <w:p w14:paraId="6458A32B" w14:textId="77777777" w:rsidR="004D7071" w:rsidRPr="004D7071" w:rsidRDefault="004D7071" w:rsidP="001C0DDD">
      <w:pPr>
        <w:pStyle w:val="a1"/>
        <w:rPr>
          <w:rFonts w:ascii="Consolas" w:hAnsi="Consolas"/>
          <w:sz w:val="24"/>
          <w:szCs w:val="24"/>
        </w:rPr>
      </w:pPr>
      <w:r w:rsidRPr="001E553D">
        <w:rPr>
          <w:rFonts w:ascii="Consolas" w:hAnsi="Consolas"/>
          <w:sz w:val="24"/>
          <w:szCs w:val="24"/>
        </w:rPr>
        <w:t xml:space="preserve">    </w:t>
      </w:r>
      <w:r w:rsidRPr="004D7071">
        <w:rPr>
          <w:rFonts w:ascii="Consolas" w:hAnsi="Consolas"/>
          <w:sz w:val="24"/>
          <w:szCs w:val="24"/>
        </w:rPr>
        <w:t>},</w:t>
      </w:r>
    </w:p>
    <w:p w14:paraId="377889E1" w14:textId="77777777" w:rsidR="004D7071" w:rsidRPr="004D7071" w:rsidRDefault="004D7071" w:rsidP="001C0DDD">
      <w:pPr>
        <w:pStyle w:val="a1"/>
        <w:rPr>
          <w:rFonts w:ascii="Consolas" w:hAnsi="Consolas"/>
          <w:sz w:val="24"/>
          <w:szCs w:val="24"/>
        </w:rPr>
      </w:pPr>
      <w:r w:rsidRPr="004D7071">
        <w:rPr>
          <w:rFonts w:ascii="Consolas" w:hAnsi="Consolas"/>
          <w:sz w:val="24"/>
          <w:szCs w:val="24"/>
        </w:rPr>
        <w:t xml:space="preserve">  ]</w:t>
      </w:r>
    </w:p>
    <w:p w14:paraId="264E4DBD" w14:textId="77777777" w:rsidR="004D7071" w:rsidRPr="004D7071" w:rsidRDefault="004D7071" w:rsidP="001C0DDD">
      <w:pPr>
        <w:pStyle w:val="a1"/>
        <w:rPr>
          <w:rFonts w:ascii="Consolas" w:hAnsi="Consolas"/>
          <w:sz w:val="24"/>
          <w:szCs w:val="24"/>
        </w:rPr>
      </w:pPr>
      <w:r w:rsidRPr="004D7071">
        <w:rPr>
          <w:rFonts w:ascii="Consolas" w:hAnsi="Consolas"/>
          <w:sz w:val="24"/>
          <w:szCs w:val="24"/>
        </w:rPr>
        <w:t>}</w:t>
      </w:r>
    </w:p>
    <w:p w14:paraId="25090CB3" w14:textId="77777777" w:rsidR="00661C4A" w:rsidRDefault="00661C4A" w:rsidP="001C0DDD">
      <w:pPr>
        <w:pStyle w:val="a1"/>
      </w:pPr>
      <w:r>
        <w:t>Основные маршруты:</w:t>
      </w:r>
    </w:p>
    <w:p w14:paraId="6738FBFA" w14:textId="77777777" w:rsidR="00661C4A" w:rsidRPr="00661C4A" w:rsidRDefault="00661C4A" w:rsidP="00C83CB5">
      <w:pPr>
        <w:pStyle w:val="a1"/>
        <w:numPr>
          <w:ilvl w:val="0"/>
          <w:numId w:val="28"/>
        </w:numPr>
      </w:pPr>
      <w:r>
        <w:t>главная страница (</w:t>
      </w:r>
      <w:r w:rsidRPr="00636EBA">
        <w:rPr>
          <w:rFonts w:ascii="Consolas" w:hAnsi="Consolas"/>
          <w:sz w:val="24"/>
        </w:rPr>
        <w:t>/</w:t>
      </w:r>
      <w:r w:rsidRPr="00636EBA">
        <w:t>)</w:t>
      </w:r>
    </w:p>
    <w:p w14:paraId="10279491" w14:textId="45A528E5" w:rsidR="00661C4A" w:rsidRDefault="00661C4A" w:rsidP="001C0DDD">
      <w:pPr>
        <w:pStyle w:val="a1"/>
      </w:pPr>
      <w:r>
        <w:t xml:space="preserve">Открывает </w:t>
      </w:r>
      <w:r>
        <w:rPr>
          <w:lang w:val="en-US"/>
        </w:rPr>
        <w:t>HTML</w:t>
      </w:r>
      <w:r w:rsidRPr="00661C4A">
        <w:t>-</w:t>
      </w:r>
      <w:r w:rsidR="00097BC6">
        <w:t>страницу</w:t>
      </w:r>
      <w:r>
        <w:t xml:space="preserve"> с формой для загрузки файла и кнопкой запуска проверки</w:t>
      </w:r>
    </w:p>
    <w:p w14:paraId="597B43FC" w14:textId="77777777" w:rsidR="00661C4A" w:rsidRPr="00661C4A" w:rsidRDefault="00661C4A" w:rsidP="00C83CB5">
      <w:pPr>
        <w:pStyle w:val="a1"/>
        <w:numPr>
          <w:ilvl w:val="0"/>
          <w:numId w:val="28"/>
        </w:numPr>
      </w:pPr>
      <w:r>
        <w:t>проверка документа</w:t>
      </w:r>
      <w:r w:rsidRPr="00636EBA">
        <w:t xml:space="preserve"> </w:t>
      </w:r>
      <w:r>
        <w:t>(</w:t>
      </w:r>
      <w:r w:rsidRPr="00636EBA">
        <w:rPr>
          <w:rFonts w:ascii="Consolas" w:hAnsi="Consolas"/>
          <w:sz w:val="24"/>
        </w:rPr>
        <w:t>/check</w:t>
      </w:r>
      <w:r w:rsidRPr="00636EBA">
        <w:t>)</w:t>
      </w:r>
    </w:p>
    <w:p w14:paraId="68EBF50F" w14:textId="77777777" w:rsidR="00661C4A" w:rsidRDefault="00661C4A" w:rsidP="001C0DDD">
      <w:pPr>
        <w:pStyle w:val="a1"/>
      </w:pPr>
      <w:r>
        <w:lastRenderedPageBreak/>
        <w:t xml:space="preserve">Принимает загруженный файл сохраняет его во временную папку, запускает процесс </w:t>
      </w:r>
      <w:proofErr w:type="spellStart"/>
      <w:r>
        <w:t>валидации</w:t>
      </w:r>
      <w:proofErr w:type="spellEnd"/>
      <w:r>
        <w:t xml:space="preserve"> и возвращает результат.</w:t>
      </w:r>
    </w:p>
    <w:p w14:paraId="3F252A79" w14:textId="77777777" w:rsidR="00661C4A" w:rsidRDefault="00661C4A" w:rsidP="00C83CB5">
      <w:pPr>
        <w:pStyle w:val="a1"/>
        <w:numPr>
          <w:ilvl w:val="0"/>
          <w:numId w:val="28"/>
        </w:numPr>
      </w:pPr>
      <w:r>
        <w:t>получение списка правил</w:t>
      </w:r>
      <w:r w:rsidRPr="00661C4A">
        <w:t xml:space="preserve"> </w:t>
      </w:r>
      <w:r>
        <w:t>(</w:t>
      </w:r>
      <w:r w:rsidRPr="00636EBA">
        <w:rPr>
          <w:rFonts w:ascii="Consolas" w:hAnsi="Consolas"/>
          <w:sz w:val="24"/>
        </w:rPr>
        <w:t>/get-list-rules</w:t>
      </w:r>
      <w:r w:rsidRPr="00661C4A">
        <w:t>)</w:t>
      </w:r>
    </w:p>
    <w:p w14:paraId="0FDB3EA0" w14:textId="77777777" w:rsidR="00661C4A" w:rsidRDefault="004D7071" w:rsidP="001C0DDD">
      <w:pPr>
        <w:pStyle w:val="a1"/>
      </w:pPr>
      <w:r>
        <w:t>Возвращает</w:t>
      </w:r>
      <w:r w:rsidR="00661C4A">
        <w:t xml:space="preserve"> </w:t>
      </w:r>
      <w:proofErr w:type="spellStart"/>
      <w:r w:rsidR="00661C4A">
        <w:t>фронтенду</w:t>
      </w:r>
      <w:proofErr w:type="spellEnd"/>
      <w:r w:rsidR="00661C4A">
        <w:t xml:space="preserve"> полный каталог всех доступных правил</w:t>
      </w:r>
    </w:p>
    <w:p w14:paraId="68FE2B5B" w14:textId="77777777" w:rsidR="00661C4A" w:rsidRPr="00661C4A" w:rsidRDefault="00661C4A" w:rsidP="00C83CB5">
      <w:pPr>
        <w:pStyle w:val="a1"/>
        <w:numPr>
          <w:ilvl w:val="0"/>
          <w:numId w:val="28"/>
        </w:numPr>
      </w:pPr>
      <w:r>
        <w:t>скачивание отчёта (</w:t>
      </w:r>
      <w:r w:rsidRPr="00636EBA">
        <w:rPr>
          <w:rFonts w:ascii="Consolas" w:hAnsi="Consolas"/>
          <w:sz w:val="24"/>
        </w:rPr>
        <w:t>/reports/&lt;filename&gt;)</w:t>
      </w:r>
    </w:p>
    <w:p w14:paraId="79D23AD7" w14:textId="77777777" w:rsidR="004D7071" w:rsidRDefault="00661C4A" w:rsidP="001C0DDD">
      <w:pPr>
        <w:pStyle w:val="a1"/>
      </w:pPr>
      <w:r>
        <w:t>Позволяет пользователю скачать итоговый отчёт</w:t>
      </w:r>
      <w:r w:rsidR="004D7071">
        <w:t>. Если отчет устарел, проверяет всю папку на наличие таких же и удаляет их.</w:t>
      </w:r>
    </w:p>
    <w:p w14:paraId="112842D1" w14:textId="77777777" w:rsidR="004D7071" w:rsidRDefault="004D7071" w:rsidP="001C0DDD">
      <w:pPr>
        <w:pStyle w:val="a1"/>
      </w:pPr>
      <w:r w:rsidRPr="004D7071">
        <w:t xml:space="preserve">Папка </w:t>
      </w:r>
      <w:r w:rsidRPr="0081701D">
        <w:rPr>
          <w:rFonts w:ascii="Consolas" w:hAnsi="Consolas"/>
          <w:sz w:val="24"/>
          <w:szCs w:val="24"/>
          <w:lang w:val="en-US"/>
        </w:rPr>
        <w:t>static</w:t>
      </w:r>
      <w:r w:rsidRPr="00F8697A">
        <w:rPr>
          <w:rFonts w:ascii="Consolas" w:hAnsi="Consolas"/>
          <w:sz w:val="24"/>
          <w:szCs w:val="24"/>
        </w:rPr>
        <w:t xml:space="preserve">/ </w:t>
      </w:r>
      <w:r>
        <w:t xml:space="preserve">содержит все ресурсы </w:t>
      </w:r>
      <w:proofErr w:type="spellStart"/>
      <w:r>
        <w:t>фронтенда</w:t>
      </w:r>
      <w:proofErr w:type="spellEnd"/>
      <w:r>
        <w:t xml:space="preserve">: стили </w:t>
      </w:r>
      <w:r>
        <w:rPr>
          <w:lang w:val="en-US"/>
        </w:rPr>
        <w:t>CSS</w:t>
      </w:r>
      <w:r>
        <w:t xml:space="preserve">, </w:t>
      </w:r>
      <w:r>
        <w:rPr>
          <w:lang w:val="en-US"/>
        </w:rPr>
        <w:t>JavaScript</w:t>
      </w:r>
      <w:r w:rsidRPr="004D7071">
        <w:t>,</w:t>
      </w:r>
      <w:r>
        <w:t xml:space="preserve"> изображения, иконки и шрифты.</w:t>
      </w:r>
    </w:p>
    <w:p w14:paraId="50981761" w14:textId="77777777" w:rsidR="004D7071" w:rsidRDefault="004D7071" w:rsidP="001C0DDD">
      <w:pPr>
        <w:pStyle w:val="a1"/>
      </w:pPr>
      <w:r>
        <w:t xml:space="preserve">Папка </w:t>
      </w:r>
      <w:r w:rsidRPr="003D4F56">
        <w:rPr>
          <w:rFonts w:ascii="Consolas" w:hAnsi="Consolas"/>
          <w:sz w:val="24"/>
          <w:szCs w:val="24"/>
          <w:lang w:val="en-US"/>
        </w:rPr>
        <w:t>templates</w:t>
      </w:r>
      <w:r w:rsidRPr="00F8697A">
        <w:rPr>
          <w:rFonts w:ascii="Consolas" w:hAnsi="Consolas"/>
          <w:sz w:val="24"/>
          <w:szCs w:val="24"/>
        </w:rPr>
        <w:t>/</w:t>
      </w:r>
      <w:r>
        <w:t xml:space="preserve"> хранит </w:t>
      </w:r>
      <w:r>
        <w:rPr>
          <w:lang w:val="en-US"/>
        </w:rPr>
        <w:t>HTML</w:t>
      </w:r>
      <w:r>
        <w:t>-шаблон, который используется для рендеринга стр</w:t>
      </w:r>
      <w:r w:rsidR="00514AF5">
        <w:t>ани</w:t>
      </w:r>
      <w:r>
        <w:t>ц.</w:t>
      </w:r>
    </w:p>
    <w:p w14:paraId="75C5BAB4" w14:textId="77777777" w:rsidR="004D7071" w:rsidRDefault="004D7071" w:rsidP="001C0DDD">
      <w:pPr>
        <w:pStyle w:val="a1"/>
      </w:pPr>
      <w:r>
        <w:t xml:space="preserve">Загруженные </w:t>
      </w:r>
      <w:r>
        <w:rPr>
          <w:lang w:val="en-US"/>
        </w:rPr>
        <w:t>DOCX</w:t>
      </w:r>
      <w:r>
        <w:t xml:space="preserve"> файлы хранятся в папке </w:t>
      </w:r>
      <w:r>
        <w:rPr>
          <w:lang w:val="en-US"/>
        </w:rPr>
        <w:t>uploads</w:t>
      </w:r>
      <w:r w:rsidRPr="004D7071">
        <w:t xml:space="preserve">/. </w:t>
      </w:r>
      <w:r>
        <w:t xml:space="preserve">Полученные </w:t>
      </w:r>
      <w:r w:rsidR="00895EDB">
        <w:rPr>
          <w:lang w:val="en-US"/>
        </w:rPr>
        <w:t>PDF</w:t>
      </w:r>
      <w:r w:rsidR="00895EDB" w:rsidRPr="00895EDB">
        <w:t>-</w:t>
      </w:r>
      <w:r w:rsidR="00895EDB">
        <w:t>отчеты</w:t>
      </w:r>
      <w:r>
        <w:t xml:space="preserve"> </w:t>
      </w:r>
      <w:r w:rsidR="00514AF5">
        <w:t>хранятся</w:t>
      </w:r>
      <w:r>
        <w:t xml:space="preserve"> в папке </w:t>
      </w:r>
      <w:r>
        <w:rPr>
          <w:lang w:val="en-US"/>
        </w:rPr>
        <w:t>reports</w:t>
      </w:r>
      <w:r w:rsidRPr="004D7071">
        <w:t>/.</w:t>
      </w:r>
    </w:p>
    <w:p w14:paraId="3D987CC2" w14:textId="6D0E8BD1" w:rsidR="00514AF5" w:rsidRDefault="00895EDB" w:rsidP="001C0DDD">
      <w:pPr>
        <w:pStyle w:val="a1"/>
      </w:pPr>
      <w:r w:rsidRPr="00895EDB">
        <w:t>Представл</w:t>
      </w:r>
      <w:r>
        <w:t>енные на рисунках 3.1-3</w:t>
      </w:r>
      <w:r w:rsidR="00873507">
        <w:t>.7</w:t>
      </w:r>
      <w:r w:rsidRPr="00895EDB">
        <w:t xml:space="preserve"> скриншоты иллюстрируют работу разработанного программного комплекса в соотве</w:t>
      </w:r>
      <w:r w:rsidR="00514AF5">
        <w:t>тствии с описанной архитектурой.</w:t>
      </w:r>
      <w:r w:rsidR="000B39C4">
        <w:t xml:space="preserve"> </w:t>
      </w:r>
      <w:r w:rsidR="009F1DD6" w:rsidRPr="009F1DD6">
        <w:t>Внешний вид страницы со списком пр</w:t>
      </w:r>
      <w:r w:rsidR="009F1DD6">
        <w:t>авил представлен на рисунке 3.1</w:t>
      </w:r>
      <w:r w:rsidR="000B39C4">
        <w:t xml:space="preserve">. </w:t>
      </w:r>
    </w:p>
    <w:p w14:paraId="1DF6F193" w14:textId="77777777" w:rsidR="003442B2" w:rsidRPr="00895EDB" w:rsidRDefault="003442B2" w:rsidP="00636EBA">
      <w:pPr>
        <w:pStyle w:val="a1"/>
        <w:ind w:firstLine="0"/>
      </w:pPr>
      <w:r w:rsidRPr="00895EDB">
        <w:rPr>
          <w:noProof/>
        </w:rPr>
        <w:drawing>
          <wp:inline distT="0" distB="0" distL="0" distR="0" wp14:anchorId="179A5EBC" wp14:editId="18310926">
            <wp:extent cx="5940425" cy="2715260"/>
            <wp:effectExtent l="0" t="0" r="317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E58BD" w14:textId="5C69B65D" w:rsidR="00895EDB" w:rsidRDefault="00895EDB" w:rsidP="001C0DDD">
      <w:pPr>
        <w:pStyle w:val="a1"/>
        <w:jc w:val="center"/>
      </w:pPr>
      <w:r>
        <w:t>Рисунок 3.</w:t>
      </w:r>
      <w:commentRangeStart w:id="133"/>
      <w:r>
        <w:t>1</w:t>
      </w:r>
      <w:commentRangeEnd w:id="133"/>
      <w:r w:rsidR="00157D0D">
        <w:rPr>
          <w:rStyle w:val="afff8"/>
        </w:rPr>
        <w:commentReference w:id="133"/>
      </w:r>
      <w:r w:rsidR="003D4F56">
        <w:t xml:space="preserve"> – Отображение каталога правил проверки </w:t>
      </w:r>
      <w:r w:rsidR="00346201">
        <w:t>в веб-интерфейсе</w:t>
      </w:r>
    </w:p>
    <w:p w14:paraId="46BF1750" w14:textId="77777777" w:rsidR="00514AF5" w:rsidRPr="00895EDB" w:rsidRDefault="00514AF5" w:rsidP="001C0DDD">
      <w:pPr>
        <w:pStyle w:val="a1"/>
      </w:pPr>
      <w:r>
        <w:t>На рисунке 3.2 – 3.3 показан этап загрузки файла.</w:t>
      </w:r>
    </w:p>
    <w:p w14:paraId="2BEE2AEF" w14:textId="77777777" w:rsidR="00895EDB" w:rsidRPr="00873507" w:rsidRDefault="00895EDB" w:rsidP="00636EBA">
      <w:pPr>
        <w:pStyle w:val="a1"/>
        <w:ind w:firstLine="0"/>
      </w:pPr>
      <w:r w:rsidRPr="00895EDB">
        <w:rPr>
          <w:noProof/>
        </w:rPr>
        <w:lastRenderedPageBreak/>
        <w:drawing>
          <wp:inline distT="0" distB="0" distL="0" distR="0" wp14:anchorId="2C38A8C9" wp14:editId="14AFE06B">
            <wp:extent cx="5940425" cy="2397760"/>
            <wp:effectExtent l="0" t="0" r="317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5CE69" w14:textId="6E5BBFDB" w:rsidR="00895EDB" w:rsidRPr="00895EDB" w:rsidRDefault="00895EDB" w:rsidP="00DE5AE8">
      <w:pPr>
        <w:pStyle w:val="a1"/>
        <w:jc w:val="center"/>
      </w:pPr>
      <w:r>
        <w:t>Рисунок 3.2</w:t>
      </w:r>
      <w:r w:rsidR="003D4F56">
        <w:t xml:space="preserve"> – Исходное состояние формы загрузки файла документа</w:t>
      </w:r>
    </w:p>
    <w:p w14:paraId="0B7C8A42" w14:textId="77777777" w:rsidR="00895EDB" w:rsidRDefault="00895EDB" w:rsidP="00636EBA">
      <w:pPr>
        <w:pStyle w:val="a1"/>
        <w:ind w:firstLine="0"/>
      </w:pPr>
      <w:r w:rsidRPr="00895EDB">
        <w:rPr>
          <w:noProof/>
        </w:rPr>
        <w:drawing>
          <wp:inline distT="0" distB="0" distL="0" distR="0" wp14:anchorId="3A412198" wp14:editId="6FB28AF3">
            <wp:extent cx="5940425" cy="192849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0BFF9" w14:textId="0FD5B64C" w:rsidR="00895EDB" w:rsidRPr="003D4F56" w:rsidRDefault="00895EDB" w:rsidP="001C0DDD">
      <w:pPr>
        <w:pStyle w:val="a1"/>
        <w:jc w:val="center"/>
      </w:pPr>
      <w:r>
        <w:t>Рисунок 3.3</w:t>
      </w:r>
      <w:r w:rsidR="003D4F56">
        <w:t xml:space="preserve"> – Выбор загруженного </w:t>
      </w:r>
      <w:r w:rsidR="003D4F56">
        <w:rPr>
          <w:lang w:val="en-US"/>
        </w:rPr>
        <w:t>DOCX</w:t>
      </w:r>
      <w:r w:rsidR="003D4F56" w:rsidRPr="003D4F56">
        <w:t>-</w:t>
      </w:r>
      <w:r w:rsidR="003D4F56">
        <w:t>файла через диалоговое окно</w:t>
      </w:r>
    </w:p>
    <w:p w14:paraId="491AC970" w14:textId="40D11C78" w:rsidR="00895EDB" w:rsidRPr="00B773DF" w:rsidRDefault="00514AF5" w:rsidP="002D6E2A">
      <w:pPr>
        <w:pStyle w:val="a1"/>
        <w:rPr>
          <w:lang w:val="en-US"/>
        </w:rPr>
      </w:pPr>
      <w:r>
        <w:t>Рисунок 3.4 демонстрирует работу интерфейса сразу после загрузки с сообщением о корректности выполнения.</w:t>
      </w:r>
    </w:p>
    <w:p w14:paraId="23AEBC82" w14:textId="77777777" w:rsidR="00895EDB" w:rsidRDefault="00895EDB" w:rsidP="00636EBA">
      <w:pPr>
        <w:pStyle w:val="a1"/>
        <w:ind w:firstLine="0"/>
      </w:pPr>
      <w:r w:rsidRPr="00895EDB">
        <w:rPr>
          <w:noProof/>
        </w:rPr>
        <w:drawing>
          <wp:inline distT="0" distB="0" distL="0" distR="0" wp14:anchorId="2F89781A" wp14:editId="47D13F9B">
            <wp:extent cx="5940425" cy="2736215"/>
            <wp:effectExtent l="0" t="0" r="3175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29382" w14:textId="6B7B5478" w:rsidR="00895EDB" w:rsidRPr="00895EDB" w:rsidRDefault="00895EDB" w:rsidP="001C0DDD">
      <w:pPr>
        <w:pStyle w:val="a1"/>
        <w:jc w:val="center"/>
      </w:pPr>
      <w:r>
        <w:t>Рисунок 3.4</w:t>
      </w:r>
      <w:r w:rsidR="003D4F56">
        <w:t xml:space="preserve"> – Интерфейс после успешной загрузки документа</w:t>
      </w:r>
    </w:p>
    <w:p w14:paraId="09619242" w14:textId="77777777" w:rsidR="00895EDB" w:rsidRPr="00895EDB" w:rsidRDefault="00514AF5" w:rsidP="001C0DDD">
      <w:pPr>
        <w:pStyle w:val="a1"/>
      </w:pPr>
      <w:r>
        <w:lastRenderedPageBreak/>
        <w:t>Рисунок 3.5 показывает детализацию нарушения: для каждого указан раздел документа, текстовое описание, прямая ссылка на ГОСТ и сообщение что конкретно неправильно.</w:t>
      </w:r>
    </w:p>
    <w:p w14:paraId="7F34B202" w14:textId="77777777" w:rsidR="00895EDB" w:rsidRDefault="00895EDB" w:rsidP="00636EBA">
      <w:pPr>
        <w:pStyle w:val="a1"/>
        <w:ind w:firstLine="0"/>
        <w:jc w:val="center"/>
      </w:pPr>
      <w:r w:rsidRPr="00895EDB">
        <w:rPr>
          <w:noProof/>
        </w:rPr>
        <w:drawing>
          <wp:inline distT="0" distB="0" distL="0" distR="0" wp14:anchorId="4182060F" wp14:editId="51ADB8EA">
            <wp:extent cx="5940425" cy="190309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DFFBC" w14:textId="63838FFF" w:rsidR="00895EDB" w:rsidRDefault="00895EDB" w:rsidP="001C0DDD">
      <w:pPr>
        <w:pStyle w:val="a1"/>
        <w:jc w:val="center"/>
      </w:pPr>
      <w:r>
        <w:t>Рисунок 3.5</w:t>
      </w:r>
      <w:r w:rsidR="00010591">
        <w:t xml:space="preserve"> – Детализация нарушений правил</w:t>
      </w:r>
    </w:p>
    <w:p w14:paraId="7F689B0C" w14:textId="41B1A7C3" w:rsidR="00514AF5" w:rsidRPr="00514AF5" w:rsidRDefault="00514AF5" w:rsidP="001C0DDD">
      <w:pPr>
        <w:pStyle w:val="a1"/>
      </w:pPr>
      <w:r>
        <w:t xml:space="preserve">Рисунок 3.6 иллюстрирует формат </w:t>
      </w:r>
      <w:r w:rsidRPr="00514AF5">
        <w:t>PDF-</w:t>
      </w:r>
      <w:r w:rsidR="009E5E7A">
        <w:t>отчё</w:t>
      </w:r>
      <w:r>
        <w:t>та</w:t>
      </w:r>
    </w:p>
    <w:p w14:paraId="6B110DB3" w14:textId="77777777" w:rsidR="00895EDB" w:rsidRDefault="00895EDB" w:rsidP="00636EBA">
      <w:pPr>
        <w:pStyle w:val="a1"/>
        <w:ind w:firstLine="0"/>
      </w:pPr>
      <w:r w:rsidRPr="00895EDB">
        <w:rPr>
          <w:noProof/>
        </w:rPr>
        <w:drawing>
          <wp:inline distT="0" distB="0" distL="0" distR="0" wp14:anchorId="146CF7F4" wp14:editId="337117B2">
            <wp:extent cx="5940425" cy="4150995"/>
            <wp:effectExtent l="0" t="0" r="3175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76D10" w14:textId="71EDBF42" w:rsidR="00895EDB" w:rsidRPr="003D4F56" w:rsidRDefault="00895EDB" w:rsidP="001C0DDD">
      <w:pPr>
        <w:pStyle w:val="a1"/>
        <w:jc w:val="center"/>
      </w:pPr>
      <w:r>
        <w:t>Рисунок 3.6</w:t>
      </w:r>
      <w:r w:rsidR="003D4F56">
        <w:t xml:space="preserve"> – Пример сформированного </w:t>
      </w:r>
      <w:r w:rsidR="003D4F56">
        <w:rPr>
          <w:lang w:val="en-US"/>
        </w:rPr>
        <w:t>PDF</w:t>
      </w:r>
      <w:r w:rsidR="003D4F56" w:rsidRPr="003D4F56">
        <w:t>-</w:t>
      </w:r>
      <w:r w:rsidR="003D4F56">
        <w:t xml:space="preserve">отчёта </w:t>
      </w:r>
      <w:r w:rsidR="009F1DD6">
        <w:t>о проверке</w:t>
      </w:r>
    </w:p>
    <w:p w14:paraId="372FBAFB" w14:textId="77777777" w:rsidR="00514AF5" w:rsidRPr="00895EDB" w:rsidRDefault="00514AF5" w:rsidP="001C0DDD">
      <w:pPr>
        <w:pStyle w:val="a1"/>
      </w:pPr>
      <w:r>
        <w:t>После истечения времени скачать файл отчета не получится</w:t>
      </w:r>
      <w:r w:rsidR="00CF24DC">
        <w:t xml:space="preserve">, что </w:t>
      </w:r>
      <w:r>
        <w:t>продемонстрировано на рисунке 3.7</w:t>
      </w:r>
      <w:r w:rsidR="00CF24DC">
        <w:t>.</w:t>
      </w:r>
    </w:p>
    <w:p w14:paraId="3D25038E" w14:textId="77777777" w:rsidR="00895EDB" w:rsidRDefault="00895EDB" w:rsidP="00636EBA">
      <w:pPr>
        <w:pStyle w:val="a1"/>
        <w:ind w:firstLine="0"/>
      </w:pPr>
      <w:r w:rsidRPr="00895EDB">
        <w:rPr>
          <w:noProof/>
        </w:rPr>
        <w:lastRenderedPageBreak/>
        <w:drawing>
          <wp:inline distT="0" distB="0" distL="0" distR="0" wp14:anchorId="14A6C928" wp14:editId="5D7FAD91">
            <wp:extent cx="5940425" cy="175895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6264B" w14:textId="12040B47" w:rsidR="00895EDB" w:rsidRPr="00895EDB" w:rsidRDefault="00895EDB" w:rsidP="001C0DDD">
      <w:pPr>
        <w:pStyle w:val="a1"/>
        <w:jc w:val="center"/>
      </w:pPr>
      <w:r>
        <w:t>Рисунок 3.7</w:t>
      </w:r>
      <w:r w:rsidR="003D4F56">
        <w:t xml:space="preserve"> – Сообщение о недоступности отчёта после истечения времени</w:t>
      </w:r>
    </w:p>
    <w:p w14:paraId="16F7DE92" w14:textId="77777777" w:rsidR="007819C1" w:rsidRDefault="007819C1" w:rsidP="004A27B6">
      <w:pPr>
        <w:pStyle w:val="2"/>
        <w:ind w:left="0" w:firstLine="709"/>
      </w:pPr>
      <w:bookmarkStart w:id="134" w:name="_Toc228044065"/>
      <w:bookmarkStart w:id="135" w:name="_Toc228154714"/>
      <w:r>
        <w:t>Сборка, запуск, зависимости</w:t>
      </w:r>
      <w:bookmarkEnd w:id="134"/>
      <w:bookmarkEnd w:id="135"/>
    </w:p>
    <w:p w14:paraId="3E2239EA" w14:textId="77777777" w:rsidR="007819C1" w:rsidRDefault="00280167" w:rsidP="001C0DDD">
      <w:pPr>
        <w:pStyle w:val="a1"/>
      </w:pPr>
      <w:r w:rsidRPr="00280167">
        <w:t xml:space="preserve">Для запуска серверной части приложения требуется установленный </w:t>
      </w:r>
      <w:proofErr w:type="spellStart"/>
      <w:r w:rsidRPr="00280167">
        <w:t>Python</w:t>
      </w:r>
      <w:proofErr w:type="spellEnd"/>
      <w:r w:rsidRPr="00280167">
        <w:t xml:space="preserve"> и набор </w:t>
      </w:r>
      <w:r w:rsidR="004E70EE">
        <w:t xml:space="preserve">зависимостей, перечисленных в файле </w:t>
      </w:r>
      <w:r w:rsidR="004E70EE" w:rsidRPr="0081701D">
        <w:rPr>
          <w:rFonts w:ascii="Consolas" w:hAnsi="Consolas"/>
          <w:sz w:val="24"/>
          <w:szCs w:val="24"/>
          <w:lang w:val="en-US"/>
        </w:rPr>
        <w:t>requirements</w:t>
      </w:r>
      <w:r w:rsidR="004E70EE" w:rsidRPr="00F8697A">
        <w:rPr>
          <w:rFonts w:ascii="Consolas" w:hAnsi="Consolas"/>
          <w:sz w:val="24"/>
          <w:szCs w:val="24"/>
        </w:rPr>
        <w:t>.</w:t>
      </w:r>
      <w:r w:rsidR="004E70EE" w:rsidRPr="0081701D">
        <w:rPr>
          <w:rFonts w:ascii="Consolas" w:hAnsi="Consolas"/>
          <w:sz w:val="24"/>
          <w:szCs w:val="24"/>
          <w:lang w:val="en-US"/>
        </w:rPr>
        <w:t>txt</w:t>
      </w:r>
      <w:r w:rsidR="004E70EE">
        <w:t>.</w:t>
      </w:r>
    </w:p>
    <w:p w14:paraId="4214ACA9" w14:textId="77777777" w:rsidR="004E70EE" w:rsidRDefault="004E70EE" w:rsidP="001C0DDD">
      <w:pPr>
        <w:pStyle w:val="a1"/>
      </w:pPr>
      <w:r>
        <w:t>Установка зависимостей:</w:t>
      </w:r>
    </w:p>
    <w:p w14:paraId="2E30A364" w14:textId="77777777" w:rsidR="004E70EE" w:rsidRDefault="004E70EE" w:rsidP="001C0DDD">
      <w:pPr>
        <w:pStyle w:val="a1"/>
        <w:rPr>
          <w:rFonts w:ascii="Consolas" w:hAnsi="Consolas"/>
          <w:sz w:val="24"/>
          <w:szCs w:val="24"/>
        </w:rPr>
      </w:pPr>
      <w:proofErr w:type="spellStart"/>
      <w:r w:rsidRPr="004E70EE">
        <w:rPr>
          <w:rFonts w:ascii="Consolas" w:hAnsi="Consolas"/>
          <w:sz w:val="24"/>
          <w:szCs w:val="24"/>
        </w:rPr>
        <w:t>pip</w:t>
      </w:r>
      <w:proofErr w:type="spellEnd"/>
      <w:r w:rsidRPr="004E70EE">
        <w:rPr>
          <w:rFonts w:ascii="Consolas" w:hAnsi="Consolas"/>
          <w:sz w:val="24"/>
          <w:szCs w:val="24"/>
        </w:rPr>
        <w:t xml:space="preserve"> </w:t>
      </w:r>
      <w:proofErr w:type="spellStart"/>
      <w:r w:rsidRPr="004E70EE">
        <w:rPr>
          <w:rFonts w:ascii="Consolas" w:hAnsi="Consolas"/>
          <w:sz w:val="24"/>
          <w:szCs w:val="24"/>
        </w:rPr>
        <w:t>install</w:t>
      </w:r>
      <w:proofErr w:type="spellEnd"/>
      <w:r w:rsidRPr="004E70EE">
        <w:rPr>
          <w:rFonts w:ascii="Consolas" w:hAnsi="Consolas"/>
          <w:sz w:val="24"/>
          <w:szCs w:val="24"/>
        </w:rPr>
        <w:t xml:space="preserve"> -r requirements.txt</w:t>
      </w:r>
    </w:p>
    <w:p w14:paraId="1AF8FE8F" w14:textId="77777777" w:rsidR="004E70EE" w:rsidRPr="004E70EE" w:rsidRDefault="004E70EE" w:rsidP="001C0DDD">
      <w:pPr>
        <w:pStyle w:val="a1"/>
      </w:pPr>
      <w:r w:rsidRPr="004E70EE">
        <w:t>Запуск приложения:</w:t>
      </w:r>
    </w:p>
    <w:p w14:paraId="5D4A7583" w14:textId="77777777" w:rsidR="004E70EE" w:rsidRPr="004E70EE" w:rsidRDefault="004E70EE" w:rsidP="001C0DDD">
      <w:pPr>
        <w:pStyle w:val="a1"/>
        <w:rPr>
          <w:rFonts w:ascii="Consolas" w:hAnsi="Consolas"/>
          <w:sz w:val="24"/>
          <w:szCs w:val="24"/>
        </w:rPr>
      </w:pPr>
      <w:proofErr w:type="spellStart"/>
      <w:r w:rsidRPr="004E70EE">
        <w:rPr>
          <w:rFonts w:ascii="Consolas" w:hAnsi="Consolas"/>
          <w:sz w:val="24"/>
          <w:szCs w:val="24"/>
        </w:rPr>
        <w:t>python</w:t>
      </w:r>
      <w:proofErr w:type="spellEnd"/>
      <w:r w:rsidRPr="004E70EE">
        <w:rPr>
          <w:rFonts w:ascii="Consolas" w:hAnsi="Consolas"/>
          <w:sz w:val="24"/>
          <w:szCs w:val="24"/>
        </w:rPr>
        <w:t xml:space="preserve"> app.py</w:t>
      </w:r>
    </w:p>
    <w:p w14:paraId="0C8AF9F6" w14:textId="2D9072E5" w:rsidR="00500DF0" w:rsidRDefault="00CF24DC" w:rsidP="001C0DDD">
      <w:pPr>
        <w:pStyle w:val="a1"/>
      </w:pPr>
      <w:r>
        <w:t>Веб-интерфейс</w:t>
      </w:r>
      <w:r w:rsidR="004E70EE" w:rsidRPr="004E70EE">
        <w:t xml:space="preserve"> доступен по адресу</w:t>
      </w:r>
      <w:r>
        <w:t>:</w:t>
      </w:r>
      <w:r w:rsidR="004E70EE" w:rsidRPr="004E70EE">
        <w:t xml:space="preserve"> </w:t>
      </w:r>
      <w:hyperlink r:id="rId22" w:history="1">
        <w:r w:rsidR="00171C22" w:rsidRPr="00171C22">
          <w:rPr>
            <w:rFonts w:ascii="Consolas" w:hAnsi="Consolas"/>
            <w:sz w:val="24"/>
            <w:szCs w:val="24"/>
          </w:rPr>
          <w:t>http://localhost:5000/</w:t>
        </w:r>
      </w:hyperlink>
      <w:r w:rsidR="004E70EE" w:rsidRPr="00171C22">
        <w:rPr>
          <w:rFonts w:ascii="Consolas" w:hAnsi="Consolas"/>
          <w:sz w:val="24"/>
          <w:szCs w:val="24"/>
        </w:rPr>
        <w:t>.</w:t>
      </w:r>
    </w:p>
    <w:p w14:paraId="6E3104D4" w14:textId="24B2A0CE" w:rsidR="00171C22" w:rsidRDefault="00171C22" w:rsidP="004A27B6">
      <w:pPr>
        <w:pStyle w:val="2"/>
        <w:ind w:left="0" w:firstLine="709"/>
      </w:pPr>
      <w:bookmarkStart w:id="136" w:name="_Toc228044066"/>
      <w:bookmarkStart w:id="137" w:name="_Toc228154715"/>
      <w:r>
        <w:t>Выводы по реализации приложения</w:t>
      </w:r>
      <w:bookmarkEnd w:id="136"/>
      <w:bookmarkEnd w:id="137"/>
    </w:p>
    <w:p w14:paraId="7F14CB75" w14:textId="6A243068" w:rsidR="00171C22" w:rsidRDefault="00171C22" w:rsidP="001C0DDD">
      <w:pPr>
        <w:pStyle w:val="a1"/>
      </w:pPr>
      <w:r>
        <w:t xml:space="preserve">Программный комплекс реализован как двухуровневая система: веб-оболочка на </w:t>
      </w:r>
      <w:proofErr w:type="spellStart"/>
      <w:r>
        <w:t>фреймворке</w:t>
      </w:r>
      <w:proofErr w:type="spellEnd"/>
      <w:r>
        <w:t xml:space="preserve"> </w:t>
      </w:r>
      <w:proofErr w:type="spellStart"/>
      <w:r>
        <w:t>Flask</w:t>
      </w:r>
      <w:proofErr w:type="spellEnd"/>
      <w:r>
        <w:t xml:space="preserve"> и ядро </w:t>
      </w:r>
      <w:proofErr w:type="spellStart"/>
      <w:r>
        <w:t>валидации</w:t>
      </w:r>
      <w:proofErr w:type="spellEnd"/>
      <w:r>
        <w:t xml:space="preserve">, инкапсулированное в классе </w:t>
      </w:r>
      <w:proofErr w:type="spellStart"/>
      <w:r w:rsidRPr="00171C22">
        <w:rPr>
          <w:rFonts w:ascii="Consolas" w:hAnsi="Consolas"/>
          <w:sz w:val="24"/>
          <w:szCs w:val="24"/>
        </w:rPr>
        <w:t>ReportAndListHandler</w:t>
      </w:r>
      <w:proofErr w:type="spellEnd"/>
      <w:r>
        <w:t xml:space="preserve">. Ядро предоставляет два публичных метода – </w:t>
      </w:r>
      <w:proofErr w:type="spellStart"/>
      <w:proofErr w:type="gramStart"/>
      <w:r w:rsidRPr="00171C22">
        <w:rPr>
          <w:rFonts w:ascii="Consolas" w:hAnsi="Consolas"/>
          <w:sz w:val="24"/>
          <w:szCs w:val="24"/>
        </w:rPr>
        <w:t>getList</w:t>
      </w:r>
      <w:proofErr w:type="spellEnd"/>
      <w:r w:rsidRPr="00171C22">
        <w:rPr>
          <w:rFonts w:ascii="Consolas" w:hAnsi="Consolas"/>
          <w:sz w:val="24"/>
          <w:szCs w:val="24"/>
        </w:rPr>
        <w:t>(</w:t>
      </w:r>
      <w:proofErr w:type="gramEnd"/>
      <w:r w:rsidRPr="00171C22">
        <w:rPr>
          <w:rFonts w:ascii="Consolas" w:hAnsi="Consolas"/>
          <w:sz w:val="24"/>
          <w:szCs w:val="24"/>
        </w:rPr>
        <w:t>)</w:t>
      </w:r>
      <w:r>
        <w:t xml:space="preserve"> для получения каталога правил и </w:t>
      </w:r>
      <w:proofErr w:type="spellStart"/>
      <w:r w:rsidRPr="00171C22">
        <w:rPr>
          <w:rFonts w:ascii="Consolas" w:hAnsi="Consolas"/>
          <w:sz w:val="24"/>
          <w:szCs w:val="24"/>
        </w:rPr>
        <w:t>validate</w:t>
      </w:r>
      <w:proofErr w:type="spellEnd"/>
      <w:r w:rsidRPr="00171C22">
        <w:rPr>
          <w:rFonts w:ascii="Consolas" w:hAnsi="Consolas"/>
          <w:sz w:val="24"/>
          <w:szCs w:val="24"/>
        </w:rPr>
        <w:t>(</w:t>
      </w:r>
      <w:proofErr w:type="spellStart"/>
      <w:r w:rsidRPr="00171C22">
        <w:rPr>
          <w:rFonts w:ascii="Consolas" w:hAnsi="Consolas"/>
          <w:sz w:val="24"/>
          <w:szCs w:val="24"/>
        </w:rPr>
        <w:t>path</w:t>
      </w:r>
      <w:proofErr w:type="spellEnd"/>
      <w:r w:rsidRPr="00171C22">
        <w:rPr>
          <w:rFonts w:ascii="Consolas" w:hAnsi="Consolas"/>
          <w:sz w:val="24"/>
          <w:szCs w:val="24"/>
        </w:rPr>
        <w:t>)</w:t>
      </w:r>
      <w:r>
        <w:t xml:space="preserve"> для запуска полного цикла проверки, что обеспечивает слабую связанность веб-уровня с бизнес-логикой.</w:t>
      </w:r>
    </w:p>
    <w:p w14:paraId="1431760A" w14:textId="58FB3177" w:rsidR="00171C22" w:rsidRDefault="00171C22" w:rsidP="001C0DDD">
      <w:pPr>
        <w:pStyle w:val="a1"/>
      </w:pPr>
      <w:r>
        <w:t>Конвейер обработки документа реализован как последовательность: входной контроль пути, построение базовой структуры (</w:t>
      </w:r>
      <w:proofErr w:type="spellStart"/>
      <w:r w:rsidRPr="00171C22">
        <w:rPr>
          <w:rFonts w:ascii="Consolas" w:hAnsi="Consolas"/>
          <w:sz w:val="24"/>
          <w:szCs w:val="24"/>
        </w:rPr>
        <w:t>DocumentParser</w:t>
      </w:r>
      <w:proofErr w:type="spellEnd"/>
      <w:r>
        <w:t>), построение расширенной структуры (</w:t>
      </w:r>
      <w:proofErr w:type="spellStart"/>
      <w:r w:rsidRPr="00171C22">
        <w:rPr>
          <w:rFonts w:ascii="Consolas" w:hAnsi="Consolas"/>
          <w:sz w:val="24"/>
          <w:szCs w:val="24"/>
        </w:rPr>
        <w:t>RichParser</w:t>
      </w:r>
      <w:proofErr w:type="spellEnd"/>
      <w:r>
        <w:t xml:space="preserve">), связывание обеих моделей. Слой </w:t>
      </w:r>
      <w:proofErr w:type="spellStart"/>
      <w:r>
        <w:t>валидации</w:t>
      </w:r>
      <w:proofErr w:type="spellEnd"/>
      <w:r>
        <w:t xml:space="preserve"> построен на трёх компонентах: сервис </w:t>
      </w:r>
      <w:proofErr w:type="spellStart"/>
      <w:r w:rsidRPr="00171C22">
        <w:rPr>
          <w:rFonts w:ascii="Consolas" w:hAnsi="Consolas"/>
          <w:sz w:val="24"/>
          <w:szCs w:val="24"/>
        </w:rPr>
        <w:t>ValidationService</w:t>
      </w:r>
      <w:proofErr w:type="spellEnd"/>
      <w:r>
        <w:t xml:space="preserve"> (ре</w:t>
      </w:r>
      <w:r>
        <w:lastRenderedPageBreak/>
        <w:t xml:space="preserve">гистрация и последовательный вызов </w:t>
      </w:r>
      <w:proofErr w:type="spellStart"/>
      <w:r>
        <w:t>валидаторов</w:t>
      </w:r>
      <w:proofErr w:type="spellEnd"/>
      <w:r>
        <w:t xml:space="preserve">), иерархия из 15 специализированных </w:t>
      </w:r>
      <w:proofErr w:type="spellStart"/>
      <w:r>
        <w:t>валидаторов</w:t>
      </w:r>
      <w:proofErr w:type="spellEnd"/>
      <w:r>
        <w:t xml:space="preserve"> (от </w:t>
      </w:r>
      <w:proofErr w:type="spellStart"/>
      <w:r w:rsidRPr="00171C22">
        <w:rPr>
          <w:rFonts w:ascii="Consolas" w:hAnsi="Consolas"/>
          <w:sz w:val="24"/>
          <w:szCs w:val="24"/>
        </w:rPr>
        <w:t>TitlePageValidator</w:t>
      </w:r>
      <w:proofErr w:type="spellEnd"/>
      <w:r>
        <w:t xml:space="preserve"> до </w:t>
      </w:r>
      <w:proofErr w:type="spellStart"/>
      <w:r w:rsidRPr="00171C22">
        <w:rPr>
          <w:rFonts w:ascii="Consolas" w:hAnsi="Consolas"/>
          <w:sz w:val="24"/>
          <w:szCs w:val="24"/>
        </w:rPr>
        <w:t>FootnotesValidator</w:t>
      </w:r>
      <w:proofErr w:type="spellEnd"/>
      <w:r>
        <w:t xml:space="preserve">), централизованный каталог правил </w:t>
      </w:r>
      <w:r w:rsidRPr="00171C22">
        <w:rPr>
          <w:rFonts w:ascii="Consolas" w:hAnsi="Consolas"/>
          <w:sz w:val="24"/>
          <w:szCs w:val="24"/>
        </w:rPr>
        <w:t>RULES_CATALOG_BY_VALIDATOR</w:t>
      </w:r>
      <w:r>
        <w:t>.</w:t>
      </w:r>
    </w:p>
    <w:p w14:paraId="73CFC916" w14:textId="01E3655B" w:rsidR="00171C22" w:rsidRPr="00171C22" w:rsidRDefault="00171C22" w:rsidP="001C0DDD">
      <w:pPr>
        <w:pStyle w:val="a1"/>
      </w:pPr>
      <w:r>
        <w:t>Библиотека проверочных функций организована по принципу разделения ответственности: специализированные модули (</w:t>
      </w:r>
      <w:r w:rsidRPr="00171C22">
        <w:rPr>
          <w:rFonts w:ascii="Consolas" w:hAnsi="Consolas"/>
          <w:sz w:val="24"/>
          <w:szCs w:val="24"/>
        </w:rPr>
        <w:t>abstract_utils.py</w:t>
      </w:r>
      <w:r>
        <w:t xml:space="preserve"> и др.) и общие функции в поддиректории </w:t>
      </w:r>
      <w:proofErr w:type="spellStart"/>
      <w:r w:rsidRPr="00171C22">
        <w:rPr>
          <w:rFonts w:ascii="Consolas" w:hAnsi="Consolas"/>
          <w:sz w:val="24"/>
          <w:szCs w:val="24"/>
        </w:rPr>
        <w:t>common</w:t>
      </w:r>
      <w:proofErr w:type="spellEnd"/>
      <w:r w:rsidRPr="00171C22">
        <w:rPr>
          <w:rFonts w:ascii="Consolas" w:hAnsi="Consolas"/>
          <w:sz w:val="24"/>
          <w:szCs w:val="24"/>
        </w:rPr>
        <w:t>/</w:t>
      </w:r>
      <w:r>
        <w:t xml:space="preserve"> (работа с регулярными выражениями, текстом, секциями, расширенными признаками). Для извлечения признаков из DOCX выделен слой из семи экстракторов. Интеграция с пользовательским интерфейсом реализована через четыре маршрута, а сквозной сценарий загрузки, проверки, формирования PDF-отчёта, автоматической очистки временных файлов подтверждает работоспособность системы в соответствии с проектными требованиями.</w:t>
      </w:r>
    </w:p>
    <w:p w14:paraId="4AA3FDE6" w14:textId="7E76613F" w:rsidR="00F200B2" w:rsidRPr="000D53C8" w:rsidRDefault="00B078AA" w:rsidP="004A27B6">
      <w:pPr>
        <w:pStyle w:val="UnnumberedHeading1"/>
        <w:rPr>
          <w:b/>
        </w:rPr>
      </w:pPr>
      <w:bookmarkStart w:id="138" w:name="заключение"/>
      <w:bookmarkStart w:id="139" w:name="_Toc228044067"/>
      <w:bookmarkStart w:id="140" w:name="_Toc228154716"/>
      <w:bookmarkEnd w:id="89"/>
      <w:bookmarkEnd w:id="92"/>
      <w:bookmarkEnd w:id="93"/>
      <w:bookmarkEnd w:id="94"/>
      <w:r>
        <w:rPr>
          <w:rStyle w:val="UnnumberedHeadingOne"/>
          <w:b/>
        </w:rPr>
        <w:lastRenderedPageBreak/>
        <w:t>ЗАКЛЮЧЕНИЕ</w:t>
      </w:r>
      <w:bookmarkEnd w:id="139"/>
      <w:bookmarkEnd w:id="140"/>
    </w:p>
    <w:p w14:paraId="10504EDA" w14:textId="77777777" w:rsidR="00F4654B" w:rsidRDefault="00F4654B" w:rsidP="001C0DDD">
      <w:pPr>
        <w:pStyle w:val="a1"/>
      </w:pPr>
      <w:r>
        <w:t xml:space="preserve">В рамках выполнения выпускной квалификационной работы была разработана программная система для автоматизированной проверки структуры документов на соответствие формальным требованиям и стандартам оформления. Основное внимание уделялось созданию удобного и воспроизводимого инструмента для </w:t>
      </w:r>
      <w:proofErr w:type="spellStart"/>
      <w:r>
        <w:t>валидации</w:t>
      </w:r>
      <w:proofErr w:type="spellEnd"/>
      <w:r>
        <w:t xml:space="preserve"> документов формата DOCX.</w:t>
      </w:r>
    </w:p>
    <w:p w14:paraId="73EDC30E" w14:textId="77777777" w:rsidR="00F4654B" w:rsidRDefault="00F4654B" w:rsidP="001C0DDD">
      <w:pPr>
        <w:pStyle w:val="a1"/>
      </w:pPr>
      <w:r>
        <w:t>В ходе работы были решены все основные задачи, поставленные на этапе проектирования: проведён анализ нормативной базы, реализована модульная архитектура, разработан расширяемый каталог правил, обеспечена интеграция с веб-интерфейсом. Система поддерживает автоматическую загрузку документов, их структурный анализ, применение набора формализованных правил и формирование подробного отчёта о найденных несоответствиях.</w:t>
      </w:r>
    </w:p>
    <w:p w14:paraId="0360E354" w14:textId="77777777" w:rsidR="00F4654B" w:rsidRDefault="00F4654B" w:rsidP="001C0DDD">
      <w:pPr>
        <w:pStyle w:val="a1"/>
      </w:pPr>
      <w:r>
        <w:t>Оценка полноты решений показывает, что реализованный функционал покрывает ключевые требования к структуре и оформлению отчётных документов, предусмотренные ГОСТ 7.32-2017. Система успешно выявляет отсутствие обязательных разделов, нарушения порядка следования, ошибки в оформлении титульного листа, оглавления, приложений и других элементов. При этом архитектура проекта позволяет без существенных доработок расширять набор правил и адаптировать систему под новые требования.</w:t>
      </w:r>
    </w:p>
    <w:p w14:paraId="36FDCF14" w14:textId="77777777" w:rsidR="00F4654B" w:rsidRDefault="00F4654B" w:rsidP="001C0DDD">
      <w:pPr>
        <w:pStyle w:val="a1"/>
      </w:pPr>
      <w:r>
        <w:t xml:space="preserve">Результаты работы могут быть практически использованы для предварительной проверки документов перед экспертной оценкой, что </w:t>
      </w:r>
      <w:r w:rsidR="00767DB2">
        <w:t>существенно сокращает трудозатраты и снижает</w:t>
      </w:r>
      <w:r>
        <w:t xml:space="preserve"> количество формальных ошибок. Внедрение системы способствует повышению качества подготовки отчётных материалов.</w:t>
      </w:r>
    </w:p>
    <w:p w14:paraId="41FE09A2" w14:textId="77777777" w:rsidR="00F4654B" w:rsidRDefault="00F4654B" w:rsidP="001C0DDD">
      <w:pPr>
        <w:pStyle w:val="a1"/>
      </w:pPr>
      <w:r>
        <w:t>Технико-экономическая эффективность внедрения выражается в сокращении времени на обработку каждого документа и снижении нагрузки на специалистов, выполняющих ручную экспертизу.</w:t>
      </w:r>
    </w:p>
    <w:p w14:paraId="49C45DBF" w14:textId="77777777" w:rsidR="00F4654B" w:rsidRDefault="00F4654B" w:rsidP="001C0DDD">
      <w:pPr>
        <w:pStyle w:val="a1"/>
      </w:pPr>
      <w:r>
        <w:lastRenderedPageBreak/>
        <w:t>Сравнение с существующими решениями показывает, что разработанная система не уступает аналогам по функциональности и гибкости</w:t>
      </w:r>
      <w:r w:rsidR="007008A4">
        <w:t>, отличаясь</w:t>
      </w:r>
      <w:r>
        <w:t xml:space="preserve"> открытостью архитектуры и возможностью доработки под конкретные нужды организации. Работа выполнена на современном уровне, с учётом актуальных требований к программным системам подобного класса.</w:t>
      </w:r>
    </w:p>
    <w:p w14:paraId="0D4D56AF" w14:textId="6C6C7D51" w:rsidR="00C33A1E" w:rsidRDefault="00F4654B" w:rsidP="001C0DDD">
      <w:pPr>
        <w:pStyle w:val="a1"/>
      </w:pPr>
      <w:r>
        <w:t>В дальнейшем система д</w:t>
      </w:r>
      <w:r w:rsidR="001A3339">
        <w:t>оработается</w:t>
      </w:r>
      <w:r>
        <w:t xml:space="preserve"> </w:t>
      </w:r>
      <w:r w:rsidR="001A3339">
        <w:t xml:space="preserve">путём </w:t>
      </w:r>
      <w:r>
        <w:t>расширения библиотеки правил, повышения гибкости сценариев проверки и внедрения дополнительных функций анализа. Полученные результаты и архитектурные решения рекомендованы для внедрения в образовательных учрежд</w:t>
      </w:r>
      <w:r w:rsidR="007008A4">
        <w:t xml:space="preserve">ениях, научных подразделениях и </w:t>
      </w:r>
      <w:r>
        <w:t>с внутренними системами документооборота.</w:t>
      </w:r>
    </w:p>
    <w:p w14:paraId="6B03396F" w14:textId="77777777" w:rsidR="00F200B2" w:rsidRDefault="00F200B2" w:rsidP="001C0DDD">
      <w:pPr>
        <w:pStyle w:val="a1"/>
      </w:pPr>
    </w:p>
    <w:p w14:paraId="75BF4A90" w14:textId="2FDB4B59" w:rsidR="00F200B2" w:rsidRPr="004A27B6" w:rsidRDefault="00B078AA" w:rsidP="004A27B6">
      <w:pPr>
        <w:pStyle w:val="UnnumberedHeading1"/>
        <w:rPr>
          <w:rStyle w:val="UnnumberedHeadingOne"/>
        </w:rPr>
      </w:pPr>
      <w:bookmarkStart w:id="141" w:name="_Toc228044068"/>
      <w:bookmarkStart w:id="142" w:name="список-использованных-источников"/>
      <w:bookmarkStart w:id="143" w:name="_Toc228154717"/>
      <w:bookmarkEnd w:id="138"/>
      <w:r>
        <w:rPr>
          <w:rStyle w:val="UnnumberedHeadingOne"/>
          <w:b/>
        </w:rPr>
        <w:lastRenderedPageBreak/>
        <w:t>СПИСОК ИСПОЛЬЗОВАННЫХ ИСТОЧНИКОВ</w:t>
      </w:r>
      <w:bookmarkEnd w:id="141"/>
      <w:bookmarkEnd w:id="143"/>
    </w:p>
    <w:p w14:paraId="469C5E3D" w14:textId="77777777" w:rsidR="00F05FB0" w:rsidRDefault="00F200B2" w:rsidP="001C0DDD">
      <w:pPr>
        <w:pStyle w:val="ReferenceItem"/>
        <w:ind w:firstLine="709"/>
        <w:jc w:val="left"/>
      </w:pPr>
      <w:bookmarkStart w:id="144" w:name="ref-Date2003"/>
      <w:bookmarkStart w:id="145" w:name="refs"/>
      <w:r w:rsidRPr="001E553D">
        <w:t xml:space="preserve">1. </w:t>
      </w:r>
      <w:r w:rsidRPr="001E553D">
        <w:tab/>
      </w:r>
      <w:r w:rsidR="00F05FB0" w:rsidRPr="00F05FB0">
        <w:t>ГОСТ 7.32-2017. Система стандартов по информации, библиотечному и издательскому делу. Отчет о научно-исследовательской работе. С</w:t>
      </w:r>
      <w:r w:rsidR="00F05FB0">
        <w:t>труктура и правила оформления. –</w:t>
      </w:r>
      <w:r w:rsidR="00F05FB0" w:rsidRPr="00F05FB0">
        <w:t xml:space="preserve"> </w:t>
      </w:r>
      <w:proofErr w:type="spellStart"/>
      <w:r w:rsidR="00F05FB0" w:rsidRPr="00F05FB0">
        <w:t>Введ</w:t>
      </w:r>
      <w:proofErr w:type="spellEnd"/>
      <w:r w:rsidR="00F05FB0" w:rsidRPr="00F05FB0">
        <w:t>. 2018-07-01</w:t>
      </w:r>
      <w:r w:rsidR="00F05FB0">
        <w:t xml:space="preserve">. – </w:t>
      </w:r>
      <w:proofErr w:type="gramStart"/>
      <w:r w:rsidR="00F05FB0">
        <w:t>М. :</w:t>
      </w:r>
      <w:proofErr w:type="gramEnd"/>
      <w:r w:rsidR="00F05FB0">
        <w:t xml:space="preserve"> </w:t>
      </w:r>
      <w:proofErr w:type="spellStart"/>
      <w:r w:rsidR="00F05FB0">
        <w:t>Стандартинформ</w:t>
      </w:r>
      <w:proofErr w:type="spellEnd"/>
      <w:r w:rsidR="00F05FB0">
        <w:t xml:space="preserve">, 2017. – 33 </w:t>
      </w:r>
      <w:r w:rsidR="00F05FB0" w:rsidRPr="00F05FB0">
        <w:t>с</w:t>
      </w:r>
    </w:p>
    <w:p w14:paraId="77D82199" w14:textId="77777777" w:rsidR="00F200B2" w:rsidRPr="00D76DE3" w:rsidRDefault="00F05FB0" w:rsidP="001C0DDD">
      <w:pPr>
        <w:pStyle w:val="ReferenceItem"/>
        <w:ind w:firstLine="709"/>
        <w:jc w:val="left"/>
      </w:pPr>
      <w:r w:rsidRPr="001E3691">
        <w:rPr>
          <w:lang w:val="en-US"/>
        </w:rPr>
        <w:t xml:space="preserve">2. </w:t>
      </w:r>
      <w:r w:rsidRPr="001E3691">
        <w:rPr>
          <w:lang w:val="en-US"/>
        </w:rPr>
        <w:tab/>
      </w:r>
      <w:r w:rsidR="00D76DE3" w:rsidRPr="00D76DE3">
        <w:rPr>
          <w:lang w:val="en-US"/>
        </w:rPr>
        <w:t>A</w:t>
      </w:r>
      <w:r w:rsidR="00D76DE3" w:rsidRPr="001E3691">
        <w:rPr>
          <w:lang w:val="en-US"/>
        </w:rPr>
        <w:t xml:space="preserve"> </w:t>
      </w:r>
      <w:r w:rsidR="00D76DE3" w:rsidRPr="00D76DE3">
        <w:rPr>
          <w:lang w:val="en-US"/>
        </w:rPr>
        <w:t>Benchmark</w:t>
      </w:r>
      <w:r w:rsidR="00D76DE3" w:rsidRPr="001E3691">
        <w:rPr>
          <w:lang w:val="en-US"/>
        </w:rPr>
        <w:t xml:space="preserve"> </w:t>
      </w:r>
      <w:r w:rsidR="00D76DE3" w:rsidRPr="00D76DE3">
        <w:rPr>
          <w:lang w:val="en-US"/>
        </w:rPr>
        <w:t>and</w:t>
      </w:r>
      <w:r w:rsidR="00D76DE3" w:rsidRPr="001E3691">
        <w:rPr>
          <w:lang w:val="en-US"/>
        </w:rPr>
        <w:t xml:space="preserve"> </w:t>
      </w:r>
      <w:r w:rsidR="00D76DE3" w:rsidRPr="00D76DE3">
        <w:rPr>
          <w:lang w:val="en-US"/>
        </w:rPr>
        <w:t>Evaluation</w:t>
      </w:r>
      <w:r w:rsidR="00D76DE3" w:rsidRPr="001E3691">
        <w:rPr>
          <w:lang w:val="en-US"/>
        </w:rPr>
        <w:t xml:space="preserve"> </w:t>
      </w:r>
      <w:r w:rsidR="00D76DE3" w:rsidRPr="00D76DE3">
        <w:rPr>
          <w:lang w:val="en-US"/>
        </w:rPr>
        <w:t>for</w:t>
      </w:r>
      <w:r w:rsidR="00D76DE3" w:rsidRPr="001E3691">
        <w:rPr>
          <w:lang w:val="en-US"/>
        </w:rPr>
        <w:t xml:space="preserve"> </w:t>
      </w:r>
      <w:r w:rsidR="00D76DE3" w:rsidRPr="00D76DE3">
        <w:rPr>
          <w:lang w:val="en-US"/>
        </w:rPr>
        <w:t>Text</w:t>
      </w:r>
      <w:r w:rsidR="00D76DE3" w:rsidRPr="001E3691">
        <w:rPr>
          <w:lang w:val="en-US"/>
        </w:rPr>
        <w:t xml:space="preserve"> </w:t>
      </w:r>
      <w:r w:rsidR="00D76DE3" w:rsidRPr="00D76DE3">
        <w:rPr>
          <w:lang w:val="en-US"/>
        </w:rPr>
        <w:t>Extraction</w:t>
      </w:r>
      <w:r w:rsidR="00D76DE3" w:rsidRPr="001E3691">
        <w:rPr>
          <w:lang w:val="en-US"/>
        </w:rPr>
        <w:t xml:space="preserve"> </w:t>
      </w:r>
      <w:r w:rsidR="00D76DE3" w:rsidRPr="00D76DE3">
        <w:rPr>
          <w:lang w:val="en-US"/>
        </w:rPr>
        <w:t>from</w:t>
      </w:r>
      <w:r w:rsidR="00D76DE3" w:rsidRPr="001E3691">
        <w:rPr>
          <w:lang w:val="en-US"/>
        </w:rPr>
        <w:t xml:space="preserve"> </w:t>
      </w:r>
      <w:r w:rsidR="00D76DE3">
        <w:rPr>
          <w:lang w:val="en-US"/>
        </w:rPr>
        <w:t>PDF</w:t>
      </w:r>
      <w:r w:rsidR="00D76DE3" w:rsidRPr="001E3691">
        <w:rPr>
          <w:lang w:val="en-US"/>
        </w:rPr>
        <w:t xml:space="preserve"> [</w:t>
      </w:r>
      <w:r w:rsidR="00D76DE3">
        <w:t>Электронный</w:t>
      </w:r>
      <w:r w:rsidR="00D76DE3" w:rsidRPr="001E3691">
        <w:rPr>
          <w:lang w:val="en-US"/>
        </w:rPr>
        <w:t xml:space="preserve"> </w:t>
      </w:r>
      <w:r w:rsidR="00D76DE3">
        <w:t>ресурс</w:t>
      </w:r>
      <w:r w:rsidR="00D76DE3" w:rsidRPr="001E3691">
        <w:rPr>
          <w:lang w:val="en-US"/>
        </w:rPr>
        <w:t xml:space="preserve">]. </w:t>
      </w:r>
      <w:r w:rsidR="00D76DE3">
        <w:rPr>
          <w:lang w:val="en-US"/>
        </w:rPr>
        <w:t>URL</w:t>
      </w:r>
      <w:r w:rsidR="00D76DE3" w:rsidRPr="00D76DE3">
        <w:t xml:space="preserve">: </w:t>
      </w:r>
      <w:hyperlink r:id="rId23" w:history="1">
        <w:r w:rsidR="00D76DE3" w:rsidRPr="00572E9E">
          <w:rPr>
            <w:rStyle w:val="af2"/>
            <w:rFonts w:ascii="Times New Roman" w:hAnsi="Times New Roman"/>
            <w:sz w:val="28"/>
            <w:lang w:val="en-US"/>
          </w:rPr>
          <w:t>https</w:t>
        </w:r>
        <w:r w:rsidR="00D76DE3" w:rsidRPr="00D76DE3">
          <w:rPr>
            <w:rStyle w:val="af2"/>
            <w:rFonts w:ascii="Times New Roman" w:hAnsi="Times New Roman"/>
            <w:sz w:val="28"/>
          </w:rPr>
          <w:t>://</w:t>
        </w:r>
        <w:r w:rsidR="00D76DE3" w:rsidRPr="00572E9E">
          <w:rPr>
            <w:rStyle w:val="af2"/>
            <w:rFonts w:ascii="Times New Roman" w:hAnsi="Times New Roman"/>
            <w:sz w:val="28"/>
            <w:lang w:val="en-US"/>
          </w:rPr>
          <w:t>www</w:t>
        </w:r>
        <w:r w:rsidR="00D76DE3" w:rsidRPr="00D76DE3">
          <w:rPr>
            <w:rStyle w:val="af2"/>
            <w:rFonts w:ascii="Times New Roman" w:hAnsi="Times New Roman"/>
            <w:sz w:val="28"/>
          </w:rPr>
          <w:t>.</w:t>
        </w:r>
        <w:proofErr w:type="spellStart"/>
        <w:r w:rsidR="00D76DE3" w:rsidRPr="00572E9E">
          <w:rPr>
            <w:rStyle w:val="af2"/>
            <w:rFonts w:ascii="Times New Roman" w:hAnsi="Times New Roman"/>
            <w:sz w:val="28"/>
            <w:lang w:val="en-US"/>
          </w:rPr>
          <w:t>researchgate</w:t>
        </w:r>
        <w:proofErr w:type="spellEnd"/>
        <w:r w:rsidR="00D76DE3" w:rsidRPr="00D76DE3">
          <w:rPr>
            <w:rStyle w:val="af2"/>
            <w:rFonts w:ascii="Times New Roman" w:hAnsi="Times New Roman"/>
            <w:sz w:val="28"/>
          </w:rPr>
          <w:t>.</w:t>
        </w:r>
        <w:r w:rsidR="00D76DE3" w:rsidRPr="00572E9E">
          <w:rPr>
            <w:rStyle w:val="af2"/>
            <w:rFonts w:ascii="Times New Roman" w:hAnsi="Times New Roman"/>
            <w:sz w:val="28"/>
            <w:lang w:val="en-US"/>
          </w:rPr>
          <w:t>net</w:t>
        </w:r>
        <w:r w:rsidR="00D76DE3" w:rsidRPr="00D76DE3">
          <w:rPr>
            <w:rStyle w:val="af2"/>
            <w:rFonts w:ascii="Times New Roman" w:hAnsi="Times New Roman"/>
            <w:sz w:val="28"/>
          </w:rPr>
          <w:t>/</w:t>
        </w:r>
        <w:r w:rsidR="00D76DE3" w:rsidRPr="00572E9E">
          <w:rPr>
            <w:rStyle w:val="af2"/>
            <w:rFonts w:ascii="Times New Roman" w:hAnsi="Times New Roman"/>
            <w:sz w:val="28"/>
            <w:lang w:val="en-US"/>
          </w:rPr>
          <w:t>publication</w:t>
        </w:r>
        <w:r w:rsidR="00D76DE3" w:rsidRPr="00D76DE3">
          <w:rPr>
            <w:rStyle w:val="af2"/>
            <w:rFonts w:ascii="Times New Roman" w:hAnsi="Times New Roman"/>
            <w:sz w:val="28"/>
          </w:rPr>
          <w:t>/318751922_</w:t>
        </w:r>
        <w:r w:rsidR="00D76DE3" w:rsidRPr="00572E9E">
          <w:rPr>
            <w:rStyle w:val="af2"/>
            <w:rFonts w:ascii="Times New Roman" w:hAnsi="Times New Roman"/>
            <w:sz w:val="28"/>
            <w:lang w:val="en-US"/>
          </w:rPr>
          <w:t>A</w:t>
        </w:r>
        <w:r w:rsidR="00D76DE3" w:rsidRPr="00D76DE3">
          <w:rPr>
            <w:rStyle w:val="af2"/>
            <w:rFonts w:ascii="Times New Roman" w:hAnsi="Times New Roman"/>
            <w:sz w:val="28"/>
          </w:rPr>
          <w:t>_</w:t>
        </w:r>
        <w:r w:rsidR="00D76DE3" w:rsidRPr="00572E9E">
          <w:rPr>
            <w:rStyle w:val="af2"/>
            <w:rFonts w:ascii="Times New Roman" w:hAnsi="Times New Roman"/>
            <w:sz w:val="28"/>
            <w:lang w:val="en-US"/>
          </w:rPr>
          <w:t>Benchmark</w:t>
        </w:r>
        <w:r w:rsidR="00D76DE3" w:rsidRPr="00D76DE3">
          <w:rPr>
            <w:rStyle w:val="af2"/>
            <w:rFonts w:ascii="Times New Roman" w:hAnsi="Times New Roman"/>
            <w:sz w:val="28"/>
          </w:rPr>
          <w:t>_</w:t>
        </w:r>
        <w:r w:rsidR="00D76DE3" w:rsidRPr="00572E9E">
          <w:rPr>
            <w:rStyle w:val="af2"/>
            <w:rFonts w:ascii="Times New Roman" w:hAnsi="Times New Roman"/>
            <w:sz w:val="28"/>
            <w:lang w:val="en-US"/>
          </w:rPr>
          <w:t>and</w:t>
        </w:r>
        <w:r w:rsidR="00D76DE3" w:rsidRPr="00D76DE3">
          <w:rPr>
            <w:rStyle w:val="af2"/>
            <w:rFonts w:ascii="Times New Roman" w:hAnsi="Times New Roman"/>
            <w:sz w:val="28"/>
          </w:rPr>
          <w:t>_</w:t>
        </w:r>
        <w:r w:rsidR="00D76DE3" w:rsidRPr="00572E9E">
          <w:rPr>
            <w:rStyle w:val="af2"/>
            <w:rFonts w:ascii="Times New Roman" w:hAnsi="Times New Roman"/>
            <w:sz w:val="28"/>
            <w:lang w:val="en-US"/>
          </w:rPr>
          <w:t>Evaluation</w:t>
        </w:r>
        <w:r w:rsidR="00D76DE3" w:rsidRPr="00D76DE3">
          <w:rPr>
            <w:rStyle w:val="af2"/>
            <w:rFonts w:ascii="Times New Roman" w:hAnsi="Times New Roman"/>
            <w:sz w:val="28"/>
          </w:rPr>
          <w:t>_</w:t>
        </w:r>
        <w:r w:rsidR="00D76DE3" w:rsidRPr="00572E9E">
          <w:rPr>
            <w:rStyle w:val="af2"/>
            <w:rFonts w:ascii="Times New Roman" w:hAnsi="Times New Roman"/>
            <w:sz w:val="28"/>
            <w:lang w:val="en-US"/>
          </w:rPr>
          <w:t>for</w:t>
        </w:r>
        <w:r w:rsidR="00D76DE3" w:rsidRPr="00D76DE3">
          <w:rPr>
            <w:rStyle w:val="af2"/>
            <w:rFonts w:ascii="Times New Roman" w:hAnsi="Times New Roman"/>
            <w:sz w:val="28"/>
          </w:rPr>
          <w:t>_</w:t>
        </w:r>
        <w:r w:rsidR="00D76DE3" w:rsidRPr="00572E9E">
          <w:rPr>
            <w:rStyle w:val="af2"/>
            <w:rFonts w:ascii="Times New Roman" w:hAnsi="Times New Roman"/>
            <w:sz w:val="28"/>
            <w:lang w:val="en-US"/>
          </w:rPr>
          <w:t>Text</w:t>
        </w:r>
        <w:r w:rsidR="00D76DE3" w:rsidRPr="00D76DE3">
          <w:rPr>
            <w:rStyle w:val="af2"/>
            <w:rFonts w:ascii="Times New Roman" w:hAnsi="Times New Roman"/>
            <w:sz w:val="28"/>
          </w:rPr>
          <w:t>_</w:t>
        </w:r>
        <w:r w:rsidR="00D76DE3" w:rsidRPr="00572E9E">
          <w:rPr>
            <w:rStyle w:val="af2"/>
            <w:rFonts w:ascii="Times New Roman" w:hAnsi="Times New Roman"/>
            <w:sz w:val="28"/>
            <w:lang w:val="en-US"/>
          </w:rPr>
          <w:t>Extraction</w:t>
        </w:r>
        <w:r w:rsidR="00D76DE3" w:rsidRPr="00D76DE3">
          <w:rPr>
            <w:rStyle w:val="af2"/>
            <w:rFonts w:ascii="Times New Roman" w:hAnsi="Times New Roman"/>
            <w:sz w:val="28"/>
          </w:rPr>
          <w:t>_</w:t>
        </w:r>
        <w:r w:rsidR="00D76DE3" w:rsidRPr="00572E9E">
          <w:rPr>
            <w:rStyle w:val="af2"/>
            <w:rFonts w:ascii="Times New Roman" w:hAnsi="Times New Roman"/>
            <w:sz w:val="28"/>
            <w:lang w:val="en-US"/>
          </w:rPr>
          <w:t>from</w:t>
        </w:r>
        <w:r w:rsidR="00D76DE3" w:rsidRPr="00D76DE3">
          <w:rPr>
            <w:rStyle w:val="af2"/>
            <w:rFonts w:ascii="Times New Roman" w:hAnsi="Times New Roman"/>
            <w:sz w:val="28"/>
          </w:rPr>
          <w:t>_</w:t>
        </w:r>
        <w:r w:rsidR="00D76DE3" w:rsidRPr="00572E9E">
          <w:rPr>
            <w:rStyle w:val="af2"/>
            <w:rFonts w:ascii="Times New Roman" w:hAnsi="Times New Roman"/>
            <w:sz w:val="28"/>
            <w:lang w:val="en-US"/>
          </w:rPr>
          <w:t>PDF</w:t>
        </w:r>
      </w:hyperlink>
      <w:r w:rsidR="00D76DE3" w:rsidRPr="00D76DE3">
        <w:t xml:space="preserve"> (</w:t>
      </w:r>
      <w:r w:rsidR="00D76DE3">
        <w:t>дата обращения 10.04.2026)</w:t>
      </w:r>
    </w:p>
    <w:p w14:paraId="398DE9D0" w14:textId="77777777" w:rsidR="00F200B2" w:rsidRDefault="00F05FB0" w:rsidP="001C0DDD">
      <w:pPr>
        <w:pStyle w:val="ReferenceItem"/>
        <w:ind w:firstLine="709"/>
      </w:pPr>
      <w:bookmarkStart w:id="146" w:name="ref-Codd1970"/>
      <w:bookmarkEnd w:id="144"/>
      <w:r>
        <w:rPr>
          <w:lang w:val="en-US"/>
        </w:rPr>
        <w:t>3</w:t>
      </w:r>
      <w:r w:rsidR="00F200B2" w:rsidRPr="00D76DE3">
        <w:rPr>
          <w:lang w:val="en-US"/>
        </w:rPr>
        <w:t xml:space="preserve">. </w:t>
      </w:r>
      <w:r w:rsidR="00F200B2" w:rsidRPr="00D76DE3">
        <w:rPr>
          <w:lang w:val="en-US"/>
        </w:rPr>
        <w:tab/>
      </w:r>
      <w:r w:rsidR="00D76DE3" w:rsidRPr="00D76DE3">
        <w:rPr>
          <w:lang w:val="en-US"/>
        </w:rPr>
        <w:t>A Comparative Study of PDF Parsing Tools Across Diverse Document Categories [</w:t>
      </w:r>
      <w:proofErr w:type="spellStart"/>
      <w:r w:rsidR="00D76DE3" w:rsidRPr="00D76DE3">
        <w:rPr>
          <w:lang w:val="en-US"/>
        </w:rPr>
        <w:t>Электронный</w:t>
      </w:r>
      <w:proofErr w:type="spellEnd"/>
      <w:r w:rsidR="00D76DE3" w:rsidRPr="00D76DE3">
        <w:rPr>
          <w:lang w:val="en-US"/>
        </w:rPr>
        <w:t xml:space="preserve"> </w:t>
      </w:r>
      <w:proofErr w:type="spellStart"/>
      <w:r w:rsidR="00D76DE3" w:rsidRPr="00D76DE3">
        <w:rPr>
          <w:lang w:val="en-US"/>
        </w:rPr>
        <w:t>ресурс</w:t>
      </w:r>
      <w:proofErr w:type="spellEnd"/>
      <w:r w:rsidR="00D76DE3" w:rsidRPr="00D76DE3">
        <w:rPr>
          <w:lang w:val="en-US"/>
        </w:rPr>
        <w:t>]. URL</w:t>
      </w:r>
      <w:r w:rsidR="00D76DE3" w:rsidRPr="00D76DE3">
        <w:t xml:space="preserve">: </w:t>
      </w:r>
      <w:hyperlink r:id="rId24" w:history="1">
        <w:r w:rsidR="00D76DE3" w:rsidRPr="00572E9E">
          <w:rPr>
            <w:rStyle w:val="af2"/>
            <w:rFonts w:ascii="Times New Roman" w:hAnsi="Times New Roman"/>
            <w:sz w:val="28"/>
            <w:lang w:val="en-US"/>
          </w:rPr>
          <w:t>https</w:t>
        </w:r>
        <w:r w:rsidR="00D76DE3" w:rsidRPr="00572E9E">
          <w:rPr>
            <w:rStyle w:val="af2"/>
            <w:rFonts w:ascii="Times New Roman" w:hAnsi="Times New Roman"/>
            <w:sz w:val="28"/>
          </w:rPr>
          <w:t>://</w:t>
        </w:r>
        <w:r w:rsidR="00D76DE3" w:rsidRPr="00572E9E">
          <w:rPr>
            <w:rStyle w:val="af2"/>
            <w:rFonts w:ascii="Times New Roman" w:hAnsi="Times New Roman"/>
            <w:sz w:val="28"/>
            <w:lang w:val="en-US"/>
          </w:rPr>
          <w:t>www</w:t>
        </w:r>
        <w:r w:rsidR="00D76DE3" w:rsidRPr="00572E9E">
          <w:rPr>
            <w:rStyle w:val="af2"/>
            <w:rFonts w:ascii="Times New Roman" w:hAnsi="Times New Roman"/>
            <w:sz w:val="28"/>
          </w:rPr>
          <w:t>.</w:t>
        </w:r>
        <w:proofErr w:type="spellStart"/>
        <w:r w:rsidR="00D76DE3" w:rsidRPr="00572E9E">
          <w:rPr>
            <w:rStyle w:val="af2"/>
            <w:rFonts w:ascii="Times New Roman" w:hAnsi="Times New Roman"/>
            <w:sz w:val="28"/>
            <w:lang w:val="en-US"/>
          </w:rPr>
          <w:t>researchgate</w:t>
        </w:r>
        <w:proofErr w:type="spellEnd"/>
        <w:r w:rsidR="00D76DE3" w:rsidRPr="00572E9E">
          <w:rPr>
            <w:rStyle w:val="af2"/>
            <w:rFonts w:ascii="Times New Roman" w:hAnsi="Times New Roman"/>
            <w:sz w:val="28"/>
          </w:rPr>
          <w:t>.</w:t>
        </w:r>
        <w:r w:rsidR="00D76DE3" w:rsidRPr="00572E9E">
          <w:rPr>
            <w:rStyle w:val="af2"/>
            <w:rFonts w:ascii="Times New Roman" w:hAnsi="Times New Roman"/>
            <w:sz w:val="28"/>
            <w:lang w:val="en-US"/>
          </w:rPr>
          <w:t>net</w:t>
        </w:r>
        <w:r w:rsidR="00D76DE3" w:rsidRPr="00572E9E">
          <w:rPr>
            <w:rStyle w:val="af2"/>
            <w:rFonts w:ascii="Times New Roman" w:hAnsi="Times New Roman"/>
            <w:sz w:val="28"/>
          </w:rPr>
          <w:t>/</w:t>
        </w:r>
        <w:r w:rsidR="00D76DE3" w:rsidRPr="00572E9E">
          <w:rPr>
            <w:rStyle w:val="af2"/>
            <w:rFonts w:ascii="Times New Roman" w:hAnsi="Times New Roman"/>
            <w:sz w:val="28"/>
            <w:lang w:val="en-US"/>
          </w:rPr>
          <w:t>publication</w:t>
        </w:r>
        <w:r w:rsidR="00D76DE3" w:rsidRPr="00572E9E">
          <w:rPr>
            <w:rStyle w:val="af2"/>
            <w:rFonts w:ascii="Times New Roman" w:hAnsi="Times New Roman"/>
            <w:sz w:val="28"/>
          </w:rPr>
          <w:t>/384928378_</w:t>
        </w:r>
        <w:r w:rsidR="00D76DE3" w:rsidRPr="00572E9E">
          <w:rPr>
            <w:rStyle w:val="af2"/>
            <w:rFonts w:ascii="Times New Roman" w:hAnsi="Times New Roman"/>
            <w:sz w:val="28"/>
            <w:lang w:val="en-US"/>
          </w:rPr>
          <w:t>A</w:t>
        </w:r>
        <w:r w:rsidR="00D76DE3" w:rsidRPr="00572E9E">
          <w:rPr>
            <w:rStyle w:val="af2"/>
            <w:rFonts w:ascii="Times New Roman" w:hAnsi="Times New Roman"/>
            <w:sz w:val="28"/>
          </w:rPr>
          <w:t>_</w:t>
        </w:r>
        <w:r w:rsidR="00D76DE3" w:rsidRPr="00572E9E">
          <w:rPr>
            <w:rStyle w:val="af2"/>
            <w:rFonts w:ascii="Times New Roman" w:hAnsi="Times New Roman"/>
            <w:sz w:val="28"/>
            <w:lang w:val="en-US"/>
          </w:rPr>
          <w:t>Comparative</w:t>
        </w:r>
        <w:r w:rsidR="00D76DE3" w:rsidRPr="00572E9E">
          <w:rPr>
            <w:rStyle w:val="af2"/>
            <w:rFonts w:ascii="Times New Roman" w:hAnsi="Times New Roman"/>
            <w:sz w:val="28"/>
          </w:rPr>
          <w:t>_</w:t>
        </w:r>
        <w:r w:rsidR="00D76DE3" w:rsidRPr="00572E9E">
          <w:rPr>
            <w:rStyle w:val="af2"/>
            <w:rFonts w:ascii="Times New Roman" w:hAnsi="Times New Roman"/>
            <w:sz w:val="28"/>
            <w:lang w:val="en-US"/>
          </w:rPr>
          <w:t>Study</w:t>
        </w:r>
        <w:r w:rsidR="00D76DE3" w:rsidRPr="00572E9E">
          <w:rPr>
            <w:rStyle w:val="af2"/>
            <w:rFonts w:ascii="Times New Roman" w:hAnsi="Times New Roman"/>
            <w:sz w:val="28"/>
          </w:rPr>
          <w:t>_</w:t>
        </w:r>
        <w:r w:rsidR="00D76DE3" w:rsidRPr="00572E9E">
          <w:rPr>
            <w:rStyle w:val="af2"/>
            <w:rFonts w:ascii="Times New Roman" w:hAnsi="Times New Roman"/>
            <w:sz w:val="28"/>
            <w:lang w:val="en-US"/>
          </w:rPr>
          <w:t>of</w:t>
        </w:r>
        <w:r w:rsidR="00D76DE3" w:rsidRPr="00572E9E">
          <w:rPr>
            <w:rStyle w:val="af2"/>
            <w:rFonts w:ascii="Times New Roman" w:hAnsi="Times New Roman"/>
            <w:sz w:val="28"/>
          </w:rPr>
          <w:t>_</w:t>
        </w:r>
        <w:r w:rsidR="00D76DE3" w:rsidRPr="00572E9E">
          <w:rPr>
            <w:rStyle w:val="af2"/>
            <w:rFonts w:ascii="Times New Roman" w:hAnsi="Times New Roman"/>
            <w:sz w:val="28"/>
            <w:lang w:val="en-US"/>
          </w:rPr>
          <w:t>PDF</w:t>
        </w:r>
        <w:r w:rsidR="00D76DE3" w:rsidRPr="00572E9E">
          <w:rPr>
            <w:rStyle w:val="af2"/>
            <w:rFonts w:ascii="Times New Roman" w:hAnsi="Times New Roman"/>
            <w:sz w:val="28"/>
          </w:rPr>
          <w:t>_</w:t>
        </w:r>
        <w:r w:rsidR="00D76DE3" w:rsidRPr="00572E9E">
          <w:rPr>
            <w:rStyle w:val="af2"/>
            <w:rFonts w:ascii="Times New Roman" w:hAnsi="Times New Roman"/>
            <w:sz w:val="28"/>
            <w:lang w:val="en-US"/>
          </w:rPr>
          <w:t>Parsing</w:t>
        </w:r>
        <w:r w:rsidR="00D76DE3" w:rsidRPr="00572E9E">
          <w:rPr>
            <w:rStyle w:val="af2"/>
            <w:rFonts w:ascii="Times New Roman" w:hAnsi="Times New Roman"/>
            <w:sz w:val="28"/>
          </w:rPr>
          <w:t>_</w:t>
        </w:r>
        <w:r w:rsidR="00D76DE3" w:rsidRPr="00572E9E">
          <w:rPr>
            <w:rStyle w:val="af2"/>
            <w:rFonts w:ascii="Times New Roman" w:hAnsi="Times New Roman"/>
            <w:sz w:val="28"/>
            <w:lang w:val="en-US"/>
          </w:rPr>
          <w:t>Tools</w:t>
        </w:r>
        <w:r w:rsidR="00D76DE3" w:rsidRPr="00572E9E">
          <w:rPr>
            <w:rStyle w:val="af2"/>
            <w:rFonts w:ascii="Times New Roman" w:hAnsi="Times New Roman"/>
            <w:sz w:val="28"/>
          </w:rPr>
          <w:t>_</w:t>
        </w:r>
        <w:r w:rsidR="00D76DE3" w:rsidRPr="00572E9E">
          <w:rPr>
            <w:rStyle w:val="af2"/>
            <w:rFonts w:ascii="Times New Roman" w:hAnsi="Times New Roman"/>
            <w:sz w:val="28"/>
            <w:lang w:val="en-US"/>
          </w:rPr>
          <w:t>Across</w:t>
        </w:r>
        <w:r w:rsidR="00D76DE3" w:rsidRPr="00572E9E">
          <w:rPr>
            <w:rStyle w:val="af2"/>
            <w:rFonts w:ascii="Times New Roman" w:hAnsi="Times New Roman"/>
            <w:sz w:val="28"/>
          </w:rPr>
          <w:t>_</w:t>
        </w:r>
        <w:r w:rsidR="00D76DE3" w:rsidRPr="00572E9E">
          <w:rPr>
            <w:rStyle w:val="af2"/>
            <w:rFonts w:ascii="Times New Roman" w:hAnsi="Times New Roman"/>
            <w:sz w:val="28"/>
            <w:lang w:val="en-US"/>
          </w:rPr>
          <w:t>Diverse</w:t>
        </w:r>
        <w:r w:rsidR="00D76DE3" w:rsidRPr="00572E9E">
          <w:rPr>
            <w:rStyle w:val="af2"/>
            <w:rFonts w:ascii="Times New Roman" w:hAnsi="Times New Roman"/>
            <w:sz w:val="28"/>
          </w:rPr>
          <w:t>_</w:t>
        </w:r>
        <w:r w:rsidR="00D76DE3" w:rsidRPr="00572E9E">
          <w:rPr>
            <w:rStyle w:val="af2"/>
            <w:rFonts w:ascii="Times New Roman" w:hAnsi="Times New Roman"/>
            <w:sz w:val="28"/>
            <w:lang w:val="en-US"/>
          </w:rPr>
          <w:t>Document</w:t>
        </w:r>
        <w:r w:rsidR="00D76DE3" w:rsidRPr="00572E9E">
          <w:rPr>
            <w:rStyle w:val="af2"/>
            <w:rFonts w:ascii="Times New Roman" w:hAnsi="Times New Roman"/>
            <w:sz w:val="28"/>
          </w:rPr>
          <w:t>_</w:t>
        </w:r>
        <w:r w:rsidR="00D76DE3" w:rsidRPr="00572E9E">
          <w:rPr>
            <w:rStyle w:val="af2"/>
            <w:rFonts w:ascii="Times New Roman" w:hAnsi="Times New Roman"/>
            <w:sz w:val="28"/>
            <w:lang w:val="en-US"/>
          </w:rPr>
          <w:t>Categories</w:t>
        </w:r>
      </w:hyperlink>
      <w:r w:rsidR="00D76DE3">
        <w:t xml:space="preserve"> </w:t>
      </w:r>
      <w:r w:rsidR="00D76DE3" w:rsidRPr="00D76DE3">
        <w:t>(дата обращения: 10.04.2026).</w:t>
      </w:r>
    </w:p>
    <w:p w14:paraId="144F9487" w14:textId="77777777" w:rsidR="00F200B2" w:rsidRPr="0071395D" w:rsidRDefault="00F05FB0" w:rsidP="001C0DDD">
      <w:pPr>
        <w:pStyle w:val="ReferenceItem"/>
        <w:ind w:firstLine="709"/>
        <w:rPr>
          <w:lang w:val="en-US"/>
        </w:rPr>
      </w:pPr>
      <w:bookmarkStart w:id="147" w:name="ref-KimBehrSpafford2013"/>
      <w:bookmarkEnd w:id="146"/>
      <w:r>
        <w:rPr>
          <w:lang w:val="en-US"/>
        </w:rPr>
        <w:t>4</w:t>
      </w:r>
      <w:r w:rsidR="00F200B2" w:rsidRPr="0071395D">
        <w:rPr>
          <w:lang w:val="en-US"/>
        </w:rPr>
        <w:t xml:space="preserve">. </w:t>
      </w:r>
      <w:r w:rsidR="00F200B2" w:rsidRPr="0071395D">
        <w:rPr>
          <w:lang w:val="en-US"/>
        </w:rPr>
        <w:tab/>
      </w:r>
      <w:r w:rsidR="00D76DE3" w:rsidRPr="00D76DE3">
        <w:rPr>
          <w:lang w:val="en-US"/>
        </w:rPr>
        <w:t>Benchmark/analysis of document parsing approaches [</w:t>
      </w:r>
      <w:proofErr w:type="spellStart"/>
      <w:r w:rsidR="00D76DE3" w:rsidRPr="00D76DE3">
        <w:rPr>
          <w:lang w:val="en-US"/>
        </w:rPr>
        <w:t>Электронный</w:t>
      </w:r>
      <w:proofErr w:type="spellEnd"/>
      <w:r w:rsidR="00D76DE3" w:rsidRPr="00D76DE3">
        <w:rPr>
          <w:lang w:val="en-US"/>
        </w:rPr>
        <w:t xml:space="preserve"> </w:t>
      </w:r>
      <w:proofErr w:type="spellStart"/>
      <w:r w:rsidR="00D76DE3" w:rsidRPr="00D76DE3">
        <w:rPr>
          <w:lang w:val="en-US"/>
        </w:rPr>
        <w:t>ресурс</w:t>
      </w:r>
      <w:proofErr w:type="spellEnd"/>
      <w:r w:rsidR="00D76DE3" w:rsidRPr="00D76DE3">
        <w:rPr>
          <w:lang w:val="en-US"/>
        </w:rPr>
        <w:t xml:space="preserve">]. URL: </w:t>
      </w:r>
      <w:hyperlink r:id="rId25" w:history="1">
        <w:r w:rsidR="00D76DE3" w:rsidRPr="00572E9E">
          <w:rPr>
            <w:rStyle w:val="af2"/>
            <w:rFonts w:ascii="Times New Roman" w:hAnsi="Times New Roman"/>
            <w:sz w:val="28"/>
            <w:lang w:val="en-US"/>
          </w:rPr>
          <w:t>https://arxiv.org/abs/2303.09957</w:t>
        </w:r>
      </w:hyperlink>
      <w:r w:rsidR="00D76DE3">
        <w:rPr>
          <w:lang w:val="en-US"/>
        </w:rPr>
        <w:t xml:space="preserve"> </w:t>
      </w:r>
      <w:r w:rsidR="00D76DE3" w:rsidRPr="00D76DE3">
        <w:rPr>
          <w:lang w:val="en-US"/>
        </w:rPr>
        <w:t>(</w:t>
      </w:r>
      <w:proofErr w:type="spellStart"/>
      <w:r w:rsidR="00D76DE3" w:rsidRPr="00D76DE3">
        <w:rPr>
          <w:lang w:val="en-US"/>
        </w:rPr>
        <w:t>дата</w:t>
      </w:r>
      <w:proofErr w:type="spellEnd"/>
      <w:r w:rsidR="00D76DE3" w:rsidRPr="00D76DE3">
        <w:rPr>
          <w:lang w:val="en-US"/>
        </w:rPr>
        <w:t xml:space="preserve"> </w:t>
      </w:r>
      <w:proofErr w:type="spellStart"/>
      <w:r w:rsidR="00D76DE3" w:rsidRPr="00D76DE3">
        <w:rPr>
          <w:lang w:val="en-US"/>
        </w:rPr>
        <w:t>обращения</w:t>
      </w:r>
      <w:proofErr w:type="spellEnd"/>
      <w:r w:rsidR="00D76DE3" w:rsidRPr="00D76DE3">
        <w:rPr>
          <w:lang w:val="en-US"/>
        </w:rPr>
        <w:t>: 10.04.2026).</w:t>
      </w:r>
    </w:p>
    <w:p w14:paraId="4C01A8DA" w14:textId="77777777" w:rsidR="00F200B2" w:rsidRPr="0071395D" w:rsidRDefault="00F05FB0" w:rsidP="001C0DDD">
      <w:pPr>
        <w:pStyle w:val="ReferenceItem"/>
        <w:ind w:firstLine="709"/>
        <w:rPr>
          <w:lang w:val="en-US"/>
        </w:rPr>
      </w:pPr>
      <w:bookmarkStart w:id="148" w:name="ref-MigrateDoc"/>
      <w:bookmarkEnd w:id="147"/>
      <w:r>
        <w:rPr>
          <w:lang w:val="en-US"/>
        </w:rPr>
        <w:t>5</w:t>
      </w:r>
      <w:r w:rsidR="00F200B2" w:rsidRPr="00D76DE3">
        <w:rPr>
          <w:lang w:val="en-US"/>
        </w:rPr>
        <w:t xml:space="preserve">. </w:t>
      </w:r>
      <w:r w:rsidR="00F200B2" w:rsidRPr="00D76DE3">
        <w:rPr>
          <w:lang w:val="en-US"/>
        </w:rPr>
        <w:tab/>
      </w:r>
      <w:r w:rsidR="00D76DE3" w:rsidRPr="0071395D">
        <w:rPr>
          <w:lang w:val="en-US"/>
        </w:rPr>
        <w:t>Study on data extraction from complex documents [</w:t>
      </w:r>
      <w:r w:rsidR="00D76DE3" w:rsidRPr="00D76DE3">
        <w:t>Электронный</w:t>
      </w:r>
      <w:r w:rsidR="00D76DE3" w:rsidRPr="0071395D">
        <w:rPr>
          <w:lang w:val="en-US"/>
        </w:rPr>
        <w:t xml:space="preserve"> </w:t>
      </w:r>
      <w:r w:rsidR="00D76DE3" w:rsidRPr="00D76DE3">
        <w:t>ресурс</w:t>
      </w:r>
      <w:r w:rsidR="00D76DE3" w:rsidRPr="0071395D">
        <w:rPr>
          <w:lang w:val="en-US"/>
        </w:rPr>
        <w:t xml:space="preserve">]. URL: </w:t>
      </w:r>
      <w:hyperlink r:id="rId26" w:history="1">
        <w:r w:rsidR="00D76DE3" w:rsidRPr="0071395D">
          <w:rPr>
            <w:rStyle w:val="af2"/>
            <w:rFonts w:ascii="Times New Roman" w:hAnsi="Times New Roman"/>
            <w:sz w:val="28"/>
            <w:lang w:val="en-US"/>
          </w:rPr>
          <w:t>https://arxiv.org/abs/2603.19756</w:t>
        </w:r>
      </w:hyperlink>
      <w:r w:rsidR="00D76DE3" w:rsidRPr="0071395D">
        <w:rPr>
          <w:lang w:val="en-US"/>
        </w:rPr>
        <w:t xml:space="preserve"> (</w:t>
      </w:r>
      <w:r w:rsidR="00D76DE3" w:rsidRPr="00D76DE3">
        <w:t>дата</w:t>
      </w:r>
      <w:r w:rsidR="00D76DE3" w:rsidRPr="0071395D">
        <w:rPr>
          <w:lang w:val="en-US"/>
        </w:rPr>
        <w:t xml:space="preserve"> </w:t>
      </w:r>
      <w:r w:rsidR="00D76DE3" w:rsidRPr="00D76DE3">
        <w:t>обращения</w:t>
      </w:r>
      <w:r w:rsidR="00D76DE3" w:rsidRPr="0071395D">
        <w:rPr>
          <w:lang w:val="en-US"/>
        </w:rPr>
        <w:t>: 10.04.2026)</w:t>
      </w:r>
      <w:r w:rsidR="00F200B2" w:rsidRPr="0071395D">
        <w:rPr>
          <w:lang w:val="en-US"/>
        </w:rPr>
        <w:t>.</w:t>
      </w:r>
    </w:p>
    <w:p w14:paraId="76B79AAB" w14:textId="77777777" w:rsidR="00397F09" w:rsidRPr="00017A45" w:rsidRDefault="00F05FB0" w:rsidP="001C0DDD">
      <w:pPr>
        <w:pStyle w:val="ReferenceItem"/>
        <w:ind w:firstLine="709"/>
      </w:pPr>
      <w:bookmarkStart w:id="149" w:name="ref-GooseDoc"/>
      <w:bookmarkEnd w:id="148"/>
      <w:r>
        <w:rPr>
          <w:lang w:val="en-US"/>
        </w:rPr>
        <w:t>6</w:t>
      </w:r>
      <w:r w:rsidR="00F200B2" w:rsidRPr="0071395D">
        <w:rPr>
          <w:lang w:val="en-US"/>
        </w:rPr>
        <w:t xml:space="preserve">. </w:t>
      </w:r>
      <w:r w:rsidR="00F200B2" w:rsidRPr="0071395D">
        <w:rPr>
          <w:lang w:val="en-US"/>
        </w:rPr>
        <w:tab/>
      </w:r>
      <w:r w:rsidR="00D76DE3" w:rsidRPr="0071395D">
        <w:rPr>
          <w:lang w:val="en-US"/>
        </w:rPr>
        <w:t xml:space="preserve">Scientific article (PMC) on document processing complexity </w:t>
      </w:r>
      <w:r w:rsidR="00017A45">
        <w:rPr>
          <w:lang w:val="en-US"/>
        </w:rPr>
        <w:t>[</w:t>
      </w:r>
      <w:r w:rsidR="00017A45">
        <w:t>Электронный</w:t>
      </w:r>
      <w:r w:rsidR="00017A45" w:rsidRPr="00017A45">
        <w:rPr>
          <w:lang w:val="en-US"/>
        </w:rPr>
        <w:t xml:space="preserve"> </w:t>
      </w:r>
      <w:r w:rsidR="00017A45">
        <w:t>ресурс</w:t>
      </w:r>
      <w:r w:rsidR="00017A45">
        <w:rPr>
          <w:lang w:val="en-US"/>
        </w:rPr>
        <w:t>]. URL</w:t>
      </w:r>
      <w:r w:rsidR="00017A45" w:rsidRPr="00017A45">
        <w:t xml:space="preserve">: </w:t>
      </w:r>
      <w:hyperlink r:id="rId27" w:history="1">
        <w:r w:rsidR="00D76DE3" w:rsidRPr="00017A45">
          <w:rPr>
            <w:rStyle w:val="af2"/>
            <w:rFonts w:ascii="Times New Roman" w:hAnsi="Times New Roman"/>
            <w:sz w:val="28"/>
            <w:lang w:val="en-US"/>
          </w:rPr>
          <w:t>https</w:t>
        </w:r>
        <w:r w:rsidR="00D76DE3" w:rsidRPr="00017A45">
          <w:rPr>
            <w:rStyle w:val="af2"/>
            <w:rFonts w:ascii="Times New Roman" w:hAnsi="Times New Roman"/>
            <w:sz w:val="28"/>
          </w:rPr>
          <w:t>://</w:t>
        </w:r>
        <w:proofErr w:type="spellStart"/>
        <w:r w:rsidR="00D76DE3" w:rsidRPr="00017A45">
          <w:rPr>
            <w:rStyle w:val="af2"/>
            <w:rFonts w:ascii="Times New Roman" w:hAnsi="Times New Roman"/>
            <w:sz w:val="28"/>
            <w:lang w:val="en-US"/>
          </w:rPr>
          <w:t>pmc</w:t>
        </w:r>
        <w:proofErr w:type="spellEnd"/>
        <w:r w:rsidR="00D76DE3" w:rsidRPr="00017A45">
          <w:rPr>
            <w:rStyle w:val="af2"/>
            <w:rFonts w:ascii="Times New Roman" w:hAnsi="Times New Roman"/>
            <w:sz w:val="28"/>
          </w:rPr>
          <w:t>.</w:t>
        </w:r>
        <w:proofErr w:type="spellStart"/>
        <w:r w:rsidR="00D76DE3" w:rsidRPr="00017A45">
          <w:rPr>
            <w:rStyle w:val="af2"/>
            <w:rFonts w:ascii="Times New Roman" w:hAnsi="Times New Roman"/>
            <w:sz w:val="28"/>
            <w:lang w:val="en-US"/>
          </w:rPr>
          <w:t>ncbi</w:t>
        </w:r>
        <w:proofErr w:type="spellEnd"/>
        <w:r w:rsidR="00D76DE3" w:rsidRPr="00017A45">
          <w:rPr>
            <w:rStyle w:val="af2"/>
            <w:rFonts w:ascii="Times New Roman" w:hAnsi="Times New Roman"/>
            <w:sz w:val="28"/>
          </w:rPr>
          <w:t>.</w:t>
        </w:r>
        <w:proofErr w:type="spellStart"/>
        <w:r w:rsidR="00D76DE3" w:rsidRPr="00017A45">
          <w:rPr>
            <w:rStyle w:val="af2"/>
            <w:rFonts w:ascii="Times New Roman" w:hAnsi="Times New Roman"/>
            <w:sz w:val="28"/>
            <w:lang w:val="en-US"/>
          </w:rPr>
          <w:t>nlm</w:t>
        </w:r>
        <w:proofErr w:type="spellEnd"/>
        <w:r w:rsidR="00D76DE3" w:rsidRPr="00017A45">
          <w:rPr>
            <w:rStyle w:val="af2"/>
            <w:rFonts w:ascii="Times New Roman" w:hAnsi="Times New Roman"/>
            <w:sz w:val="28"/>
          </w:rPr>
          <w:t>.</w:t>
        </w:r>
        <w:proofErr w:type="spellStart"/>
        <w:r w:rsidR="00D76DE3" w:rsidRPr="00017A45">
          <w:rPr>
            <w:rStyle w:val="af2"/>
            <w:rFonts w:ascii="Times New Roman" w:hAnsi="Times New Roman"/>
            <w:sz w:val="28"/>
            <w:lang w:val="en-US"/>
          </w:rPr>
          <w:t>nih</w:t>
        </w:r>
        <w:proofErr w:type="spellEnd"/>
        <w:r w:rsidR="00D76DE3" w:rsidRPr="00017A45">
          <w:rPr>
            <w:rStyle w:val="af2"/>
            <w:rFonts w:ascii="Times New Roman" w:hAnsi="Times New Roman"/>
            <w:sz w:val="28"/>
          </w:rPr>
          <w:t>.</w:t>
        </w:r>
        <w:proofErr w:type="spellStart"/>
        <w:r w:rsidR="00D76DE3" w:rsidRPr="00017A45">
          <w:rPr>
            <w:rStyle w:val="af2"/>
            <w:rFonts w:ascii="Times New Roman" w:hAnsi="Times New Roman"/>
            <w:sz w:val="28"/>
            <w:lang w:val="en-US"/>
          </w:rPr>
          <w:t>gov</w:t>
        </w:r>
        <w:proofErr w:type="spellEnd"/>
        <w:r w:rsidR="00D76DE3" w:rsidRPr="00017A45">
          <w:rPr>
            <w:rStyle w:val="af2"/>
            <w:rFonts w:ascii="Times New Roman" w:hAnsi="Times New Roman"/>
            <w:sz w:val="28"/>
          </w:rPr>
          <w:t>/</w:t>
        </w:r>
        <w:r w:rsidR="00D76DE3" w:rsidRPr="00017A45">
          <w:rPr>
            <w:rStyle w:val="af2"/>
            <w:rFonts w:ascii="Times New Roman" w:hAnsi="Times New Roman"/>
            <w:sz w:val="28"/>
            <w:lang w:val="en-US"/>
          </w:rPr>
          <w:t>articles</w:t>
        </w:r>
        <w:r w:rsidR="00D76DE3" w:rsidRPr="00017A45">
          <w:rPr>
            <w:rStyle w:val="af2"/>
            <w:rFonts w:ascii="Times New Roman" w:hAnsi="Times New Roman"/>
            <w:sz w:val="28"/>
          </w:rPr>
          <w:t>/</w:t>
        </w:r>
        <w:r w:rsidR="00D76DE3" w:rsidRPr="00017A45">
          <w:rPr>
            <w:rStyle w:val="af2"/>
            <w:rFonts w:ascii="Times New Roman" w:hAnsi="Times New Roman"/>
            <w:sz w:val="28"/>
            <w:lang w:val="en-US"/>
          </w:rPr>
          <w:t>PMC</w:t>
        </w:r>
        <w:r w:rsidR="00D76DE3" w:rsidRPr="00017A45">
          <w:rPr>
            <w:rStyle w:val="af2"/>
            <w:rFonts w:ascii="Times New Roman" w:hAnsi="Times New Roman"/>
            <w:sz w:val="28"/>
          </w:rPr>
          <w:t>12447192/</w:t>
        </w:r>
      </w:hyperlink>
      <w:r w:rsidR="00D76DE3" w:rsidRPr="00017A45">
        <w:t xml:space="preserve"> (</w:t>
      </w:r>
      <w:r w:rsidR="00D76DE3" w:rsidRPr="00D76DE3">
        <w:t>дата</w:t>
      </w:r>
      <w:r w:rsidR="00D76DE3" w:rsidRPr="00017A45">
        <w:t xml:space="preserve"> </w:t>
      </w:r>
      <w:r w:rsidR="00D76DE3" w:rsidRPr="00D76DE3">
        <w:t>обращения</w:t>
      </w:r>
      <w:r w:rsidR="00D76DE3" w:rsidRPr="00017A45">
        <w:t>: 10.04.2026).</w:t>
      </w:r>
    </w:p>
    <w:p w14:paraId="7CB58C67" w14:textId="77777777" w:rsidR="00F200B2" w:rsidRPr="00397F09" w:rsidRDefault="00F05FB0" w:rsidP="001C0DDD">
      <w:pPr>
        <w:pStyle w:val="ReferenceItem"/>
        <w:ind w:firstLine="709"/>
      </w:pPr>
      <w:bookmarkStart w:id="150" w:name="ref-Medjaoui2018"/>
      <w:bookmarkEnd w:id="149"/>
      <w:r>
        <w:t>7</w:t>
      </w:r>
      <w:r w:rsidR="00F200B2">
        <w:t xml:space="preserve">. </w:t>
      </w:r>
      <w:r w:rsidR="00F200B2">
        <w:tab/>
      </w:r>
      <w:r w:rsidR="00397F09" w:rsidRPr="0071395D">
        <w:t xml:space="preserve">Ильин Я. В., </w:t>
      </w:r>
      <w:proofErr w:type="spellStart"/>
      <w:r w:rsidR="00397F09" w:rsidRPr="0071395D">
        <w:t>Бордунов</w:t>
      </w:r>
      <w:proofErr w:type="spellEnd"/>
      <w:r w:rsidR="00397F09" w:rsidRPr="0071395D">
        <w:t xml:space="preserve"> А. М., Шишкин М. Д., Михайленко К. А., Томилов М. С. Интеллектуальный ассистент преподавателя. </w:t>
      </w:r>
      <w:r w:rsidR="00397F09" w:rsidRPr="00397F09">
        <w:rPr>
          <w:lang w:val="en-US"/>
        </w:rPr>
        <w:t>WEB</w:t>
      </w:r>
      <w:r w:rsidR="00397F09" w:rsidRPr="00410D6E">
        <w:t xml:space="preserve">-версия. </w:t>
      </w:r>
      <w:r w:rsidR="00397F09" w:rsidRPr="00397F09">
        <w:t>Свидетельство о государственной регистрации программы для ЭВМ № 2024689813 [</w:t>
      </w:r>
      <w:r w:rsidR="00397F09">
        <w:t>Электронный ресурс</w:t>
      </w:r>
      <w:r w:rsidR="00397F09" w:rsidRPr="00397F09">
        <w:t xml:space="preserve">]. </w:t>
      </w:r>
      <w:r w:rsidR="00397F09">
        <w:rPr>
          <w:lang w:val="en-US"/>
        </w:rPr>
        <w:t>URL</w:t>
      </w:r>
      <w:r w:rsidR="00397F09" w:rsidRPr="00397F09">
        <w:t xml:space="preserve">: </w:t>
      </w:r>
      <w:hyperlink r:id="rId28" w:history="1">
        <w:r w:rsidR="00397F09" w:rsidRPr="00572E9E">
          <w:rPr>
            <w:rStyle w:val="af2"/>
            <w:rFonts w:ascii="Times New Roman" w:hAnsi="Times New Roman"/>
            <w:sz w:val="28"/>
            <w:lang w:val="en-US"/>
          </w:rPr>
          <w:t>https</w:t>
        </w:r>
        <w:r w:rsidR="00397F09" w:rsidRPr="00397F09">
          <w:rPr>
            <w:rStyle w:val="af2"/>
            <w:rFonts w:ascii="Times New Roman" w:hAnsi="Times New Roman"/>
            <w:sz w:val="28"/>
          </w:rPr>
          <w:t>://</w:t>
        </w:r>
        <w:proofErr w:type="spellStart"/>
        <w:r w:rsidR="00397F09" w:rsidRPr="00572E9E">
          <w:rPr>
            <w:rStyle w:val="af2"/>
            <w:rFonts w:ascii="Times New Roman" w:hAnsi="Times New Roman"/>
            <w:sz w:val="28"/>
            <w:lang w:val="en-US"/>
          </w:rPr>
          <w:t>elar</w:t>
        </w:r>
        <w:proofErr w:type="spellEnd"/>
        <w:r w:rsidR="00397F09" w:rsidRPr="00397F09">
          <w:rPr>
            <w:rStyle w:val="af2"/>
            <w:rFonts w:ascii="Times New Roman" w:hAnsi="Times New Roman"/>
            <w:sz w:val="28"/>
          </w:rPr>
          <w:t>.</w:t>
        </w:r>
        <w:proofErr w:type="spellStart"/>
        <w:r w:rsidR="00397F09" w:rsidRPr="00572E9E">
          <w:rPr>
            <w:rStyle w:val="af2"/>
            <w:rFonts w:ascii="Times New Roman" w:hAnsi="Times New Roman"/>
            <w:sz w:val="28"/>
            <w:lang w:val="en-US"/>
          </w:rPr>
          <w:t>urfu</w:t>
        </w:r>
        <w:proofErr w:type="spellEnd"/>
        <w:r w:rsidR="00397F09" w:rsidRPr="00397F09">
          <w:rPr>
            <w:rStyle w:val="af2"/>
            <w:rFonts w:ascii="Times New Roman" w:hAnsi="Times New Roman"/>
            <w:sz w:val="28"/>
          </w:rPr>
          <w:t>.</w:t>
        </w:r>
        <w:proofErr w:type="spellStart"/>
        <w:r w:rsidR="00397F09" w:rsidRPr="00572E9E">
          <w:rPr>
            <w:rStyle w:val="af2"/>
            <w:rFonts w:ascii="Times New Roman" w:hAnsi="Times New Roman"/>
            <w:sz w:val="28"/>
            <w:lang w:val="en-US"/>
          </w:rPr>
          <w:t>ru</w:t>
        </w:r>
        <w:proofErr w:type="spellEnd"/>
        <w:r w:rsidR="00397F09" w:rsidRPr="00397F09">
          <w:rPr>
            <w:rStyle w:val="af2"/>
            <w:rFonts w:ascii="Times New Roman" w:hAnsi="Times New Roman"/>
            <w:sz w:val="28"/>
          </w:rPr>
          <w:t>/</w:t>
        </w:r>
        <w:r w:rsidR="00397F09" w:rsidRPr="00572E9E">
          <w:rPr>
            <w:rStyle w:val="af2"/>
            <w:rFonts w:ascii="Times New Roman" w:hAnsi="Times New Roman"/>
            <w:sz w:val="28"/>
            <w:lang w:val="en-US"/>
          </w:rPr>
          <w:t>handle</w:t>
        </w:r>
        <w:r w:rsidR="00397F09" w:rsidRPr="00397F09">
          <w:rPr>
            <w:rStyle w:val="af2"/>
            <w:rFonts w:ascii="Times New Roman" w:hAnsi="Times New Roman"/>
            <w:sz w:val="28"/>
          </w:rPr>
          <w:t>/10995/142547?</w:t>
        </w:r>
        <w:r w:rsidR="00397F09" w:rsidRPr="00572E9E">
          <w:rPr>
            <w:rStyle w:val="af2"/>
            <w:rFonts w:ascii="Times New Roman" w:hAnsi="Times New Roman"/>
            <w:sz w:val="28"/>
            <w:lang w:val="en-US"/>
          </w:rPr>
          <w:t>mode</w:t>
        </w:r>
        <w:r w:rsidR="00397F09" w:rsidRPr="00397F09">
          <w:rPr>
            <w:rStyle w:val="af2"/>
            <w:rFonts w:ascii="Times New Roman" w:hAnsi="Times New Roman"/>
            <w:sz w:val="28"/>
          </w:rPr>
          <w:t>=</w:t>
        </w:r>
        <w:r w:rsidR="00397F09" w:rsidRPr="00572E9E">
          <w:rPr>
            <w:rStyle w:val="af2"/>
            <w:rFonts w:ascii="Times New Roman" w:hAnsi="Times New Roman"/>
            <w:sz w:val="28"/>
            <w:lang w:val="en-US"/>
          </w:rPr>
          <w:t>full</w:t>
        </w:r>
      </w:hyperlink>
      <w:r w:rsidR="00397F09" w:rsidRPr="00397F09">
        <w:t xml:space="preserve"> (дата обращения: 10.04.2026).</w:t>
      </w:r>
    </w:p>
    <w:p w14:paraId="5BD8360A" w14:textId="77777777" w:rsidR="00F200B2" w:rsidRDefault="00F05FB0" w:rsidP="001C0DDD">
      <w:pPr>
        <w:pStyle w:val="ReferenceItem"/>
        <w:ind w:firstLine="709"/>
      </w:pPr>
      <w:bookmarkStart w:id="151" w:name="ref-Martin2017"/>
      <w:bookmarkEnd w:id="150"/>
      <w:r>
        <w:t>8</w:t>
      </w:r>
      <w:r w:rsidR="00F200B2">
        <w:t xml:space="preserve">. </w:t>
      </w:r>
      <w:r w:rsidR="00F200B2">
        <w:tab/>
      </w:r>
      <w:proofErr w:type="spellStart"/>
      <w:r w:rsidR="00397F09" w:rsidRPr="0071395D">
        <w:t>Алрида</w:t>
      </w:r>
      <w:proofErr w:type="spellEnd"/>
      <w:r w:rsidR="00397F09" w:rsidRPr="0071395D">
        <w:t xml:space="preserve"> Л. О. Проектирование и внедрение системы проверки документов на риски с помощью машинного обучения: выпускная квалификационная работа / Нац. </w:t>
      </w:r>
      <w:proofErr w:type="spellStart"/>
      <w:r w:rsidR="00397F09" w:rsidRPr="0071395D">
        <w:t>исслед</w:t>
      </w:r>
      <w:proofErr w:type="spellEnd"/>
      <w:r w:rsidR="00397F09" w:rsidRPr="0071395D">
        <w:t xml:space="preserve">. ун-т «Высшая школа экономики» [Электронный </w:t>
      </w:r>
      <w:r w:rsidR="00397F09" w:rsidRPr="0071395D">
        <w:lastRenderedPageBreak/>
        <w:t xml:space="preserve">ресурс]. </w:t>
      </w:r>
      <w:r w:rsidR="00397F09" w:rsidRPr="00397F09">
        <w:rPr>
          <w:lang w:val="en-US"/>
        </w:rPr>
        <w:t>URL</w:t>
      </w:r>
      <w:r w:rsidR="00397F09" w:rsidRPr="0071395D">
        <w:t xml:space="preserve">: </w:t>
      </w:r>
      <w:hyperlink r:id="rId29" w:history="1">
        <w:r w:rsidR="00397F09" w:rsidRPr="00572E9E">
          <w:rPr>
            <w:rStyle w:val="af2"/>
            <w:rFonts w:ascii="Times New Roman" w:hAnsi="Times New Roman"/>
            <w:sz w:val="28"/>
            <w:lang w:val="en-US"/>
          </w:rPr>
          <w:t>https</w:t>
        </w:r>
        <w:r w:rsidR="00397F09" w:rsidRPr="0071395D">
          <w:rPr>
            <w:rStyle w:val="af2"/>
            <w:rFonts w:ascii="Times New Roman" w:hAnsi="Times New Roman"/>
            <w:sz w:val="28"/>
          </w:rPr>
          <w:t>://</w:t>
        </w:r>
        <w:r w:rsidR="00397F09" w:rsidRPr="00572E9E">
          <w:rPr>
            <w:rStyle w:val="af2"/>
            <w:rFonts w:ascii="Times New Roman" w:hAnsi="Times New Roman"/>
            <w:sz w:val="28"/>
            <w:lang w:val="en-US"/>
          </w:rPr>
          <w:t>www</w:t>
        </w:r>
        <w:r w:rsidR="00397F09" w:rsidRPr="0071395D">
          <w:rPr>
            <w:rStyle w:val="af2"/>
            <w:rFonts w:ascii="Times New Roman" w:hAnsi="Times New Roman"/>
            <w:sz w:val="28"/>
          </w:rPr>
          <w:t>.</w:t>
        </w:r>
        <w:proofErr w:type="spellStart"/>
        <w:r w:rsidR="00397F09" w:rsidRPr="00572E9E">
          <w:rPr>
            <w:rStyle w:val="af2"/>
            <w:rFonts w:ascii="Times New Roman" w:hAnsi="Times New Roman"/>
            <w:sz w:val="28"/>
            <w:lang w:val="en-US"/>
          </w:rPr>
          <w:t>hse</w:t>
        </w:r>
        <w:proofErr w:type="spellEnd"/>
        <w:r w:rsidR="00397F09" w:rsidRPr="0071395D">
          <w:rPr>
            <w:rStyle w:val="af2"/>
            <w:rFonts w:ascii="Times New Roman" w:hAnsi="Times New Roman"/>
            <w:sz w:val="28"/>
          </w:rPr>
          <w:t>.</w:t>
        </w:r>
        <w:proofErr w:type="spellStart"/>
        <w:r w:rsidR="00397F09" w:rsidRPr="00572E9E">
          <w:rPr>
            <w:rStyle w:val="af2"/>
            <w:rFonts w:ascii="Times New Roman" w:hAnsi="Times New Roman"/>
            <w:sz w:val="28"/>
            <w:lang w:val="en-US"/>
          </w:rPr>
          <w:t>ru</w:t>
        </w:r>
        <w:proofErr w:type="spellEnd"/>
        <w:r w:rsidR="00397F09" w:rsidRPr="0071395D">
          <w:rPr>
            <w:rStyle w:val="af2"/>
            <w:rFonts w:ascii="Times New Roman" w:hAnsi="Times New Roman"/>
            <w:sz w:val="28"/>
          </w:rPr>
          <w:t>/</w:t>
        </w:r>
        <w:proofErr w:type="spellStart"/>
        <w:r w:rsidR="00397F09" w:rsidRPr="00572E9E">
          <w:rPr>
            <w:rStyle w:val="af2"/>
            <w:rFonts w:ascii="Times New Roman" w:hAnsi="Times New Roman"/>
            <w:sz w:val="28"/>
            <w:lang w:val="en-US"/>
          </w:rPr>
          <w:t>edu</w:t>
        </w:r>
        <w:proofErr w:type="spellEnd"/>
        <w:r w:rsidR="00397F09" w:rsidRPr="0071395D">
          <w:rPr>
            <w:rStyle w:val="af2"/>
            <w:rFonts w:ascii="Times New Roman" w:hAnsi="Times New Roman"/>
            <w:sz w:val="28"/>
          </w:rPr>
          <w:t>/</w:t>
        </w:r>
        <w:proofErr w:type="spellStart"/>
        <w:r w:rsidR="00397F09" w:rsidRPr="00572E9E">
          <w:rPr>
            <w:rStyle w:val="af2"/>
            <w:rFonts w:ascii="Times New Roman" w:hAnsi="Times New Roman"/>
            <w:sz w:val="28"/>
            <w:lang w:val="en-US"/>
          </w:rPr>
          <w:t>vkr</w:t>
        </w:r>
        <w:proofErr w:type="spellEnd"/>
        <w:r w:rsidR="00397F09" w:rsidRPr="0071395D">
          <w:rPr>
            <w:rStyle w:val="af2"/>
            <w:rFonts w:ascii="Times New Roman" w:hAnsi="Times New Roman"/>
            <w:sz w:val="28"/>
          </w:rPr>
          <w:t>/1046842621</w:t>
        </w:r>
      </w:hyperlink>
      <w:r w:rsidR="00397F09" w:rsidRPr="0071395D">
        <w:t xml:space="preserve"> (дата обращения: 10.04.2026).</w:t>
      </w:r>
    </w:p>
    <w:p w14:paraId="109E09C2" w14:textId="77777777" w:rsidR="00017A45" w:rsidRPr="00397F09" w:rsidRDefault="00F05FB0" w:rsidP="001C0DDD">
      <w:pPr>
        <w:pStyle w:val="ReferenceItem"/>
        <w:ind w:firstLine="709"/>
      </w:pPr>
      <w:bookmarkStart w:id="152" w:name="ref-Newman2019"/>
      <w:bookmarkEnd w:id="151"/>
      <w:r>
        <w:t>9</w:t>
      </w:r>
      <w:r w:rsidR="00F200B2">
        <w:t xml:space="preserve">. </w:t>
      </w:r>
      <w:r w:rsidR="00F200B2">
        <w:tab/>
      </w:r>
      <w:proofErr w:type="spellStart"/>
      <w:r w:rsidR="00397F09" w:rsidRPr="0071395D">
        <w:t>Доможиров</w:t>
      </w:r>
      <w:proofErr w:type="spellEnd"/>
      <w:r w:rsidR="00397F09" w:rsidRPr="0071395D">
        <w:t xml:space="preserve"> Д. А., Коротков А. В., Ильин С. Е. Разработка системы для проверки текстовых документов на предмет соответствия требованиям оформления и заданной структуре [Электронный ресурс]. </w:t>
      </w:r>
      <w:r w:rsidR="00397F09" w:rsidRPr="00397F09">
        <w:rPr>
          <w:lang w:val="en-US"/>
        </w:rPr>
        <w:t>URL</w:t>
      </w:r>
      <w:r w:rsidR="00397F09" w:rsidRPr="00397F09">
        <w:t xml:space="preserve">: </w:t>
      </w:r>
      <w:hyperlink r:id="rId30" w:history="1">
        <w:r w:rsidR="00397F09" w:rsidRPr="00572E9E">
          <w:rPr>
            <w:rStyle w:val="af2"/>
            <w:rFonts w:ascii="Times New Roman" w:hAnsi="Times New Roman"/>
            <w:sz w:val="28"/>
            <w:lang w:val="en-US"/>
          </w:rPr>
          <w:t>https</w:t>
        </w:r>
        <w:r w:rsidR="00397F09" w:rsidRPr="00397F09">
          <w:rPr>
            <w:rStyle w:val="af2"/>
            <w:rFonts w:ascii="Times New Roman" w:hAnsi="Times New Roman"/>
            <w:sz w:val="28"/>
          </w:rPr>
          <w:t>://</w:t>
        </w:r>
        <w:proofErr w:type="spellStart"/>
        <w:r w:rsidR="00397F09" w:rsidRPr="00572E9E">
          <w:rPr>
            <w:rStyle w:val="af2"/>
            <w:rFonts w:ascii="Times New Roman" w:hAnsi="Times New Roman"/>
            <w:sz w:val="28"/>
            <w:lang w:val="en-US"/>
          </w:rPr>
          <w:t>nnb</w:t>
        </w:r>
        <w:proofErr w:type="spellEnd"/>
        <w:r w:rsidR="00397F09" w:rsidRPr="00397F09">
          <w:rPr>
            <w:rStyle w:val="af2"/>
            <w:rFonts w:ascii="Times New Roman" w:hAnsi="Times New Roman"/>
            <w:sz w:val="28"/>
          </w:rPr>
          <w:t>.</w:t>
        </w:r>
        <w:proofErr w:type="spellStart"/>
        <w:r w:rsidR="00397F09" w:rsidRPr="00572E9E">
          <w:rPr>
            <w:rStyle w:val="af2"/>
            <w:rFonts w:ascii="Times New Roman" w:hAnsi="Times New Roman"/>
            <w:sz w:val="28"/>
            <w:lang w:val="en-US"/>
          </w:rPr>
          <w:t>etu</w:t>
        </w:r>
        <w:proofErr w:type="spellEnd"/>
        <w:r w:rsidR="00397F09" w:rsidRPr="00397F09">
          <w:rPr>
            <w:rStyle w:val="af2"/>
            <w:rFonts w:ascii="Times New Roman" w:hAnsi="Times New Roman"/>
            <w:sz w:val="28"/>
          </w:rPr>
          <w:t>.</w:t>
        </w:r>
        <w:proofErr w:type="spellStart"/>
        <w:r w:rsidR="00397F09" w:rsidRPr="00572E9E">
          <w:rPr>
            <w:rStyle w:val="af2"/>
            <w:rFonts w:ascii="Times New Roman" w:hAnsi="Times New Roman"/>
            <w:sz w:val="28"/>
            <w:lang w:val="en-US"/>
          </w:rPr>
          <w:t>ru</w:t>
        </w:r>
        <w:proofErr w:type="spellEnd"/>
        <w:r w:rsidR="00397F09" w:rsidRPr="00397F09">
          <w:rPr>
            <w:rStyle w:val="af2"/>
            <w:rFonts w:ascii="Times New Roman" w:hAnsi="Times New Roman"/>
            <w:sz w:val="28"/>
          </w:rPr>
          <w:t>/</w:t>
        </w:r>
        <w:r w:rsidR="00397F09" w:rsidRPr="00572E9E">
          <w:rPr>
            <w:rStyle w:val="af2"/>
            <w:rFonts w:ascii="Times New Roman" w:hAnsi="Times New Roman"/>
            <w:sz w:val="28"/>
            <w:lang w:val="en-US"/>
          </w:rPr>
          <w:t>assets</w:t>
        </w:r>
        <w:r w:rsidR="00397F09" w:rsidRPr="00397F09">
          <w:rPr>
            <w:rStyle w:val="af2"/>
            <w:rFonts w:ascii="Times New Roman" w:hAnsi="Times New Roman"/>
            <w:sz w:val="28"/>
          </w:rPr>
          <w:t>/</w:t>
        </w:r>
        <w:r w:rsidR="00397F09" w:rsidRPr="00572E9E">
          <w:rPr>
            <w:rStyle w:val="af2"/>
            <w:rFonts w:ascii="Times New Roman" w:hAnsi="Times New Roman"/>
            <w:sz w:val="28"/>
            <w:lang w:val="en-US"/>
          </w:rPr>
          <w:t>files</w:t>
        </w:r>
        <w:r w:rsidR="00397F09" w:rsidRPr="00397F09">
          <w:rPr>
            <w:rStyle w:val="af2"/>
            <w:rFonts w:ascii="Times New Roman" w:hAnsi="Times New Roman"/>
            <w:sz w:val="28"/>
          </w:rPr>
          <w:t>/</w:t>
        </w:r>
        <w:proofErr w:type="spellStart"/>
        <w:r w:rsidR="00397F09" w:rsidRPr="00572E9E">
          <w:rPr>
            <w:rStyle w:val="af2"/>
            <w:rFonts w:ascii="Times New Roman" w:hAnsi="Times New Roman"/>
            <w:sz w:val="28"/>
            <w:lang w:val="en-US"/>
          </w:rPr>
          <w:t>rezultaty</w:t>
        </w:r>
        <w:proofErr w:type="spellEnd"/>
        <w:r w:rsidR="00397F09" w:rsidRPr="00397F09">
          <w:rPr>
            <w:rStyle w:val="af2"/>
            <w:rFonts w:ascii="Times New Roman" w:hAnsi="Times New Roman"/>
            <w:sz w:val="28"/>
          </w:rPr>
          <w:t>/</w:t>
        </w:r>
        <w:r w:rsidR="00397F09" w:rsidRPr="00572E9E">
          <w:rPr>
            <w:rStyle w:val="af2"/>
            <w:rFonts w:ascii="Times New Roman" w:hAnsi="Times New Roman"/>
            <w:sz w:val="28"/>
            <w:lang w:val="en-US"/>
          </w:rPr>
          <w:t>mag</w:t>
        </w:r>
        <w:r w:rsidR="00397F09" w:rsidRPr="00397F09">
          <w:rPr>
            <w:rStyle w:val="af2"/>
            <w:rFonts w:ascii="Times New Roman" w:hAnsi="Times New Roman"/>
            <w:sz w:val="28"/>
          </w:rPr>
          <w:t>/2025/</w:t>
        </w:r>
        <w:r w:rsidR="00397F09" w:rsidRPr="00572E9E">
          <w:rPr>
            <w:rStyle w:val="af2"/>
            <w:rFonts w:ascii="Times New Roman" w:hAnsi="Times New Roman"/>
            <w:sz w:val="28"/>
            <w:lang w:val="en-US"/>
          </w:rPr>
          <w:t>tom</w:t>
        </w:r>
        <w:r w:rsidR="00397F09" w:rsidRPr="00397F09">
          <w:rPr>
            <w:rStyle w:val="af2"/>
            <w:rFonts w:ascii="Times New Roman" w:hAnsi="Times New Roman"/>
            <w:sz w:val="28"/>
          </w:rPr>
          <w:t>2_</w:t>
        </w:r>
        <w:proofErr w:type="spellStart"/>
        <w:r w:rsidR="00397F09" w:rsidRPr="00572E9E">
          <w:rPr>
            <w:rStyle w:val="af2"/>
            <w:rFonts w:ascii="Times New Roman" w:hAnsi="Times New Roman"/>
            <w:sz w:val="28"/>
            <w:lang w:val="en-US"/>
          </w:rPr>
          <w:t>nnb</w:t>
        </w:r>
        <w:proofErr w:type="spellEnd"/>
        <w:r w:rsidR="00397F09" w:rsidRPr="00397F09">
          <w:rPr>
            <w:rStyle w:val="af2"/>
            <w:rFonts w:ascii="Times New Roman" w:hAnsi="Times New Roman"/>
            <w:sz w:val="28"/>
          </w:rPr>
          <w:t>_2025-1.</w:t>
        </w:r>
        <w:r w:rsidR="00397F09" w:rsidRPr="00572E9E">
          <w:rPr>
            <w:rStyle w:val="af2"/>
            <w:rFonts w:ascii="Times New Roman" w:hAnsi="Times New Roman"/>
            <w:sz w:val="28"/>
            <w:lang w:val="en-US"/>
          </w:rPr>
          <w:t>pdf</w:t>
        </w:r>
      </w:hyperlink>
      <w:r w:rsidR="00397F09" w:rsidRPr="00397F09">
        <w:t xml:space="preserve"> (дата обращения: 10.04.2026)</w:t>
      </w:r>
    </w:p>
    <w:p w14:paraId="19E90F13" w14:textId="77777777" w:rsidR="00017A45" w:rsidRDefault="00F05FB0" w:rsidP="001C0DDD">
      <w:pPr>
        <w:pStyle w:val="ReferenceItem"/>
        <w:ind w:firstLine="709"/>
      </w:pPr>
      <w:bookmarkStart w:id="153" w:name="ref-gRPCDoc"/>
      <w:bookmarkEnd w:id="152"/>
      <w:r>
        <w:t>10</w:t>
      </w:r>
      <w:r w:rsidR="00F200B2">
        <w:t xml:space="preserve">. </w:t>
      </w:r>
      <w:r w:rsidR="00F200B2">
        <w:tab/>
      </w:r>
      <w:bookmarkEnd w:id="142"/>
      <w:bookmarkEnd w:id="145"/>
      <w:bookmarkEnd w:id="153"/>
      <w:proofErr w:type="spellStart"/>
      <w:r w:rsidR="00017A45" w:rsidRPr="00017A45">
        <w:t>Flask</w:t>
      </w:r>
      <w:proofErr w:type="spellEnd"/>
      <w:r w:rsidR="00017A45" w:rsidRPr="00017A45">
        <w:t xml:space="preserve">: </w:t>
      </w:r>
      <w:proofErr w:type="spellStart"/>
      <w:r w:rsidR="00017A45" w:rsidRPr="00017A45">
        <w:t>Documentation</w:t>
      </w:r>
      <w:proofErr w:type="spellEnd"/>
      <w:r w:rsidR="00017A45" w:rsidRPr="00017A45">
        <w:t xml:space="preserve"> [Электронный ресурс]. URL: </w:t>
      </w:r>
      <w:hyperlink r:id="rId31" w:history="1">
        <w:r w:rsidR="00017A45" w:rsidRPr="00680EE0">
          <w:rPr>
            <w:rStyle w:val="af2"/>
            <w:rFonts w:ascii="Times New Roman" w:hAnsi="Times New Roman"/>
            <w:sz w:val="28"/>
          </w:rPr>
          <w:t>https://flask.palletsprojects.com/en/stable/</w:t>
        </w:r>
      </w:hyperlink>
      <w:r w:rsidR="00017A45">
        <w:t xml:space="preserve"> </w:t>
      </w:r>
      <w:r w:rsidR="00017A45" w:rsidRPr="00017A45">
        <w:t>(дата обращения: 13.04.2026).</w:t>
      </w:r>
    </w:p>
    <w:p w14:paraId="1CF41D34" w14:textId="05AD403F" w:rsidR="00017A45" w:rsidRDefault="00F05FB0" w:rsidP="001C0DDD">
      <w:pPr>
        <w:pStyle w:val="ReferenceItem"/>
        <w:ind w:firstLine="709"/>
      </w:pPr>
      <w:r>
        <w:t>11</w:t>
      </w:r>
      <w:r w:rsidR="00017A45">
        <w:t>.</w:t>
      </w:r>
      <w:r w:rsidR="00017A45">
        <w:tab/>
      </w:r>
      <w:proofErr w:type="spellStart"/>
      <w:r w:rsidR="00017A45" w:rsidRPr="00017A45">
        <w:t>python-docx</w:t>
      </w:r>
      <w:proofErr w:type="spellEnd"/>
      <w:r w:rsidR="00017A45" w:rsidRPr="00017A45">
        <w:t xml:space="preserve">: </w:t>
      </w:r>
      <w:proofErr w:type="spellStart"/>
      <w:r w:rsidR="00017A45" w:rsidRPr="00017A45">
        <w:t>Documentation</w:t>
      </w:r>
      <w:proofErr w:type="spellEnd"/>
      <w:r w:rsidR="00017A45" w:rsidRPr="00017A45">
        <w:t xml:space="preserve"> [Электронный ресурс]. URL: </w:t>
      </w:r>
      <w:hyperlink r:id="rId32" w:history="1">
        <w:r w:rsidR="00017A45" w:rsidRPr="00680EE0">
          <w:rPr>
            <w:rStyle w:val="af2"/>
            <w:rFonts w:ascii="Times New Roman" w:hAnsi="Times New Roman"/>
            <w:sz w:val="28"/>
          </w:rPr>
          <w:t>https://python-docx.readthedocs.io/en/latest/index.html</w:t>
        </w:r>
      </w:hyperlink>
      <w:r w:rsidR="00017A45">
        <w:t xml:space="preserve"> </w:t>
      </w:r>
      <w:r w:rsidR="00017A45" w:rsidRPr="00017A45">
        <w:t>(дата обращения: 13.04.</w:t>
      </w:r>
      <w:commentRangeStart w:id="154"/>
      <w:r w:rsidR="00017A45" w:rsidRPr="00017A45">
        <w:t>2026</w:t>
      </w:r>
      <w:commentRangeEnd w:id="154"/>
      <w:r w:rsidR="00157D0D">
        <w:rPr>
          <w:rStyle w:val="afff8"/>
        </w:rPr>
        <w:commentReference w:id="154"/>
      </w:r>
      <w:r w:rsidR="00017A45" w:rsidRPr="00017A45">
        <w:t>).</w:t>
      </w:r>
    </w:p>
    <w:p w14:paraId="62865620" w14:textId="5EBB410D" w:rsidR="00D2071A" w:rsidRDefault="00D2071A" w:rsidP="001C0DDD">
      <w:pPr>
        <w:pStyle w:val="ReferenceItem"/>
        <w:ind w:firstLine="709"/>
      </w:pPr>
      <w:r>
        <w:t>12.</w:t>
      </w:r>
      <w:r>
        <w:tab/>
      </w:r>
      <w:proofErr w:type="spellStart"/>
      <w:r w:rsidR="001A3047" w:rsidRPr="001A3047">
        <w:t>Одиночкина</w:t>
      </w:r>
      <w:proofErr w:type="spellEnd"/>
      <w:r w:rsidR="001A3047" w:rsidRPr="001A3047">
        <w:t xml:space="preserve"> С. В. Основы тех</w:t>
      </w:r>
      <w:r w:rsidR="001A3047">
        <w:t xml:space="preserve">нологий </w:t>
      </w:r>
      <w:proofErr w:type="gramStart"/>
      <w:r w:rsidR="001A3047">
        <w:t>XML :</w:t>
      </w:r>
      <w:proofErr w:type="gramEnd"/>
      <w:r w:rsidR="001A3047">
        <w:t xml:space="preserve"> учебное пособие. –</w:t>
      </w:r>
      <w:r w:rsidR="001A3047" w:rsidRPr="001A3047">
        <w:t xml:space="preserve"> Сан</w:t>
      </w:r>
      <w:r w:rsidR="001A3047">
        <w:t>кт-</w:t>
      </w:r>
      <w:proofErr w:type="gramStart"/>
      <w:r w:rsidR="001A3047">
        <w:t>Петербург :</w:t>
      </w:r>
      <w:proofErr w:type="gramEnd"/>
      <w:r w:rsidR="001A3047">
        <w:t xml:space="preserve"> НИУ ИТМО, 2013. – 57 </w:t>
      </w:r>
      <w:r w:rsidR="001A3047" w:rsidRPr="001A3047">
        <w:t>с.</w:t>
      </w:r>
    </w:p>
    <w:p w14:paraId="2682AC65" w14:textId="586058A7" w:rsidR="00D2071A" w:rsidRDefault="00D2071A" w:rsidP="001C0DDD">
      <w:pPr>
        <w:pStyle w:val="ReferenceItem"/>
        <w:ind w:firstLine="709"/>
      </w:pPr>
      <w:r>
        <w:t>13.</w:t>
      </w:r>
      <w:r>
        <w:tab/>
      </w:r>
      <w:proofErr w:type="spellStart"/>
      <w:r w:rsidR="001A3047" w:rsidRPr="001A3047">
        <w:t>Ричардс</w:t>
      </w:r>
      <w:proofErr w:type="spellEnd"/>
      <w:r w:rsidR="001A3047" w:rsidRPr="001A3047">
        <w:t xml:space="preserve"> М. Фундаментальный подход к программной </w:t>
      </w:r>
      <w:proofErr w:type="gramStart"/>
      <w:r w:rsidR="001A3047" w:rsidRPr="001A3047">
        <w:t>архитектуре :</w:t>
      </w:r>
      <w:proofErr w:type="gramEnd"/>
      <w:r w:rsidR="001A3047" w:rsidRPr="001A3047">
        <w:t xml:space="preserve"> [пер. с англ.] / М. </w:t>
      </w:r>
      <w:proofErr w:type="spellStart"/>
      <w:r w:rsidR="001A3047" w:rsidRPr="001A3047">
        <w:t>Ричардс</w:t>
      </w:r>
      <w:proofErr w:type="spellEnd"/>
      <w:r w:rsidR="001A3047" w:rsidRPr="001A3047">
        <w:t>, Н. Ф</w:t>
      </w:r>
      <w:r w:rsidR="001A3047">
        <w:t>орд. – СПб</w:t>
      </w:r>
      <w:proofErr w:type="gramStart"/>
      <w:r w:rsidR="001A3047">
        <w:t>. :</w:t>
      </w:r>
      <w:proofErr w:type="gramEnd"/>
      <w:r w:rsidR="001A3047">
        <w:t xml:space="preserve"> Питер, 2023. – 445 </w:t>
      </w:r>
      <w:r w:rsidR="001A3047" w:rsidRPr="001A3047">
        <w:t>с.</w:t>
      </w:r>
    </w:p>
    <w:p w14:paraId="5C110A70" w14:textId="77777777" w:rsidR="00017A45" w:rsidRPr="00017A45" w:rsidRDefault="00017A45" w:rsidP="001C0DDD">
      <w:pPr>
        <w:pStyle w:val="ReferenceItem"/>
        <w:ind w:firstLine="709"/>
      </w:pPr>
    </w:p>
    <w:p w14:paraId="14CA4D85" w14:textId="77777777" w:rsidR="00F0657F" w:rsidRDefault="00F0657F" w:rsidP="001C0DDD">
      <w:pPr>
        <w:spacing w:before="0" w:line="240" w:lineRule="auto"/>
        <w:ind w:firstLine="709"/>
        <w:jc w:val="left"/>
        <w:rPr>
          <w:rStyle w:val="AppendixHeadingOne"/>
        </w:rPr>
      </w:pPr>
      <w:r>
        <w:rPr>
          <w:rStyle w:val="AppendixHeadingOne"/>
        </w:rPr>
        <w:br w:type="page"/>
      </w:r>
    </w:p>
    <w:p w14:paraId="300CB132" w14:textId="12D30926" w:rsidR="00F0657F" w:rsidRPr="004A27B6" w:rsidRDefault="00F0657F" w:rsidP="004A27B6">
      <w:pPr>
        <w:pStyle w:val="UnnumberedHeading1"/>
        <w:rPr>
          <w:rStyle w:val="UnnumberedHeadingOne"/>
          <w:b/>
        </w:rPr>
      </w:pPr>
      <w:bookmarkStart w:id="155" w:name="_Toc228044069"/>
      <w:bookmarkStart w:id="156" w:name="_Toc228154718"/>
      <w:r w:rsidRPr="004A27B6">
        <w:rPr>
          <w:rStyle w:val="UnnumberedHeadingOne"/>
          <w:b/>
        </w:rPr>
        <w:lastRenderedPageBreak/>
        <w:t>ПРИЛОЖЕНИЕ А</w:t>
      </w:r>
      <w:r w:rsidR="007359DF" w:rsidRPr="004A27B6">
        <w:rPr>
          <w:rStyle w:val="UnnumberedHeadingOne"/>
          <w:b/>
        </w:rPr>
        <w:br/>
      </w:r>
      <w:proofErr w:type="spellStart"/>
      <w:r w:rsidR="004A27B6">
        <w:rPr>
          <w:rStyle w:val="UnnumberedHeadingOne"/>
          <w:b/>
          <w:caps w:val="0"/>
        </w:rPr>
        <w:t>Qr</w:t>
      </w:r>
      <w:proofErr w:type="spellEnd"/>
      <w:r w:rsidR="004A27B6">
        <w:rPr>
          <w:rStyle w:val="UnnumberedHeadingOne"/>
          <w:b/>
          <w:caps w:val="0"/>
        </w:rPr>
        <w:t xml:space="preserve">-код </w:t>
      </w:r>
      <w:proofErr w:type="spellStart"/>
      <w:r w:rsidR="004A27B6">
        <w:rPr>
          <w:rStyle w:val="UnnumberedHeadingOne"/>
          <w:b/>
          <w:caps w:val="0"/>
        </w:rPr>
        <w:t>репозитория</w:t>
      </w:r>
      <w:proofErr w:type="spellEnd"/>
      <w:r w:rsidR="004A27B6">
        <w:rPr>
          <w:rStyle w:val="UnnumberedHeadingOne"/>
          <w:b/>
          <w:caps w:val="0"/>
        </w:rPr>
        <w:t xml:space="preserve"> с исходным к</w:t>
      </w:r>
      <w:r w:rsidR="004A27B6" w:rsidRPr="004A27B6">
        <w:rPr>
          <w:rStyle w:val="UnnumberedHeadingOne"/>
          <w:b/>
          <w:caps w:val="0"/>
        </w:rPr>
        <w:t>одом</w:t>
      </w:r>
      <w:r w:rsidR="00157D0D" w:rsidRPr="004A27B6">
        <w:rPr>
          <w:rStyle w:val="UnnumberedHeadingOne"/>
          <w:b/>
        </w:rPr>
        <w:commentReference w:id="157"/>
      </w:r>
      <w:bookmarkEnd w:id="155"/>
      <w:bookmarkEnd w:id="156"/>
    </w:p>
    <w:p w14:paraId="71F6A8BF" w14:textId="2F2293C9" w:rsidR="00F0657F" w:rsidRDefault="00F0657F" w:rsidP="00636EBA">
      <w:pPr>
        <w:pStyle w:val="ReferenceItem"/>
        <w:ind w:firstLine="0"/>
        <w:jc w:val="center"/>
      </w:pPr>
      <w:r>
        <w:rPr>
          <w:noProof/>
        </w:rPr>
        <w:drawing>
          <wp:inline distT="0" distB="0" distL="0" distR="0" wp14:anchorId="063269B3" wp14:editId="570D9938">
            <wp:extent cx="4246419" cy="4246419"/>
            <wp:effectExtent l="0" t="0" r="190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rcod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2375" cy="428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BAD31" w14:textId="3595E273" w:rsidR="00DF1391" w:rsidRPr="00827C8D" w:rsidRDefault="000D3D6E" w:rsidP="00827C8D">
      <w:pPr>
        <w:pStyle w:val="ReferenceItem"/>
        <w:ind w:firstLine="709"/>
        <w:jc w:val="center"/>
      </w:pPr>
      <w:r>
        <w:t xml:space="preserve">Рисунок </w:t>
      </w:r>
      <w:r w:rsidR="005605EA">
        <w:t>А</w:t>
      </w:r>
      <w:bookmarkStart w:id="158" w:name="_GoBack"/>
      <w:bookmarkEnd w:id="158"/>
      <w:r w:rsidR="000C383D">
        <w:t xml:space="preserve">.1 – </w:t>
      </w:r>
      <w:r w:rsidR="000C383D">
        <w:rPr>
          <w:lang w:val="en-US"/>
        </w:rPr>
        <w:t>QR</w:t>
      </w:r>
      <w:r w:rsidR="00B773DF" w:rsidRPr="00B773DF">
        <w:t>-</w:t>
      </w:r>
      <w:r w:rsidR="000C383D">
        <w:t>код с исходным кодом</w:t>
      </w:r>
    </w:p>
    <w:p w14:paraId="1EB4A292" w14:textId="63839A84" w:rsidR="00B34F74" w:rsidRDefault="00B34F74" w:rsidP="001C0DDD">
      <w:pPr>
        <w:spacing w:before="0" w:line="240" w:lineRule="auto"/>
        <w:ind w:firstLine="709"/>
        <w:jc w:val="left"/>
        <w:rPr>
          <w:noProof/>
          <w:szCs w:val="26"/>
        </w:rPr>
      </w:pPr>
      <w:r>
        <w:rPr>
          <w:noProof/>
          <w:szCs w:val="26"/>
        </w:rPr>
        <w:br w:type="page"/>
      </w:r>
    </w:p>
    <w:p w14:paraId="12CD8632" w14:textId="61B47AC5" w:rsidR="00B34F74" w:rsidRPr="004A27B6" w:rsidRDefault="00B34F74" w:rsidP="004A27B6">
      <w:pPr>
        <w:pStyle w:val="UnnumberedHeading1"/>
        <w:rPr>
          <w:rStyle w:val="UnnumberedHeadingOne"/>
          <w:b/>
        </w:rPr>
      </w:pPr>
      <w:bookmarkStart w:id="159" w:name="_Toc228044070"/>
      <w:bookmarkStart w:id="160" w:name="_Toc228154719"/>
      <w:r w:rsidRPr="004A27B6">
        <w:rPr>
          <w:rStyle w:val="UnnumberedHeadingOne"/>
          <w:b/>
        </w:rPr>
        <w:lastRenderedPageBreak/>
        <w:t>ПРИЛОЖЕНИЕ Б</w:t>
      </w:r>
      <w:r w:rsidRPr="004A27B6">
        <w:rPr>
          <w:rStyle w:val="UnnumberedHeadingOne"/>
          <w:b/>
        </w:rPr>
        <w:br/>
      </w:r>
      <w:r w:rsidR="004A27B6">
        <w:rPr>
          <w:rStyle w:val="UnnumberedHeadingOne"/>
          <w:b/>
          <w:caps w:val="0"/>
        </w:rPr>
        <w:t>Полная структура папок п</w:t>
      </w:r>
      <w:r w:rsidR="004A27B6" w:rsidRPr="004A27B6">
        <w:rPr>
          <w:rStyle w:val="UnnumberedHeadingOne"/>
          <w:b/>
          <w:caps w:val="0"/>
        </w:rPr>
        <w:t>роекта</w:t>
      </w:r>
      <w:bookmarkEnd w:id="159"/>
      <w:bookmarkEnd w:id="160"/>
    </w:p>
    <w:p w14:paraId="71A1E6C1" w14:textId="77777777" w:rsidR="00EA4423" w:rsidRDefault="00EA4423" w:rsidP="001C0DDD">
      <w:pPr>
        <w:pStyle w:val="ReferenceItem"/>
        <w:ind w:firstLine="709"/>
      </w:pPr>
      <w:r>
        <w:t>│   app.py</w:t>
      </w:r>
    </w:p>
    <w:p w14:paraId="6B1E7BF6" w14:textId="77777777" w:rsidR="00EA4423" w:rsidRDefault="00EA4423" w:rsidP="001C0DDD">
      <w:pPr>
        <w:pStyle w:val="ReferenceItem"/>
        <w:ind w:firstLine="709"/>
      </w:pPr>
      <w:r>
        <w:t>│   log.txt</w:t>
      </w:r>
    </w:p>
    <w:p w14:paraId="0B868455" w14:textId="77777777" w:rsidR="00EA4423" w:rsidRDefault="00EA4423" w:rsidP="001C0DDD">
      <w:pPr>
        <w:pStyle w:val="ReferenceItem"/>
        <w:ind w:firstLine="709"/>
      </w:pPr>
      <w:r>
        <w:t>│   readme.txt</w:t>
      </w:r>
    </w:p>
    <w:p w14:paraId="428F5D03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requirements.txt</w:t>
      </w:r>
    </w:p>
    <w:p w14:paraId="10F01568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</w:t>
      </w:r>
    </w:p>
    <w:p w14:paraId="6571FE09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├───app</w:t>
      </w:r>
    </w:p>
    <w:p w14:paraId="612B9581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    controllers.py</w:t>
      </w:r>
    </w:p>
    <w:p w14:paraId="601367D4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    report.py</w:t>
      </w:r>
    </w:p>
    <w:p w14:paraId="6383146B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    routes.py</w:t>
      </w:r>
    </w:p>
    <w:p w14:paraId="36B335FF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    utils.py</w:t>
      </w:r>
    </w:p>
    <w:p w14:paraId="142B4B69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    __init__.py</w:t>
      </w:r>
    </w:p>
    <w:p w14:paraId="5BF8B177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</w:t>
      </w:r>
    </w:p>
    <w:p w14:paraId="6EBD1684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├───reports</w:t>
      </w:r>
    </w:p>
    <w:p w14:paraId="6715C28F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├───</w:t>
      </w:r>
      <w:proofErr w:type="spellStart"/>
      <w:r w:rsidRPr="00EA4423">
        <w:rPr>
          <w:lang w:val="en-US"/>
        </w:rPr>
        <w:t>src</w:t>
      </w:r>
      <w:proofErr w:type="spellEnd"/>
    </w:p>
    <w:p w14:paraId="48D5C47C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│   main.py</w:t>
      </w:r>
    </w:p>
    <w:p w14:paraId="4BDFAF66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│   report_and_list_handler.py</w:t>
      </w:r>
    </w:p>
    <w:p w14:paraId="5F58BA8A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│   requirements.txt</w:t>
      </w:r>
    </w:p>
    <w:p w14:paraId="69F91BD8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│   RULES_TZ_ANALYSIS.md</w:t>
      </w:r>
    </w:p>
    <w:p w14:paraId="14AE13E6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│   test.docx</w:t>
      </w:r>
    </w:p>
    <w:p w14:paraId="753E1DA4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│   __init__.py</w:t>
      </w:r>
    </w:p>
    <w:p w14:paraId="6B041A88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│</w:t>
      </w:r>
    </w:p>
    <w:p w14:paraId="177ABA49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├───</w:t>
      </w:r>
      <w:proofErr w:type="spellStart"/>
      <w:r w:rsidRPr="00EA4423">
        <w:rPr>
          <w:lang w:val="en-US"/>
        </w:rPr>
        <w:t>config</w:t>
      </w:r>
      <w:proofErr w:type="spellEnd"/>
    </w:p>
    <w:p w14:paraId="5A494521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│       regex_patterns.py</w:t>
      </w:r>
    </w:p>
    <w:p w14:paraId="47EDEF2F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│       rules_catalog.py</w:t>
      </w:r>
    </w:p>
    <w:p w14:paraId="0DFDC302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│       validation_constants.py</w:t>
      </w:r>
    </w:p>
    <w:p w14:paraId="5B2ECA8A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│       __init__.py</w:t>
      </w:r>
    </w:p>
    <w:p w14:paraId="2D1CED6C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│</w:t>
      </w:r>
    </w:p>
    <w:p w14:paraId="49CD012E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lastRenderedPageBreak/>
        <w:t>│   ├───models</w:t>
      </w:r>
    </w:p>
    <w:p w14:paraId="58B31D59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│       document_structure.py</w:t>
      </w:r>
    </w:p>
    <w:p w14:paraId="6A79BECA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│       rich_document_structure.py</w:t>
      </w:r>
    </w:p>
    <w:p w14:paraId="5B9934F5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│       rule_result.py</w:t>
      </w:r>
    </w:p>
    <w:p w14:paraId="1F917239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│       validation_result.py</w:t>
      </w:r>
    </w:p>
    <w:p w14:paraId="29D7B8AB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│       __init__.py</w:t>
      </w:r>
    </w:p>
    <w:p w14:paraId="53D4484B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│</w:t>
      </w:r>
    </w:p>
    <w:p w14:paraId="11E64CBA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├───services</w:t>
      </w:r>
    </w:p>
    <w:p w14:paraId="4B1A2920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│   │   document_parser.py</w:t>
      </w:r>
    </w:p>
    <w:p w14:paraId="45A89B3F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│   │   rich_parser.py</w:t>
      </w:r>
    </w:p>
    <w:p w14:paraId="7058ABEE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│   │   validation_service.py</w:t>
      </w:r>
    </w:p>
    <w:p w14:paraId="14C8C6D2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│   │   __init__.py</w:t>
      </w:r>
    </w:p>
    <w:p w14:paraId="7580156B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│   │</w:t>
      </w:r>
    </w:p>
    <w:p w14:paraId="4DC28D60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│   └───extractors</w:t>
      </w:r>
    </w:p>
    <w:p w14:paraId="3BB67E1B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│           caption_link_extractor.py</w:t>
      </w:r>
    </w:p>
    <w:p w14:paraId="6310B0AA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│           common.py</w:t>
      </w:r>
    </w:p>
    <w:p w14:paraId="12566851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│           footer_extractor.py</w:t>
      </w:r>
    </w:p>
    <w:p w14:paraId="17EC96E3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│           formula_extractor.py</w:t>
      </w:r>
    </w:p>
    <w:p w14:paraId="6A65436D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│           notes_footnotes_extractor.py</w:t>
      </w:r>
    </w:p>
    <w:p w14:paraId="49D898F2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│           paragraph_extractor.py</w:t>
      </w:r>
    </w:p>
    <w:p w14:paraId="1570486B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│           table_extractor.py</w:t>
      </w:r>
    </w:p>
    <w:p w14:paraId="0F96F5CF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│           toc_extractor.py</w:t>
      </w:r>
    </w:p>
    <w:p w14:paraId="2D60BDDF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│           __init__.py</w:t>
      </w:r>
    </w:p>
    <w:p w14:paraId="7360EC46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│</w:t>
      </w:r>
    </w:p>
    <w:p w14:paraId="68553895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├───uploads</w:t>
      </w:r>
    </w:p>
    <w:p w14:paraId="28688F69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│       document.docx</w:t>
      </w:r>
    </w:p>
    <w:p w14:paraId="4E527C78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│</w:t>
      </w:r>
    </w:p>
    <w:p w14:paraId="4D7DF2D1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├───</w:t>
      </w:r>
      <w:proofErr w:type="spellStart"/>
      <w:r w:rsidRPr="00EA4423">
        <w:rPr>
          <w:lang w:val="en-US"/>
        </w:rPr>
        <w:t>utils</w:t>
      </w:r>
      <w:proofErr w:type="spellEnd"/>
    </w:p>
    <w:p w14:paraId="73D912FD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│   │   abstract_utils.py</w:t>
      </w:r>
    </w:p>
    <w:p w14:paraId="69BA76A8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│   │   appendices_validation_utils.py</w:t>
      </w:r>
    </w:p>
    <w:p w14:paraId="316709E3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lastRenderedPageBreak/>
        <w:t>│   │   │   contents_validation_utils.py</w:t>
      </w:r>
    </w:p>
    <w:p w14:paraId="58F310CC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│   │   definitions_utils.py</w:t>
      </w:r>
    </w:p>
    <w:p w14:paraId="7FD838F3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│   │   executor_validation_utils.py</w:t>
      </w:r>
    </w:p>
    <w:p w14:paraId="250DB020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│   │   references_validation_utils.py</w:t>
      </w:r>
    </w:p>
    <w:p w14:paraId="192A7A31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│   │   title_page_utils.py</w:t>
      </w:r>
    </w:p>
    <w:p w14:paraId="0D9E76FB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│   │   __init__.py</w:t>
      </w:r>
    </w:p>
    <w:p w14:paraId="1347321C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│   │</w:t>
      </w:r>
    </w:p>
    <w:p w14:paraId="2D5A151E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│   ├───common</w:t>
      </w:r>
    </w:p>
    <w:p w14:paraId="73E8FB88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│   │       regex_utils.py</w:t>
      </w:r>
    </w:p>
    <w:p w14:paraId="4C06963A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│   │       rich_utils.py</w:t>
      </w:r>
    </w:p>
    <w:p w14:paraId="33BE18CC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│   │       section_utils.py</w:t>
      </w:r>
    </w:p>
    <w:p w14:paraId="1ECA08E7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│   │       text_utils.py</w:t>
      </w:r>
    </w:p>
    <w:p w14:paraId="47C441A3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│   │       __init__.py</w:t>
      </w:r>
    </w:p>
    <w:p w14:paraId="4F16DB23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│   │</w:t>
      </w:r>
    </w:p>
    <w:p w14:paraId="3AE1AE26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│   └───</w:t>
      </w:r>
      <w:proofErr w:type="spellStart"/>
      <w:r w:rsidRPr="00EA4423">
        <w:rPr>
          <w:lang w:val="en-US"/>
        </w:rPr>
        <w:t>general_utils</w:t>
      </w:r>
      <w:proofErr w:type="spellEnd"/>
    </w:p>
    <w:p w14:paraId="7EE2B8E0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│           figure_rules_utils.py</w:t>
      </w:r>
    </w:p>
    <w:p w14:paraId="5ADB57BE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│           footnote_rules_utils.py</w:t>
      </w:r>
    </w:p>
    <w:p w14:paraId="2BC2034B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│           formula_rules_utils.py</w:t>
      </w:r>
    </w:p>
    <w:p w14:paraId="4D0523F8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│           general_requirements_utils.py</w:t>
      </w:r>
    </w:p>
    <w:p w14:paraId="5941C51F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│           link_rules_utils.py</w:t>
      </w:r>
    </w:p>
    <w:p w14:paraId="4B3422E8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│           note_rules_utils.py</w:t>
      </w:r>
    </w:p>
    <w:p w14:paraId="2A2C06A8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│           table_rules_utils.py</w:t>
      </w:r>
    </w:p>
    <w:p w14:paraId="760835D7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│           __init__.py</w:t>
      </w:r>
    </w:p>
    <w:p w14:paraId="34067F01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│</w:t>
      </w:r>
    </w:p>
    <w:p w14:paraId="7843139D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└───validators</w:t>
      </w:r>
    </w:p>
    <w:p w14:paraId="40546E76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    │   abbreviations_validator.py</w:t>
      </w:r>
    </w:p>
    <w:p w14:paraId="021E8B99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    │   abstract_validator.py</w:t>
      </w:r>
    </w:p>
    <w:p w14:paraId="68DE212E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    │   appendices_validator.py</w:t>
      </w:r>
    </w:p>
    <w:p w14:paraId="2CABCF2F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    │   base_validator.py</w:t>
      </w:r>
    </w:p>
    <w:p w14:paraId="56381703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    │   contents_validator.py</w:t>
      </w:r>
    </w:p>
    <w:p w14:paraId="40D7BF3B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lastRenderedPageBreak/>
        <w:t>│       │   executor_list_validator.py</w:t>
      </w:r>
    </w:p>
    <w:p w14:paraId="2FD01EEA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    │   references_validator.py</w:t>
      </w:r>
    </w:p>
    <w:p w14:paraId="5E3EC0BC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    │   terms_validator.py</w:t>
      </w:r>
    </w:p>
    <w:p w14:paraId="2874E250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    │   title_page_validators.py</w:t>
      </w:r>
    </w:p>
    <w:p w14:paraId="271ACDC3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    │   __init__.py</w:t>
      </w:r>
    </w:p>
    <w:p w14:paraId="4A547C3E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    │</w:t>
      </w:r>
    </w:p>
    <w:p w14:paraId="262F3E87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    └───</w:t>
      </w:r>
      <w:proofErr w:type="spellStart"/>
      <w:r w:rsidRPr="00EA4423">
        <w:rPr>
          <w:lang w:val="en-US"/>
        </w:rPr>
        <w:t>general_validators</w:t>
      </w:r>
      <w:proofErr w:type="spellEnd"/>
    </w:p>
    <w:p w14:paraId="7D7E7903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            figure_validator.py</w:t>
      </w:r>
    </w:p>
    <w:p w14:paraId="77F55C3A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            footnotes_validator.py</w:t>
      </w:r>
    </w:p>
    <w:p w14:paraId="1AE00BE4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            formula_validator.py</w:t>
      </w:r>
    </w:p>
    <w:p w14:paraId="2034F62F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            general_requirements_validator.py</w:t>
      </w:r>
    </w:p>
    <w:p w14:paraId="2AD52013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            links_validator.py</w:t>
      </w:r>
    </w:p>
    <w:p w14:paraId="4D3C38D1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            notes_validator.py</w:t>
      </w:r>
    </w:p>
    <w:p w14:paraId="1A5C8172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            table_validator.py</w:t>
      </w:r>
    </w:p>
    <w:p w14:paraId="69DEABE2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            __init__.py</w:t>
      </w:r>
    </w:p>
    <w:p w14:paraId="1E74E328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</w:t>
      </w:r>
    </w:p>
    <w:p w14:paraId="053B3825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├───static</w:t>
      </w:r>
    </w:p>
    <w:p w14:paraId="4BE5A946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├───</w:t>
      </w:r>
      <w:proofErr w:type="spellStart"/>
      <w:r w:rsidRPr="00EA4423">
        <w:rPr>
          <w:lang w:val="en-US"/>
        </w:rPr>
        <w:t>css</w:t>
      </w:r>
      <w:proofErr w:type="spellEnd"/>
    </w:p>
    <w:p w14:paraId="449BC75C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│   │   fonts.css</w:t>
      </w:r>
    </w:p>
    <w:p w14:paraId="273BE19A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│   │   style.css</w:t>
      </w:r>
    </w:p>
    <w:p w14:paraId="3F4A87DE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│   │</w:t>
      </w:r>
    </w:p>
    <w:p w14:paraId="294B2EF5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│   └───bootstrap-icons</w:t>
      </w:r>
    </w:p>
    <w:p w14:paraId="445548A4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│       │   box-arrow-</w:t>
      </w:r>
      <w:proofErr w:type="spellStart"/>
      <w:r w:rsidRPr="00EA4423">
        <w:rPr>
          <w:lang w:val="en-US"/>
        </w:rPr>
        <w:t>down.svg</w:t>
      </w:r>
      <w:proofErr w:type="spellEnd"/>
    </w:p>
    <w:p w14:paraId="16D09B0A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│       │   check2-square.svg</w:t>
      </w:r>
    </w:p>
    <w:p w14:paraId="5BD891D8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│       │   check2.svg</w:t>
      </w:r>
    </w:p>
    <w:p w14:paraId="1E5FE2B0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│       │   dash-</w:t>
      </w:r>
      <w:proofErr w:type="spellStart"/>
      <w:r w:rsidRPr="00EA4423">
        <w:rPr>
          <w:lang w:val="en-US"/>
        </w:rPr>
        <w:t>square.svg</w:t>
      </w:r>
      <w:proofErr w:type="spellEnd"/>
    </w:p>
    <w:p w14:paraId="5F883DE5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 xml:space="preserve">│   │       │   </w:t>
      </w:r>
      <w:proofErr w:type="spellStart"/>
      <w:r w:rsidRPr="00EA4423">
        <w:rPr>
          <w:lang w:val="en-US"/>
        </w:rPr>
        <w:t>diamond.svg</w:t>
      </w:r>
      <w:proofErr w:type="spellEnd"/>
    </w:p>
    <w:p w14:paraId="08BB70BB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 xml:space="preserve">│   │       │   </w:t>
      </w:r>
      <w:proofErr w:type="spellStart"/>
      <w:r w:rsidRPr="00EA4423">
        <w:rPr>
          <w:lang w:val="en-US"/>
        </w:rPr>
        <w:t>download.svg</w:t>
      </w:r>
      <w:proofErr w:type="spellEnd"/>
    </w:p>
    <w:p w14:paraId="19E0770D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│       │   exclamation-</w:t>
      </w:r>
      <w:proofErr w:type="spellStart"/>
      <w:r w:rsidRPr="00EA4423">
        <w:rPr>
          <w:lang w:val="en-US"/>
        </w:rPr>
        <w:t>diamond.svg</w:t>
      </w:r>
      <w:proofErr w:type="spellEnd"/>
    </w:p>
    <w:p w14:paraId="5343DB47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│       │   exclamation-</w:t>
      </w:r>
      <w:proofErr w:type="spellStart"/>
      <w:r w:rsidRPr="00EA4423">
        <w:rPr>
          <w:lang w:val="en-US"/>
        </w:rPr>
        <w:t>square.svg</w:t>
      </w:r>
      <w:proofErr w:type="spellEnd"/>
    </w:p>
    <w:p w14:paraId="6D401D6A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lastRenderedPageBreak/>
        <w:t>│   │       │   plus-</w:t>
      </w:r>
      <w:proofErr w:type="spellStart"/>
      <w:r w:rsidRPr="00EA4423">
        <w:rPr>
          <w:lang w:val="en-US"/>
        </w:rPr>
        <w:t>square.svg</w:t>
      </w:r>
      <w:proofErr w:type="spellEnd"/>
    </w:p>
    <w:p w14:paraId="4FB5578E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│       │   question-</w:t>
      </w:r>
      <w:proofErr w:type="spellStart"/>
      <w:r w:rsidRPr="00EA4423">
        <w:rPr>
          <w:lang w:val="en-US"/>
        </w:rPr>
        <w:t>square.svg</w:t>
      </w:r>
      <w:proofErr w:type="spellEnd"/>
    </w:p>
    <w:p w14:paraId="7AECB9B9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│       │   slash-</w:t>
      </w:r>
      <w:proofErr w:type="spellStart"/>
      <w:r w:rsidRPr="00EA4423">
        <w:rPr>
          <w:lang w:val="en-US"/>
        </w:rPr>
        <w:t>square.svg</w:t>
      </w:r>
      <w:proofErr w:type="spellEnd"/>
    </w:p>
    <w:p w14:paraId="669DF7EC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 xml:space="preserve">│   │       │   </w:t>
      </w:r>
      <w:proofErr w:type="spellStart"/>
      <w:r w:rsidRPr="00EA4423">
        <w:rPr>
          <w:lang w:val="en-US"/>
        </w:rPr>
        <w:t>square.svg</w:t>
      </w:r>
      <w:proofErr w:type="spellEnd"/>
    </w:p>
    <w:p w14:paraId="553D138A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│       │   x-</w:t>
      </w:r>
      <w:proofErr w:type="spellStart"/>
      <w:r w:rsidRPr="00EA4423">
        <w:rPr>
          <w:lang w:val="en-US"/>
        </w:rPr>
        <w:t>lg.svg</w:t>
      </w:r>
      <w:proofErr w:type="spellEnd"/>
    </w:p>
    <w:p w14:paraId="23238A2C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│       │   x-</w:t>
      </w:r>
      <w:proofErr w:type="spellStart"/>
      <w:r w:rsidRPr="00EA4423">
        <w:rPr>
          <w:lang w:val="en-US"/>
        </w:rPr>
        <w:t>square.svg</w:t>
      </w:r>
      <w:proofErr w:type="spellEnd"/>
    </w:p>
    <w:p w14:paraId="2578892F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│       │</w:t>
      </w:r>
    </w:p>
    <w:p w14:paraId="1C33A9B1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│       └───font</w:t>
      </w:r>
    </w:p>
    <w:p w14:paraId="0501A812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│           │   bootstrap-icons.css</w:t>
      </w:r>
    </w:p>
    <w:p w14:paraId="2B9979EE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│           │   bootstrap-</w:t>
      </w:r>
      <w:proofErr w:type="spellStart"/>
      <w:proofErr w:type="gramStart"/>
      <w:r w:rsidRPr="00EA4423">
        <w:rPr>
          <w:lang w:val="en-US"/>
        </w:rPr>
        <w:t>icons.json</w:t>
      </w:r>
      <w:proofErr w:type="spellEnd"/>
      <w:proofErr w:type="gramEnd"/>
    </w:p>
    <w:p w14:paraId="39E76C90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│           │   bootstrap-icons.min.css</w:t>
      </w:r>
    </w:p>
    <w:p w14:paraId="7E3CA6A0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│           │   bootstrap-</w:t>
      </w:r>
      <w:proofErr w:type="spellStart"/>
      <w:proofErr w:type="gramStart"/>
      <w:r w:rsidRPr="00EA4423">
        <w:rPr>
          <w:lang w:val="en-US"/>
        </w:rPr>
        <w:t>icons.scss</w:t>
      </w:r>
      <w:proofErr w:type="spellEnd"/>
      <w:proofErr w:type="gramEnd"/>
    </w:p>
    <w:p w14:paraId="77D151EA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│           │</w:t>
      </w:r>
    </w:p>
    <w:p w14:paraId="34407FB6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│           └───fonts</w:t>
      </w:r>
    </w:p>
    <w:p w14:paraId="29702CC7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│                   bootstrap-</w:t>
      </w:r>
      <w:proofErr w:type="spellStart"/>
      <w:proofErr w:type="gramStart"/>
      <w:r w:rsidRPr="00EA4423">
        <w:rPr>
          <w:lang w:val="en-US"/>
        </w:rPr>
        <w:t>icons.woff</w:t>
      </w:r>
      <w:proofErr w:type="spellEnd"/>
      <w:proofErr w:type="gramEnd"/>
    </w:p>
    <w:p w14:paraId="4F72A8F5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│                   bootstrap-</w:t>
      </w:r>
      <w:proofErr w:type="gramStart"/>
      <w:r w:rsidRPr="00EA4423">
        <w:rPr>
          <w:lang w:val="en-US"/>
        </w:rPr>
        <w:t>icons.woff</w:t>
      </w:r>
      <w:proofErr w:type="gramEnd"/>
      <w:r w:rsidRPr="00EA4423">
        <w:rPr>
          <w:lang w:val="en-US"/>
        </w:rPr>
        <w:t>2</w:t>
      </w:r>
    </w:p>
    <w:p w14:paraId="7CC89099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│</w:t>
      </w:r>
    </w:p>
    <w:p w14:paraId="3560365E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├───fonts</w:t>
      </w:r>
    </w:p>
    <w:p w14:paraId="4712867F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│       DejaVuSans-Bold.ttf</w:t>
      </w:r>
    </w:p>
    <w:p w14:paraId="2CBE8184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│       DejaVuSans.ttf</w:t>
      </w:r>
    </w:p>
    <w:p w14:paraId="237B7474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│</w:t>
      </w:r>
    </w:p>
    <w:p w14:paraId="522F5544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├───images</w:t>
      </w:r>
    </w:p>
    <w:p w14:paraId="7CE6E458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│       bg-easy-2.jpg</w:t>
      </w:r>
    </w:p>
    <w:p w14:paraId="40D31195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│       bg-easy.jpg</w:t>
      </w:r>
    </w:p>
    <w:p w14:paraId="7C5666A7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│       bg-image-d2p1.jpg</w:t>
      </w:r>
    </w:p>
    <w:p w14:paraId="19AD1998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│       bg-image-d</w:t>
      </w:r>
      <w:proofErr w:type="gramStart"/>
      <w:r w:rsidRPr="00EA4423">
        <w:rPr>
          <w:lang w:val="en-US"/>
        </w:rPr>
        <w:t>5.webp</w:t>
      </w:r>
      <w:proofErr w:type="gramEnd"/>
    </w:p>
    <w:p w14:paraId="20BB98B0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│       icon-format.png</w:t>
      </w:r>
    </w:p>
    <w:p w14:paraId="57DD61D1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│       icon-gost1.jpg</w:t>
      </w:r>
    </w:p>
    <w:p w14:paraId="62FE6C82" w14:textId="77777777" w:rsidR="00EA4423" w:rsidRPr="001E553D" w:rsidRDefault="00EA4423" w:rsidP="001C0DDD">
      <w:pPr>
        <w:pStyle w:val="ReferenceItem"/>
        <w:ind w:firstLine="709"/>
        <w:rPr>
          <w:lang w:val="en-US"/>
        </w:rPr>
      </w:pPr>
      <w:r w:rsidRPr="001E553D">
        <w:rPr>
          <w:lang w:val="en-US"/>
        </w:rPr>
        <w:t>│   │       icon-gost3.jpg</w:t>
      </w:r>
    </w:p>
    <w:p w14:paraId="5595B268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│       icon-gost4.webp</w:t>
      </w:r>
    </w:p>
    <w:p w14:paraId="6AEA314C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lastRenderedPageBreak/>
        <w:t>│   │       icon-report.png</w:t>
      </w:r>
    </w:p>
    <w:p w14:paraId="35721191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│       icon-struct.png</w:t>
      </w:r>
    </w:p>
    <w:p w14:paraId="7418C34F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│       logo.png</w:t>
      </w:r>
    </w:p>
    <w:p w14:paraId="7509B385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│       mai-logo.png</w:t>
      </w:r>
    </w:p>
    <w:p w14:paraId="1038DF0B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│       steps51.jpg</w:t>
      </w:r>
    </w:p>
    <w:p w14:paraId="70D167DC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│</w:t>
      </w:r>
    </w:p>
    <w:p w14:paraId="2C8A4BF9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└───</w:t>
      </w:r>
      <w:proofErr w:type="spellStart"/>
      <w:r w:rsidRPr="00EA4423">
        <w:rPr>
          <w:lang w:val="en-US"/>
        </w:rPr>
        <w:t>js</w:t>
      </w:r>
      <w:proofErr w:type="spellEnd"/>
    </w:p>
    <w:p w14:paraId="50915C68" w14:textId="77777777" w:rsidR="00EA4423" w:rsidRPr="00EA4423" w:rsidRDefault="00EA4423" w:rsidP="001C0DDD">
      <w:pPr>
        <w:pStyle w:val="ReferenceItem"/>
        <w:ind w:firstLine="709"/>
        <w:rPr>
          <w:lang w:val="en-US"/>
        </w:rPr>
      </w:pPr>
      <w:r w:rsidRPr="00EA4423">
        <w:rPr>
          <w:lang w:val="en-US"/>
        </w:rPr>
        <w:t>│           script_check.js</w:t>
      </w:r>
    </w:p>
    <w:p w14:paraId="7392F086" w14:textId="77777777" w:rsidR="00EA4423" w:rsidRPr="00157D0D" w:rsidRDefault="00EA4423" w:rsidP="001C0DDD">
      <w:pPr>
        <w:pStyle w:val="ReferenceItem"/>
        <w:ind w:firstLine="709"/>
      </w:pPr>
      <w:r w:rsidRPr="00157D0D">
        <w:t>│</w:t>
      </w:r>
    </w:p>
    <w:p w14:paraId="67223059" w14:textId="77777777" w:rsidR="00EA4423" w:rsidRPr="00157D0D" w:rsidRDefault="00EA4423" w:rsidP="001C0DDD">
      <w:pPr>
        <w:pStyle w:val="ReferenceItem"/>
        <w:ind w:firstLine="709"/>
      </w:pPr>
      <w:r w:rsidRPr="00157D0D">
        <w:t>├───</w:t>
      </w:r>
      <w:r w:rsidRPr="001E553D">
        <w:rPr>
          <w:lang w:val="en-US"/>
        </w:rPr>
        <w:t>templates</w:t>
      </w:r>
    </w:p>
    <w:p w14:paraId="25A5C749" w14:textId="77777777" w:rsidR="00EA4423" w:rsidRPr="00157D0D" w:rsidRDefault="00EA4423" w:rsidP="001C0DDD">
      <w:pPr>
        <w:pStyle w:val="ReferenceItem"/>
        <w:ind w:firstLine="709"/>
      </w:pPr>
      <w:r w:rsidRPr="00157D0D">
        <w:t xml:space="preserve">│       </w:t>
      </w:r>
      <w:r w:rsidRPr="001E553D">
        <w:rPr>
          <w:lang w:val="en-US"/>
        </w:rPr>
        <w:t>index</w:t>
      </w:r>
      <w:r w:rsidRPr="00157D0D">
        <w:t>.</w:t>
      </w:r>
      <w:r w:rsidRPr="001E553D">
        <w:rPr>
          <w:lang w:val="en-US"/>
        </w:rPr>
        <w:t>html</w:t>
      </w:r>
    </w:p>
    <w:p w14:paraId="63DB0625" w14:textId="77777777" w:rsidR="00EA4423" w:rsidRDefault="00EA4423" w:rsidP="001C0DDD">
      <w:pPr>
        <w:pStyle w:val="ReferenceItem"/>
        <w:ind w:firstLine="709"/>
      </w:pPr>
      <w:r>
        <w:t>│</w:t>
      </w:r>
    </w:p>
    <w:p w14:paraId="6487B658" w14:textId="77777777" w:rsidR="00B34F74" w:rsidRPr="00EA4423" w:rsidRDefault="00EA4423" w:rsidP="001C0DDD">
      <w:pPr>
        <w:pStyle w:val="ReferenceItem"/>
        <w:ind w:firstLine="709"/>
      </w:pPr>
      <w:r>
        <w:t>└───</w:t>
      </w:r>
      <w:proofErr w:type="spellStart"/>
      <w:r>
        <w:t>uploads</w:t>
      </w:r>
      <w:proofErr w:type="spellEnd"/>
    </w:p>
    <w:p w14:paraId="456B464E" w14:textId="77777777" w:rsidR="00A01E46" w:rsidRDefault="00A01E46" w:rsidP="001C0DDD">
      <w:pPr>
        <w:spacing w:before="0" w:line="240" w:lineRule="auto"/>
        <w:ind w:firstLine="709"/>
        <w:jc w:val="left"/>
        <w:rPr>
          <w:noProof/>
          <w:szCs w:val="26"/>
        </w:rPr>
      </w:pPr>
      <w:r>
        <w:rPr>
          <w:noProof/>
          <w:szCs w:val="26"/>
        </w:rPr>
        <w:br w:type="page"/>
      </w:r>
    </w:p>
    <w:p w14:paraId="3F74ED3C" w14:textId="77777777" w:rsidR="00A01E46" w:rsidRPr="001E553D" w:rsidRDefault="00A01E46" w:rsidP="004A27B6">
      <w:pPr>
        <w:pStyle w:val="12"/>
        <w:numPr>
          <w:ilvl w:val="0"/>
          <w:numId w:val="0"/>
        </w:numPr>
        <w:ind w:hanging="6"/>
        <w:jc w:val="center"/>
      </w:pPr>
      <w:bookmarkStart w:id="161" w:name="_Toc228044071"/>
      <w:bookmarkStart w:id="162" w:name="_Toc228154720"/>
      <w:r w:rsidRPr="001E553D">
        <w:lastRenderedPageBreak/>
        <w:t>ПРИЛОЖЕНИЕ В</w:t>
      </w:r>
      <w:r w:rsidRPr="001E553D">
        <w:br/>
        <w:t>Расширенная модель структуры документа</w:t>
      </w:r>
      <w:bookmarkEnd w:id="161"/>
      <w:bookmarkEnd w:id="162"/>
    </w:p>
    <w:p w14:paraId="03BDFAE8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t>from dataclasses import dataclass, field</w:t>
      </w:r>
    </w:p>
    <w:p w14:paraId="2A4F3D2C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t>from typing import Literal</w:t>
      </w:r>
    </w:p>
    <w:p w14:paraId="3CEA7EE0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t>AlignmentValue = Literal[</w:t>
      </w:r>
    </w:p>
    <w:p w14:paraId="0B123291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t>    "left",</w:t>
      </w:r>
    </w:p>
    <w:p w14:paraId="542A9A53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t>    "center",</w:t>
      </w:r>
    </w:p>
    <w:p w14:paraId="016F3E18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t>    "right",</w:t>
      </w:r>
    </w:p>
    <w:p w14:paraId="23ADCD54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t>    "justify",</w:t>
      </w:r>
    </w:p>
    <w:p w14:paraId="5DAAC23E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t>    "distribute",</w:t>
      </w:r>
    </w:p>
    <w:p w14:paraId="7AEAA8BD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t>    "unknown",</w:t>
      </w:r>
    </w:p>
    <w:p w14:paraId="17584583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t>]</w:t>
      </w:r>
    </w:p>
    <w:p w14:paraId="306F66F7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t>@dataclass</w:t>
      </w:r>
    </w:p>
    <w:p w14:paraId="3CCDEA4C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t>class RunFeature:</w:t>
      </w:r>
    </w:p>
    <w:p w14:paraId="42A233E9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    </w:t>
      </w:r>
      <w:r w:rsidRPr="00A01E46">
        <w:rPr>
          <w:rFonts w:ascii="Consolas" w:hAnsi="Consolas"/>
          <w:noProof/>
          <w:sz w:val="24"/>
          <w:szCs w:val="24"/>
        </w:rPr>
        <w:t>"""Минимальный фрагмент текста с единым форматированием."""</w:t>
      </w:r>
    </w:p>
    <w:p w14:paraId="63AE445D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</w:rPr>
        <w:t xml:space="preserve">    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text: str  # </w:t>
      </w:r>
      <w:r w:rsidRPr="00A01E46">
        <w:rPr>
          <w:rFonts w:ascii="Consolas" w:hAnsi="Consolas"/>
          <w:noProof/>
          <w:sz w:val="24"/>
          <w:szCs w:val="24"/>
        </w:rPr>
        <w:t>текст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куска</w:t>
      </w:r>
    </w:p>
    <w:p w14:paraId="2F819202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t>    font_name: str | None = None  # Times New Roman?</w:t>
      </w:r>
    </w:p>
    <w:p w14:paraId="18CB119F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t>    font_size_pt: float | None = None  # 11-14 pt</w:t>
      </w:r>
    </w:p>
    <w:p w14:paraId="416FD1C2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    bold: bool | None = None  # </w:t>
      </w:r>
      <w:r w:rsidRPr="00A01E46">
        <w:rPr>
          <w:rFonts w:ascii="Consolas" w:hAnsi="Consolas"/>
          <w:noProof/>
          <w:sz w:val="24"/>
          <w:szCs w:val="24"/>
        </w:rPr>
        <w:t>жирный</w:t>
      </w:r>
    </w:p>
    <w:p w14:paraId="79CEE6E0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    italic: bool | None = None  # </w:t>
      </w:r>
      <w:r w:rsidRPr="00A01E46">
        <w:rPr>
          <w:rFonts w:ascii="Consolas" w:hAnsi="Consolas"/>
          <w:noProof/>
          <w:sz w:val="24"/>
          <w:szCs w:val="24"/>
        </w:rPr>
        <w:t>наклонный</w:t>
      </w:r>
    </w:p>
    <w:p w14:paraId="117C12B1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    underline: bool | None = None  # </w:t>
      </w:r>
      <w:r w:rsidRPr="00A01E46">
        <w:rPr>
          <w:rFonts w:ascii="Consolas" w:hAnsi="Consolas"/>
          <w:noProof/>
          <w:sz w:val="24"/>
          <w:szCs w:val="24"/>
        </w:rPr>
        <w:t>подчеркнуто</w:t>
      </w:r>
    </w:p>
    <w:p w14:paraId="5FE5D8C1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    all_caps: bool | None = None  # </w:t>
      </w:r>
      <w:r w:rsidRPr="00A01E46">
        <w:rPr>
          <w:rFonts w:ascii="Consolas" w:hAnsi="Consolas"/>
          <w:noProof/>
          <w:sz w:val="24"/>
          <w:szCs w:val="24"/>
        </w:rPr>
        <w:t>ЗАГЛАВНЫЕ</w:t>
      </w:r>
    </w:p>
    <w:p w14:paraId="0FB956C2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    color_rgb: str | None = None  # RGB </w:t>
      </w:r>
      <w:r w:rsidRPr="00A01E46">
        <w:rPr>
          <w:rFonts w:ascii="Consolas" w:hAnsi="Consolas"/>
          <w:noProof/>
          <w:sz w:val="24"/>
          <w:szCs w:val="24"/>
        </w:rPr>
        <w:t>или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hex</w:t>
      </w:r>
    </w:p>
    <w:p w14:paraId="54420081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    style_name: str | None = None  # </w:t>
      </w:r>
      <w:r w:rsidRPr="00A01E46">
        <w:rPr>
          <w:rFonts w:ascii="Consolas" w:hAnsi="Consolas"/>
          <w:noProof/>
          <w:sz w:val="24"/>
          <w:szCs w:val="24"/>
        </w:rPr>
        <w:t>стиль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Word</w:t>
      </w:r>
    </w:p>
    <w:p w14:paraId="031A3F44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</w:rPr>
      </w:pPr>
      <w:r w:rsidRPr="00A01E46">
        <w:rPr>
          <w:rFonts w:ascii="Consolas" w:hAnsi="Consolas"/>
          <w:noProof/>
          <w:sz w:val="24"/>
          <w:szCs w:val="24"/>
        </w:rPr>
        <w:t>@dataclass</w:t>
      </w:r>
    </w:p>
    <w:p w14:paraId="20F9C47C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</w:rPr>
      </w:pPr>
      <w:r w:rsidRPr="00A01E46">
        <w:rPr>
          <w:rFonts w:ascii="Consolas" w:hAnsi="Consolas"/>
          <w:noProof/>
          <w:sz w:val="24"/>
          <w:szCs w:val="24"/>
        </w:rPr>
        <w:lastRenderedPageBreak/>
        <w:t>class ParagraphFeature:</w:t>
      </w:r>
    </w:p>
    <w:p w14:paraId="28F3860B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</w:rPr>
      </w:pPr>
      <w:r w:rsidRPr="00A01E46">
        <w:rPr>
          <w:rFonts w:ascii="Consolas" w:hAnsi="Consolas"/>
          <w:noProof/>
          <w:sz w:val="24"/>
          <w:szCs w:val="24"/>
        </w:rPr>
        <w:t>    """Снимок признаков абзаца для проверки выравнивания, отступов, интервалов."""</w:t>
      </w:r>
    </w:p>
    <w:p w14:paraId="216A18EF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</w:rPr>
      </w:pPr>
      <w:r w:rsidRPr="00A01E46">
        <w:rPr>
          <w:rFonts w:ascii="Consolas" w:hAnsi="Consolas"/>
          <w:noProof/>
          <w:sz w:val="24"/>
          <w:szCs w:val="24"/>
        </w:rPr>
        <w:t>    block_index: int  # порядковый номер абзаца</w:t>
      </w:r>
    </w:p>
    <w:p w14:paraId="7E4B407E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</w:rPr>
      </w:pPr>
      <w:r w:rsidRPr="00A01E46">
        <w:rPr>
          <w:rFonts w:ascii="Consolas" w:hAnsi="Consolas"/>
          <w:noProof/>
          <w:sz w:val="24"/>
          <w:szCs w:val="24"/>
        </w:rPr>
        <w:t>    text: str  # текст абзаца</w:t>
      </w:r>
    </w:p>
    <w:p w14:paraId="27F62067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</w:rPr>
      </w:pPr>
      <w:r w:rsidRPr="00A01E46">
        <w:rPr>
          <w:rFonts w:ascii="Consolas" w:hAnsi="Consolas"/>
          <w:noProof/>
          <w:sz w:val="24"/>
          <w:szCs w:val="24"/>
        </w:rPr>
        <w:t>    section_hint: str | None = None  # какая секция (введение, основной текст, заключение)</w:t>
      </w:r>
    </w:p>
    <w:p w14:paraId="2845E85C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</w:rPr>
        <w:t xml:space="preserve">    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style_name: str | None = None  # </w:t>
      </w:r>
      <w:r w:rsidRPr="00A01E46">
        <w:rPr>
          <w:rFonts w:ascii="Consolas" w:hAnsi="Consolas"/>
          <w:noProof/>
          <w:sz w:val="24"/>
          <w:szCs w:val="24"/>
        </w:rPr>
        <w:t>стиль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из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Word</w:t>
      </w:r>
    </w:p>
    <w:p w14:paraId="1CEFDC34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t> </w:t>
      </w:r>
      <w:r>
        <w:rPr>
          <w:rFonts w:ascii="Consolas" w:hAnsi="Consolas"/>
          <w:noProof/>
          <w:sz w:val="24"/>
          <w:szCs w:val="24"/>
          <w:lang w:val="en-US"/>
        </w:rPr>
        <w:t xml:space="preserve">   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alignment: AlignmentValue = "unknown"  # </w:t>
      </w:r>
      <w:r w:rsidRPr="00A01E46">
        <w:rPr>
          <w:rFonts w:ascii="Consolas" w:hAnsi="Consolas"/>
          <w:noProof/>
          <w:sz w:val="24"/>
          <w:szCs w:val="24"/>
        </w:rPr>
        <w:t>выравнивание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(left/center/right/justify)</w:t>
      </w:r>
    </w:p>
    <w:p w14:paraId="38DF7502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    first_line_indent_mm: float | None = None  # </w:t>
      </w:r>
      <w:r w:rsidRPr="00A01E46">
        <w:rPr>
          <w:rFonts w:ascii="Consolas" w:hAnsi="Consolas"/>
          <w:noProof/>
          <w:sz w:val="24"/>
          <w:szCs w:val="24"/>
        </w:rPr>
        <w:t>абзацный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отступ</w:t>
      </w:r>
    </w:p>
    <w:p w14:paraId="6F989774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    left_indent_mm: float | None = None  # </w:t>
      </w:r>
      <w:r w:rsidRPr="00A01E46">
        <w:rPr>
          <w:rFonts w:ascii="Consolas" w:hAnsi="Consolas"/>
          <w:noProof/>
          <w:sz w:val="24"/>
          <w:szCs w:val="24"/>
        </w:rPr>
        <w:t>отступ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слева</w:t>
      </w:r>
    </w:p>
    <w:p w14:paraId="4BF73327" w14:textId="77777777" w:rsidR="00A01E46" w:rsidRPr="001E553D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    right_indent_mm: float | None = None  # </w:t>
      </w:r>
      <w:r w:rsidRPr="00A01E46">
        <w:rPr>
          <w:rFonts w:ascii="Consolas" w:hAnsi="Consolas"/>
          <w:noProof/>
          <w:sz w:val="24"/>
          <w:szCs w:val="24"/>
        </w:rPr>
        <w:t>отступ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справа</w:t>
      </w:r>
    </w:p>
    <w:p w14:paraId="65723C4D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    line_spacing: float | None = None  # </w:t>
      </w:r>
      <w:r w:rsidRPr="00A01E46">
        <w:rPr>
          <w:rFonts w:ascii="Consolas" w:hAnsi="Consolas"/>
          <w:noProof/>
          <w:sz w:val="24"/>
          <w:szCs w:val="24"/>
        </w:rPr>
        <w:t>межстрочный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интервал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(1.5, 2.0, etc)</w:t>
      </w:r>
    </w:p>
    <w:p w14:paraId="6A804DB5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    space_before_pt: float | None = None  # </w:t>
      </w:r>
      <w:r w:rsidRPr="00A01E46">
        <w:rPr>
          <w:rFonts w:ascii="Consolas" w:hAnsi="Consolas"/>
          <w:noProof/>
          <w:sz w:val="24"/>
          <w:szCs w:val="24"/>
        </w:rPr>
        <w:t>отступ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перед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абзацем</w:t>
      </w:r>
    </w:p>
    <w:p w14:paraId="5731FCA2" w14:textId="77777777" w:rsidR="00A01E46" w:rsidRPr="001E553D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    space_after_pt: float | None = None  # </w:t>
      </w:r>
      <w:r w:rsidRPr="00A01E46">
        <w:rPr>
          <w:rFonts w:ascii="Consolas" w:hAnsi="Consolas"/>
          <w:noProof/>
          <w:sz w:val="24"/>
          <w:szCs w:val="24"/>
        </w:rPr>
        <w:t>отступ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после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абзаца</w:t>
      </w:r>
    </w:p>
    <w:p w14:paraId="33B5B190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    bold_ratio: float | None = None  # % </w:t>
      </w:r>
      <w:r w:rsidRPr="00A01E46">
        <w:rPr>
          <w:rFonts w:ascii="Consolas" w:hAnsi="Consolas"/>
          <w:noProof/>
          <w:sz w:val="24"/>
          <w:szCs w:val="24"/>
        </w:rPr>
        <w:t>текста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жирным</w:t>
      </w:r>
    </w:p>
    <w:p w14:paraId="5C69AB91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    italic_ratio: float | None = None  # % </w:t>
      </w:r>
      <w:r w:rsidRPr="00A01E46">
        <w:rPr>
          <w:rFonts w:ascii="Consolas" w:hAnsi="Consolas"/>
          <w:noProof/>
          <w:sz w:val="24"/>
          <w:szCs w:val="24"/>
        </w:rPr>
        <w:t>текста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наклонным</w:t>
      </w:r>
    </w:p>
    <w:p w14:paraId="5CE7B3BD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    has_page_break_before: bool = False  # </w:t>
      </w:r>
      <w:r w:rsidRPr="00A01E46">
        <w:rPr>
          <w:rFonts w:ascii="Consolas" w:hAnsi="Consolas"/>
          <w:noProof/>
          <w:sz w:val="24"/>
          <w:szCs w:val="24"/>
        </w:rPr>
        <w:t>разрыв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страницы</w:t>
      </w:r>
    </w:p>
    <w:p w14:paraId="3FE7403D" w14:textId="77777777" w:rsidR="00A01E46" w:rsidRPr="001E553D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    runs_features: list[RunFeature] = field(default_factory=list)  # </w:t>
      </w:r>
      <w:r w:rsidRPr="00A01E46">
        <w:rPr>
          <w:rFonts w:ascii="Consolas" w:hAnsi="Consolas"/>
          <w:noProof/>
          <w:sz w:val="24"/>
          <w:szCs w:val="24"/>
        </w:rPr>
        <w:t>детальный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формат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каждого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куска</w:t>
      </w:r>
    </w:p>
    <w:p w14:paraId="25983130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</w:rPr>
      </w:pPr>
      <w:r w:rsidRPr="00A01E46">
        <w:rPr>
          <w:rFonts w:ascii="Consolas" w:hAnsi="Consolas"/>
          <w:noProof/>
          <w:sz w:val="24"/>
          <w:szCs w:val="24"/>
        </w:rPr>
        <w:t>@dataclass</w:t>
      </w:r>
    </w:p>
    <w:p w14:paraId="5AA3CDC9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</w:rPr>
      </w:pPr>
      <w:r w:rsidRPr="00A01E46">
        <w:rPr>
          <w:rFonts w:ascii="Consolas" w:hAnsi="Consolas"/>
          <w:noProof/>
          <w:sz w:val="24"/>
          <w:szCs w:val="24"/>
        </w:rPr>
        <w:t>class TableCellFeature:</w:t>
      </w:r>
    </w:p>
    <w:p w14:paraId="591A7F92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</w:rPr>
      </w:pPr>
      <w:r w:rsidRPr="00A01E46">
        <w:rPr>
          <w:rFonts w:ascii="Consolas" w:hAnsi="Consolas"/>
          <w:noProof/>
          <w:sz w:val="24"/>
          <w:szCs w:val="24"/>
        </w:rPr>
        <w:t>    """Минимальная информация о ячейке таблицы."""</w:t>
      </w:r>
    </w:p>
    <w:p w14:paraId="689CDEED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</w:rPr>
      </w:pPr>
    </w:p>
    <w:p w14:paraId="65211099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</w:rPr>
      </w:pPr>
      <w:r w:rsidRPr="00A01E46">
        <w:rPr>
          <w:rFonts w:ascii="Consolas" w:hAnsi="Consolas"/>
          <w:noProof/>
          <w:sz w:val="24"/>
          <w:szCs w:val="24"/>
        </w:rPr>
        <w:lastRenderedPageBreak/>
        <w:t>    row: int  # индекс строки</w:t>
      </w:r>
    </w:p>
    <w:p w14:paraId="4086AA01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</w:rPr>
      </w:pPr>
      <w:r w:rsidRPr="00A01E46">
        <w:rPr>
          <w:rFonts w:ascii="Consolas" w:hAnsi="Consolas"/>
          <w:noProof/>
          <w:sz w:val="24"/>
          <w:szCs w:val="24"/>
        </w:rPr>
        <w:t>    col: int  # индекс столбца</w:t>
      </w:r>
    </w:p>
    <w:p w14:paraId="0934BBD6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</w:rPr>
      </w:pPr>
      <w:r w:rsidRPr="00A01E46">
        <w:rPr>
          <w:rFonts w:ascii="Consolas" w:hAnsi="Consolas"/>
          <w:noProof/>
          <w:sz w:val="24"/>
          <w:szCs w:val="24"/>
        </w:rPr>
        <w:t>    text: str  # текст в ячейке</w:t>
      </w:r>
    </w:p>
    <w:p w14:paraId="4716C18E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</w:rPr>
      </w:pPr>
      <w:r w:rsidRPr="00A01E46">
        <w:rPr>
          <w:rFonts w:ascii="Consolas" w:hAnsi="Consolas"/>
          <w:noProof/>
          <w:sz w:val="24"/>
          <w:szCs w:val="24"/>
        </w:rPr>
        <w:t>    is_header_row: bool = False  # принадлежит ли первой строке таблицы</w:t>
      </w:r>
    </w:p>
    <w:p w14:paraId="4F0C42FF" w14:textId="77777777" w:rsidR="00A01E46" w:rsidRPr="001E553D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t> </w:t>
      </w:r>
      <w:r w:rsidRPr="001E553D">
        <w:rPr>
          <w:rFonts w:ascii="Consolas" w:hAnsi="Consolas"/>
          <w:noProof/>
          <w:sz w:val="24"/>
          <w:szCs w:val="24"/>
        </w:rPr>
        <w:t xml:space="preserve"> </w:t>
      </w:r>
      <w:r w:rsidRPr="00A01E46">
        <w:rPr>
          <w:rFonts w:ascii="Consolas" w:hAnsi="Consolas"/>
          <w:noProof/>
          <w:sz w:val="24"/>
          <w:szCs w:val="24"/>
          <w:lang w:val="en-US"/>
        </w:rPr>
        <w:t> </w:t>
      </w:r>
      <w:r w:rsidRPr="001E553D">
        <w:rPr>
          <w:rFonts w:ascii="Consolas" w:hAnsi="Consolas"/>
          <w:noProof/>
          <w:sz w:val="24"/>
          <w:szCs w:val="24"/>
        </w:rPr>
        <w:t xml:space="preserve"> 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runs_features: list[RunFeature] = field(default_factory=list)  # </w:t>
      </w:r>
      <w:r w:rsidRPr="00A01E46">
        <w:rPr>
          <w:rFonts w:ascii="Consolas" w:hAnsi="Consolas"/>
          <w:noProof/>
          <w:sz w:val="24"/>
          <w:szCs w:val="24"/>
        </w:rPr>
        <w:t>форматные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признаки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run-</w:t>
      </w:r>
      <w:r w:rsidRPr="00A01E46">
        <w:rPr>
          <w:rFonts w:ascii="Consolas" w:hAnsi="Consolas"/>
          <w:noProof/>
          <w:sz w:val="24"/>
          <w:szCs w:val="24"/>
        </w:rPr>
        <w:t>ов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в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ячейке</w:t>
      </w:r>
    </w:p>
    <w:p w14:paraId="24730562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</w:rPr>
      </w:pPr>
      <w:r w:rsidRPr="00A01E46">
        <w:rPr>
          <w:rFonts w:ascii="Consolas" w:hAnsi="Consolas"/>
          <w:noProof/>
          <w:sz w:val="24"/>
          <w:szCs w:val="24"/>
        </w:rPr>
        <w:t>@dataclass</w:t>
      </w:r>
    </w:p>
    <w:p w14:paraId="6BA244C9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</w:rPr>
      </w:pPr>
      <w:r w:rsidRPr="00A01E46">
        <w:rPr>
          <w:rFonts w:ascii="Consolas" w:hAnsi="Consolas"/>
          <w:noProof/>
          <w:sz w:val="24"/>
          <w:szCs w:val="24"/>
        </w:rPr>
        <w:t>class TableFeature:</w:t>
      </w:r>
    </w:p>
    <w:p w14:paraId="4B35B819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</w:rPr>
      </w:pPr>
      <w:r w:rsidRPr="00A01E46">
        <w:rPr>
          <w:rFonts w:ascii="Consolas" w:hAnsi="Consolas"/>
          <w:noProof/>
          <w:sz w:val="24"/>
          <w:szCs w:val="24"/>
        </w:rPr>
        <w:t>    """Признаки таблицы для оформления по ГОСТ."""</w:t>
      </w:r>
    </w:p>
    <w:p w14:paraId="66E47245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</w:rPr>
      </w:pPr>
      <w:r w:rsidRPr="00A01E46">
        <w:rPr>
          <w:rFonts w:ascii="Consolas" w:hAnsi="Consolas"/>
          <w:noProof/>
          <w:sz w:val="24"/>
          <w:szCs w:val="24"/>
        </w:rPr>
        <w:t>    table_index: int  # порядковый номер таблицы</w:t>
      </w:r>
    </w:p>
    <w:p w14:paraId="65009D14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</w:rPr>
      </w:pPr>
      <w:r w:rsidRPr="00A01E46">
        <w:rPr>
          <w:rFonts w:ascii="Consolas" w:hAnsi="Consolas"/>
          <w:noProof/>
          <w:sz w:val="24"/>
          <w:szCs w:val="24"/>
        </w:rPr>
        <w:t>    table_anchor_paragraph_index: int | None = None  # индекс абзаца непосредственно перед таблицей</w:t>
      </w:r>
    </w:p>
    <w:p w14:paraId="6396E433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</w:rPr>
        <w:t xml:space="preserve">    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section_hint: str | None = None  # </w:t>
      </w:r>
      <w:r w:rsidRPr="00A01E46">
        <w:rPr>
          <w:rFonts w:ascii="Consolas" w:hAnsi="Consolas"/>
          <w:noProof/>
          <w:sz w:val="24"/>
          <w:szCs w:val="24"/>
        </w:rPr>
        <w:t>какая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часть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документа</w:t>
      </w:r>
    </w:p>
    <w:p w14:paraId="2EBD73DC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    rows_count: int = 0  # </w:t>
      </w:r>
      <w:r w:rsidRPr="00A01E46">
        <w:rPr>
          <w:rFonts w:ascii="Consolas" w:hAnsi="Consolas"/>
          <w:noProof/>
          <w:sz w:val="24"/>
          <w:szCs w:val="24"/>
        </w:rPr>
        <w:t>кол</w:t>
      </w:r>
      <w:r w:rsidRPr="00A01E46">
        <w:rPr>
          <w:rFonts w:ascii="Consolas" w:hAnsi="Consolas"/>
          <w:noProof/>
          <w:sz w:val="24"/>
          <w:szCs w:val="24"/>
          <w:lang w:val="en-US"/>
        </w:rPr>
        <w:t>-</w:t>
      </w:r>
      <w:r w:rsidRPr="00A01E46">
        <w:rPr>
          <w:rFonts w:ascii="Consolas" w:hAnsi="Consolas"/>
          <w:noProof/>
          <w:sz w:val="24"/>
          <w:szCs w:val="24"/>
        </w:rPr>
        <w:t>во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строк</w:t>
      </w:r>
    </w:p>
    <w:p w14:paraId="35129803" w14:textId="77777777" w:rsidR="00A01E46" w:rsidRPr="001E553D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    cols_count: int = 0  # </w:t>
      </w:r>
      <w:r w:rsidRPr="00A01E46">
        <w:rPr>
          <w:rFonts w:ascii="Consolas" w:hAnsi="Consolas"/>
          <w:noProof/>
          <w:sz w:val="24"/>
          <w:szCs w:val="24"/>
        </w:rPr>
        <w:t>кол</w:t>
      </w:r>
      <w:r w:rsidRPr="00A01E46">
        <w:rPr>
          <w:rFonts w:ascii="Consolas" w:hAnsi="Consolas"/>
          <w:noProof/>
          <w:sz w:val="24"/>
          <w:szCs w:val="24"/>
          <w:lang w:val="en-US"/>
        </w:rPr>
        <w:t>-</w:t>
      </w:r>
      <w:r w:rsidRPr="00A01E46">
        <w:rPr>
          <w:rFonts w:ascii="Consolas" w:hAnsi="Consolas"/>
          <w:noProof/>
          <w:sz w:val="24"/>
          <w:szCs w:val="24"/>
        </w:rPr>
        <w:t>во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столбцов</w:t>
      </w:r>
    </w:p>
    <w:p w14:paraId="255E83CF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    title_above_text: str | None = None  # </w:t>
      </w:r>
      <w:r w:rsidRPr="00A01E46">
        <w:rPr>
          <w:rFonts w:ascii="Consolas" w:hAnsi="Consolas"/>
          <w:noProof/>
          <w:sz w:val="24"/>
          <w:szCs w:val="24"/>
        </w:rPr>
        <w:t>заголовок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выше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таблицы</w:t>
      </w:r>
    </w:p>
    <w:p w14:paraId="35F35213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    title_paragraph_index: int | None = None  # </w:t>
      </w:r>
      <w:r w:rsidRPr="00A01E46">
        <w:rPr>
          <w:rFonts w:ascii="Consolas" w:hAnsi="Consolas"/>
          <w:noProof/>
          <w:sz w:val="24"/>
          <w:szCs w:val="24"/>
        </w:rPr>
        <w:t>индекс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абзаца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заголовка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таблицы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(</w:t>
      </w:r>
      <w:r w:rsidRPr="00A01E46">
        <w:rPr>
          <w:rFonts w:ascii="Consolas" w:hAnsi="Consolas"/>
          <w:noProof/>
          <w:sz w:val="24"/>
          <w:szCs w:val="24"/>
        </w:rPr>
        <w:t>если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найден</w:t>
      </w:r>
      <w:r w:rsidRPr="00A01E46">
        <w:rPr>
          <w:rFonts w:ascii="Consolas" w:hAnsi="Consolas"/>
          <w:noProof/>
          <w:sz w:val="24"/>
          <w:szCs w:val="24"/>
          <w:lang w:val="en-US"/>
        </w:rPr>
        <w:t>)</w:t>
      </w:r>
    </w:p>
    <w:p w14:paraId="52A06D61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    title_alignment: AlignmentValue = "unknown"  # </w:t>
      </w:r>
      <w:r w:rsidRPr="00A01E46">
        <w:rPr>
          <w:rFonts w:ascii="Consolas" w:hAnsi="Consolas"/>
          <w:noProof/>
          <w:sz w:val="24"/>
          <w:szCs w:val="24"/>
        </w:rPr>
        <w:t>выравнивание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заголовка</w:t>
      </w:r>
    </w:p>
    <w:p w14:paraId="6F911134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t>    title_relative_position: Literal["above", "below", "same_paragraph", "unknown"] | None = None</w:t>
      </w:r>
    </w:p>
    <w:p w14:paraId="2B4DF878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    </w:t>
      </w:r>
      <w:r w:rsidRPr="00A01E46">
        <w:rPr>
          <w:rFonts w:ascii="Consolas" w:hAnsi="Consolas"/>
          <w:noProof/>
          <w:sz w:val="24"/>
          <w:szCs w:val="24"/>
        </w:rPr>
        <w:t>in_appendix: bool = False  # в приложении ли таблица</w:t>
      </w:r>
    </w:p>
    <w:p w14:paraId="6941E1BE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</w:rPr>
        <w:t xml:space="preserve">    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number: str | None = None  # </w:t>
      </w:r>
      <w:r w:rsidRPr="00A01E46">
        <w:rPr>
          <w:rFonts w:ascii="Consolas" w:hAnsi="Consolas"/>
          <w:noProof/>
          <w:sz w:val="24"/>
          <w:szCs w:val="24"/>
        </w:rPr>
        <w:t>значение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номера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таблицы</w:t>
      </w:r>
      <w:r w:rsidRPr="00A01E46">
        <w:rPr>
          <w:rFonts w:ascii="Consolas" w:hAnsi="Consolas"/>
          <w:noProof/>
          <w:sz w:val="24"/>
          <w:szCs w:val="24"/>
          <w:lang w:val="en-US"/>
        </w:rPr>
        <w:t>: "1", "1.1", "</w:t>
      </w:r>
      <w:r w:rsidRPr="00A01E46">
        <w:rPr>
          <w:rFonts w:ascii="Consolas" w:hAnsi="Consolas"/>
          <w:noProof/>
          <w:sz w:val="24"/>
          <w:szCs w:val="24"/>
        </w:rPr>
        <w:t>А</w:t>
      </w:r>
      <w:r w:rsidRPr="00A01E46">
        <w:rPr>
          <w:rFonts w:ascii="Consolas" w:hAnsi="Consolas"/>
          <w:noProof/>
          <w:sz w:val="24"/>
          <w:szCs w:val="24"/>
          <w:lang w:val="en-US"/>
        </w:rPr>
        <w:t>.1"</w:t>
      </w:r>
    </w:p>
    <w:p w14:paraId="1F7E212C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lastRenderedPageBreak/>
        <w:t xml:space="preserve">    number_pattern: str | None = None  # </w:t>
      </w:r>
      <w:r w:rsidRPr="00A01E46">
        <w:rPr>
          <w:rFonts w:ascii="Consolas" w:hAnsi="Consolas"/>
          <w:noProof/>
          <w:sz w:val="24"/>
          <w:szCs w:val="24"/>
        </w:rPr>
        <w:t>тип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шаблона</w:t>
      </w:r>
      <w:r w:rsidRPr="00A01E46">
        <w:rPr>
          <w:rFonts w:ascii="Consolas" w:hAnsi="Consolas"/>
          <w:noProof/>
          <w:sz w:val="24"/>
          <w:szCs w:val="24"/>
          <w:lang w:val="en-US"/>
        </w:rPr>
        <w:t>: table_number_global/sectional/appendix/unknown</w:t>
      </w:r>
    </w:p>
    <w:p w14:paraId="44CB6515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    has_inside_horizontal_borders: bool | None = None  # </w:t>
      </w:r>
      <w:r w:rsidRPr="00A01E46">
        <w:rPr>
          <w:rFonts w:ascii="Consolas" w:hAnsi="Consolas"/>
          <w:noProof/>
          <w:sz w:val="24"/>
          <w:szCs w:val="24"/>
        </w:rPr>
        <w:t>горизонтальные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линии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внутри</w:t>
      </w:r>
    </w:p>
    <w:p w14:paraId="49F1B723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    has_inside_vertical_borders: bool | None = None  # </w:t>
      </w:r>
      <w:r w:rsidRPr="00A01E46">
        <w:rPr>
          <w:rFonts w:ascii="Consolas" w:hAnsi="Consolas"/>
          <w:noProof/>
          <w:sz w:val="24"/>
          <w:szCs w:val="24"/>
        </w:rPr>
        <w:t>вертикальные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линии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внутри</w:t>
      </w:r>
    </w:p>
    <w:p w14:paraId="590B91C1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    has_outer_top_border: bool | None = None  # </w:t>
      </w:r>
      <w:r w:rsidRPr="00A01E46">
        <w:rPr>
          <w:rFonts w:ascii="Consolas" w:hAnsi="Consolas"/>
          <w:noProof/>
          <w:sz w:val="24"/>
          <w:szCs w:val="24"/>
        </w:rPr>
        <w:t>верхняя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внешняя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граница</w:t>
      </w:r>
    </w:p>
    <w:p w14:paraId="2BE3835D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    has_outer_bottom_border: bool | None = None  # </w:t>
      </w:r>
      <w:r w:rsidRPr="00A01E46">
        <w:rPr>
          <w:rFonts w:ascii="Consolas" w:hAnsi="Consolas"/>
          <w:noProof/>
          <w:sz w:val="24"/>
          <w:szCs w:val="24"/>
        </w:rPr>
        <w:t>нижняя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внешняя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граница</w:t>
      </w:r>
    </w:p>
    <w:p w14:paraId="52334FFD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    has_outer_left_border: bool | None = None  # </w:t>
      </w:r>
      <w:r w:rsidRPr="00A01E46">
        <w:rPr>
          <w:rFonts w:ascii="Consolas" w:hAnsi="Consolas"/>
          <w:noProof/>
          <w:sz w:val="24"/>
          <w:szCs w:val="24"/>
        </w:rPr>
        <w:t>левая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внешняя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граница</w:t>
      </w:r>
    </w:p>
    <w:p w14:paraId="15908883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    has_outer_right_border: bool | None = None  # </w:t>
      </w:r>
      <w:r w:rsidRPr="00A01E46">
        <w:rPr>
          <w:rFonts w:ascii="Consolas" w:hAnsi="Consolas"/>
          <w:noProof/>
          <w:sz w:val="24"/>
          <w:szCs w:val="24"/>
        </w:rPr>
        <w:t>правая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внешняя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граница</w:t>
      </w:r>
    </w:p>
    <w:p w14:paraId="64D1B6C5" w14:textId="77777777" w:rsidR="00A01E46" w:rsidRPr="001E553D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    has_diagonal_borders: bool | None = None  # </w:t>
      </w:r>
      <w:r w:rsidRPr="00A01E46">
        <w:rPr>
          <w:rFonts w:ascii="Consolas" w:hAnsi="Consolas"/>
          <w:noProof/>
          <w:sz w:val="24"/>
          <w:szCs w:val="24"/>
        </w:rPr>
        <w:t>диагональные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линии</w:t>
      </w:r>
    </w:p>
    <w:p w14:paraId="5C5D91B6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    continuation_marker: str | None = None  # </w:t>
      </w:r>
      <w:r w:rsidRPr="00A01E46">
        <w:rPr>
          <w:rFonts w:ascii="Consolas" w:hAnsi="Consolas"/>
          <w:noProof/>
          <w:sz w:val="24"/>
          <w:szCs w:val="24"/>
        </w:rPr>
        <w:t>признак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"</w:t>
      </w:r>
      <w:r w:rsidRPr="00A01E46">
        <w:rPr>
          <w:rFonts w:ascii="Consolas" w:hAnsi="Consolas"/>
          <w:noProof/>
          <w:sz w:val="24"/>
          <w:szCs w:val="24"/>
        </w:rPr>
        <w:t>продолжение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таблицы</w:t>
      </w:r>
      <w:r w:rsidRPr="00A01E46">
        <w:rPr>
          <w:rFonts w:ascii="Consolas" w:hAnsi="Consolas"/>
          <w:noProof/>
          <w:sz w:val="24"/>
          <w:szCs w:val="24"/>
          <w:lang w:val="en-US"/>
        </w:rPr>
        <w:t>"</w:t>
      </w:r>
    </w:p>
    <w:p w14:paraId="0CABCD69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    header_row_cells: list[TableCellFeature] = field(default_factory=list)  # </w:t>
      </w:r>
      <w:r w:rsidRPr="00A01E46">
        <w:rPr>
          <w:rFonts w:ascii="Consolas" w:hAnsi="Consolas"/>
          <w:noProof/>
          <w:sz w:val="24"/>
          <w:szCs w:val="24"/>
        </w:rPr>
        <w:t>ячейки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первой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строки</w:t>
      </w:r>
    </w:p>
    <w:p w14:paraId="35F3E3E7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    first_column_cells: list[TableCellFeature] = field(default_factory=list)  # </w:t>
      </w:r>
      <w:r w:rsidRPr="00A01E46">
        <w:rPr>
          <w:rFonts w:ascii="Consolas" w:hAnsi="Consolas"/>
          <w:noProof/>
          <w:sz w:val="24"/>
          <w:szCs w:val="24"/>
        </w:rPr>
        <w:t>ячейки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первого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столбца</w:t>
      </w:r>
    </w:p>
    <w:p w14:paraId="687AD594" w14:textId="77777777" w:rsidR="00A01E46" w:rsidRPr="001E553D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    cell_text_map: list[TableCellFeature] = field(default_factory=list)  # </w:t>
      </w:r>
      <w:r w:rsidRPr="00A01E46">
        <w:rPr>
          <w:rFonts w:ascii="Consolas" w:hAnsi="Consolas"/>
          <w:noProof/>
          <w:sz w:val="24"/>
          <w:szCs w:val="24"/>
        </w:rPr>
        <w:t>текст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в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каждой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ячейке</w:t>
      </w:r>
    </w:p>
    <w:p w14:paraId="4B60859A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</w:rPr>
      </w:pPr>
      <w:r w:rsidRPr="00A01E46">
        <w:rPr>
          <w:rFonts w:ascii="Consolas" w:hAnsi="Consolas"/>
          <w:noProof/>
          <w:sz w:val="24"/>
          <w:szCs w:val="24"/>
        </w:rPr>
        <w:t>@dataclass</w:t>
      </w:r>
    </w:p>
    <w:p w14:paraId="50F241EE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</w:rPr>
      </w:pPr>
      <w:r w:rsidRPr="00A01E46">
        <w:rPr>
          <w:rFonts w:ascii="Consolas" w:hAnsi="Consolas"/>
          <w:noProof/>
          <w:sz w:val="24"/>
          <w:szCs w:val="24"/>
        </w:rPr>
        <w:t>class FigureCaptionFeature:</w:t>
      </w:r>
    </w:p>
    <w:p w14:paraId="78D83142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</w:rPr>
      </w:pPr>
      <w:r w:rsidRPr="00A01E46">
        <w:rPr>
          <w:rFonts w:ascii="Consolas" w:hAnsi="Consolas"/>
          <w:noProof/>
          <w:sz w:val="24"/>
          <w:szCs w:val="24"/>
        </w:rPr>
        <w:t>    """Признаки подписи рисунка."""</w:t>
      </w:r>
    </w:p>
    <w:p w14:paraId="18E69D1A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</w:rPr>
      </w:pPr>
      <w:r w:rsidRPr="00A01E46">
        <w:rPr>
          <w:rFonts w:ascii="Consolas" w:hAnsi="Consolas"/>
          <w:noProof/>
          <w:sz w:val="24"/>
          <w:szCs w:val="24"/>
        </w:rPr>
        <w:t>    paragraph_index: int  # в каком абзаце подпись</w:t>
      </w:r>
    </w:p>
    <w:p w14:paraId="6225A61E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</w:rPr>
        <w:lastRenderedPageBreak/>
        <w:t xml:space="preserve">    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caption_text: str  # </w:t>
      </w:r>
      <w:r w:rsidRPr="00A01E46">
        <w:rPr>
          <w:rFonts w:ascii="Consolas" w:hAnsi="Consolas"/>
          <w:noProof/>
          <w:sz w:val="24"/>
          <w:szCs w:val="24"/>
        </w:rPr>
        <w:t>текст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подписи</w:t>
      </w:r>
    </w:p>
    <w:p w14:paraId="5962A52A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    caption_number: str | None = None  # </w:t>
      </w:r>
      <w:r w:rsidRPr="00A01E46">
        <w:rPr>
          <w:rFonts w:ascii="Consolas" w:hAnsi="Consolas"/>
          <w:noProof/>
          <w:sz w:val="24"/>
          <w:szCs w:val="24"/>
        </w:rPr>
        <w:t>номер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подписи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(1, 2.1, A.3)</w:t>
      </w:r>
    </w:p>
    <w:p w14:paraId="3867150C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    alignment: AlignmentValue = "unknown"  # </w:t>
      </w:r>
      <w:r w:rsidRPr="00A01E46">
        <w:rPr>
          <w:rFonts w:ascii="Consolas" w:hAnsi="Consolas"/>
          <w:noProof/>
          <w:sz w:val="24"/>
          <w:szCs w:val="24"/>
        </w:rPr>
        <w:t>выравнивание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(</w:t>
      </w:r>
      <w:r w:rsidRPr="00A01E46">
        <w:rPr>
          <w:rFonts w:ascii="Consolas" w:hAnsi="Consolas"/>
          <w:noProof/>
          <w:sz w:val="24"/>
          <w:szCs w:val="24"/>
        </w:rPr>
        <w:t>часто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центр</w:t>
      </w:r>
      <w:r w:rsidRPr="00A01E46">
        <w:rPr>
          <w:rFonts w:ascii="Consolas" w:hAnsi="Consolas"/>
          <w:noProof/>
          <w:sz w:val="24"/>
          <w:szCs w:val="24"/>
          <w:lang w:val="en-US"/>
        </w:rPr>
        <w:t>)</w:t>
      </w:r>
    </w:p>
    <w:p w14:paraId="659F5090" w14:textId="7447175A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    pattern_type: str | None = None  # </w:t>
      </w:r>
      <w:r w:rsidRPr="00A01E46">
        <w:rPr>
          <w:rFonts w:ascii="Consolas" w:hAnsi="Consolas"/>
          <w:noProof/>
          <w:sz w:val="24"/>
          <w:szCs w:val="24"/>
        </w:rPr>
        <w:t>шаблон</w:t>
      </w:r>
      <w:r w:rsidR="002C0BB1">
        <w:rPr>
          <w:rFonts w:ascii="Consolas" w:hAnsi="Consolas"/>
          <w:noProof/>
          <w:sz w:val="24"/>
          <w:szCs w:val="24"/>
          <w:lang w:val="en-US"/>
        </w:rPr>
        <w:t>: "Fig. 1"</w:t>
      </w:r>
      <w:r w:rsidRPr="00A01E46">
        <w:rPr>
          <w:rFonts w:ascii="Consolas" w:hAnsi="Consolas"/>
          <w:noProof/>
          <w:sz w:val="24"/>
          <w:szCs w:val="24"/>
          <w:lang w:val="en-US"/>
        </w:rPr>
        <w:t>, etc</w:t>
      </w:r>
    </w:p>
    <w:p w14:paraId="2BE29109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    has_dash_separator: bool | None = None  # </w:t>
      </w:r>
      <w:r w:rsidRPr="00A01E46">
        <w:rPr>
          <w:rFonts w:ascii="Consolas" w:hAnsi="Consolas"/>
          <w:noProof/>
          <w:sz w:val="24"/>
          <w:szCs w:val="24"/>
        </w:rPr>
        <w:t>есть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ли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тире</w:t>
      </w:r>
      <w:r w:rsidRPr="00A01E46">
        <w:rPr>
          <w:rFonts w:ascii="Consolas" w:hAnsi="Consolas"/>
          <w:noProof/>
          <w:sz w:val="24"/>
          <w:szCs w:val="24"/>
          <w:lang w:val="en-US"/>
        </w:rPr>
        <w:t>/</w:t>
      </w:r>
      <w:r w:rsidRPr="00A01E46">
        <w:rPr>
          <w:rFonts w:ascii="Consolas" w:hAnsi="Consolas"/>
          <w:noProof/>
          <w:sz w:val="24"/>
          <w:szCs w:val="24"/>
        </w:rPr>
        <w:t>дефис</w:t>
      </w:r>
    </w:p>
    <w:p w14:paraId="2DE2CF40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    ends_with_period: bool | None = None  # </w:t>
      </w:r>
      <w:r w:rsidRPr="00A01E46">
        <w:rPr>
          <w:rFonts w:ascii="Consolas" w:hAnsi="Consolas"/>
          <w:noProof/>
          <w:sz w:val="24"/>
          <w:szCs w:val="24"/>
        </w:rPr>
        <w:t>заканчивается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на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точку</w:t>
      </w:r>
    </w:p>
    <w:p w14:paraId="7135A0F0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    has_nearby_drawing: bool | None = None  # </w:t>
      </w:r>
      <w:r w:rsidRPr="00A01E46">
        <w:rPr>
          <w:rFonts w:ascii="Consolas" w:hAnsi="Consolas"/>
          <w:noProof/>
          <w:sz w:val="24"/>
          <w:szCs w:val="24"/>
        </w:rPr>
        <w:t>найден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ли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рядом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XML-</w:t>
      </w:r>
      <w:r w:rsidRPr="00A01E46">
        <w:rPr>
          <w:rFonts w:ascii="Consolas" w:hAnsi="Consolas"/>
          <w:noProof/>
          <w:sz w:val="24"/>
          <w:szCs w:val="24"/>
        </w:rPr>
        <w:t>объект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рисунка</w:t>
      </w:r>
    </w:p>
    <w:p w14:paraId="316C1D76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t>    drawing_relative_position: Literal["above", "below", "same_paragraph", "unknown"] | None = None</w:t>
      </w:r>
    </w:p>
    <w:p w14:paraId="1BB2FE87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    in_appendix: bool = False  # </w:t>
      </w:r>
      <w:r w:rsidRPr="00A01E46">
        <w:rPr>
          <w:rFonts w:ascii="Consolas" w:hAnsi="Consolas"/>
          <w:noProof/>
          <w:sz w:val="24"/>
          <w:szCs w:val="24"/>
        </w:rPr>
        <w:t>в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приложении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ли</w:t>
      </w:r>
    </w:p>
    <w:p w14:paraId="3CDB3F89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t>@dataclass</w:t>
      </w:r>
    </w:p>
    <w:p w14:paraId="422130FA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</w:rPr>
      </w:pPr>
      <w:r w:rsidRPr="00A01E46">
        <w:rPr>
          <w:rFonts w:ascii="Consolas" w:hAnsi="Consolas"/>
          <w:noProof/>
          <w:sz w:val="24"/>
          <w:szCs w:val="24"/>
        </w:rPr>
        <w:t>class FormulaFeature:</w:t>
      </w:r>
    </w:p>
    <w:p w14:paraId="0E60C83B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</w:rPr>
      </w:pPr>
      <w:r w:rsidRPr="00A01E46">
        <w:rPr>
          <w:rFonts w:ascii="Consolas" w:hAnsi="Consolas"/>
          <w:noProof/>
          <w:sz w:val="24"/>
          <w:szCs w:val="24"/>
        </w:rPr>
        <w:t>    """Признаки формул/уравнений."""</w:t>
      </w:r>
    </w:p>
    <w:p w14:paraId="31EE3801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</w:rPr>
      </w:pPr>
      <w:r w:rsidRPr="00A01E46">
        <w:rPr>
          <w:rFonts w:ascii="Consolas" w:hAnsi="Consolas"/>
          <w:noProof/>
          <w:sz w:val="24"/>
          <w:szCs w:val="24"/>
        </w:rPr>
        <w:t>    paragraph_index: int  # в каком абзаце формула</w:t>
      </w:r>
    </w:p>
    <w:p w14:paraId="1AE75D86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</w:rPr>
      </w:pPr>
      <w:r w:rsidRPr="00A01E46">
        <w:rPr>
          <w:rFonts w:ascii="Consolas" w:hAnsi="Consolas"/>
          <w:noProof/>
          <w:sz w:val="24"/>
          <w:szCs w:val="24"/>
        </w:rPr>
        <w:t>    formula_text: str  # текст/восстановленная формула</w:t>
      </w:r>
    </w:p>
    <w:p w14:paraId="38FBAB62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</w:rPr>
      </w:pPr>
      <w:r w:rsidRPr="00A01E46">
        <w:rPr>
          <w:rFonts w:ascii="Consolas" w:hAnsi="Consolas"/>
          <w:noProof/>
          <w:sz w:val="24"/>
          <w:szCs w:val="24"/>
        </w:rPr>
        <w:t>    alignment: AlignmentValue = "unknown"  # выравнивание</w:t>
      </w:r>
    </w:p>
    <w:p w14:paraId="29EA8FF1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</w:rPr>
      </w:pPr>
      <w:r w:rsidRPr="00A01E46">
        <w:rPr>
          <w:rFonts w:ascii="Consolas" w:hAnsi="Consolas"/>
          <w:noProof/>
          <w:sz w:val="24"/>
          <w:szCs w:val="24"/>
        </w:rPr>
        <w:t>    number: str | None = None  # значение номера без скобок: "1", "1.2", "А.2"</w:t>
      </w:r>
    </w:p>
    <w:p w14:paraId="26A0D304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</w:rPr>
        <w:t xml:space="preserve">    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number_pattern: str | None = None  # </w:t>
      </w:r>
      <w:r w:rsidRPr="00A01E46">
        <w:rPr>
          <w:rFonts w:ascii="Consolas" w:hAnsi="Consolas"/>
          <w:noProof/>
          <w:sz w:val="24"/>
          <w:szCs w:val="24"/>
        </w:rPr>
        <w:t>тип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шаблона</w:t>
      </w:r>
      <w:r w:rsidRPr="00A01E46">
        <w:rPr>
          <w:rFonts w:ascii="Consolas" w:hAnsi="Consolas"/>
          <w:noProof/>
          <w:sz w:val="24"/>
          <w:szCs w:val="24"/>
          <w:lang w:val="en-US"/>
        </w:rPr>
        <w:t>: formula_number_global/sectional/appendix/unknown</w:t>
      </w:r>
    </w:p>
    <w:p w14:paraId="02CBF85B" w14:textId="77777777" w:rsidR="00A01E46" w:rsidRPr="001E553D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    number_alignment_right: bool | None = None  # </w:t>
      </w:r>
      <w:r w:rsidRPr="00A01E46">
        <w:rPr>
          <w:rFonts w:ascii="Consolas" w:hAnsi="Consolas"/>
          <w:noProof/>
          <w:sz w:val="24"/>
          <w:szCs w:val="24"/>
        </w:rPr>
        <w:t>номер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справа</w:t>
      </w:r>
    </w:p>
    <w:p w14:paraId="66035B80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    has_blank_line_before: bool | None = None  # </w:t>
      </w:r>
      <w:r w:rsidRPr="00A01E46">
        <w:rPr>
          <w:rFonts w:ascii="Consolas" w:hAnsi="Consolas"/>
          <w:noProof/>
          <w:sz w:val="24"/>
          <w:szCs w:val="24"/>
        </w:rPr>
        <w:t>пустая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строка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перед</w:t>
      </w:r>
    </w:p>
    <w:p w14:paraId="29DA304B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lastRenderedPageBreak/>
        <w:t xml:space="preserve">    has_blank_line_after: bool | None = None  # </w:t>
      </w:r>
      <w:r w:rsidRPr="00A01E46">
        <w:rPr>
          <w:rFonts w:ascii="Consolas" w:hAnsi="Consolas"/>
          <w:noProof/>
          <w:sz w:val="24"/>
          <w:szCs w:val="24"/>
        </w:rPr>
        <w:t>пустая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строка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после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формулы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(</w:t>
      </w:r>
      <w:r w:rsidRPr="00A01E46">
        <w:rPr>
          <w:rFonts w:ascii="Consolas" w:hAnsi="Consolas"/>
          <w:noProof/>
          <w:sz w:val="24"/>
          <w:szCs w:val="24"/>
        </w:rPr>
        <w:t>валидатор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смотрит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на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has_explanation_where </w:t>
      </w:r>
      <w:r w:rsidRPr="00A01E46">
        <w:rPr>
          <w:rFonts w:ascii="Consolas" w:hAnsi="Consolas"/>
          <w:noProof/>
          <w:sz w:val="24"/>
          <w:szCs w:val="24"/>
        </w:rPr>
        <w:t>отдельно</w:t>
      </w:r>
      <w:r w:rsidRPr="00A01E46">
        <w:rPr>
          <w:rFonts w:ascii="Consolas" w:hAnsi="Consolas"/>
          <w:noProof/>
          <w:sz w:val="24"/>
          <w:szCs w:val="24"/>
          <w:lang w:val="en-US"/>
        </w:rPr>
        <w:t>)</w:t>
      </w:r>
    </w:p>
    <w:p w14:paraId="327B8237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    has_where_marker: bool | None = None  # </w:t>
      </w:r>
      <w:r w:rsidRPr="00A01E46">
        <w:rPr>
          <w:rFonts w:ascii="Consolas" w:hAnsi="Consolas"/>
          <w:noProof/>
          <w:sz w:val="24"/>
          <w:szCs w:val="24"/>
        </w:rPr>
        <w:t>есть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ли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вообще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маркер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"</w:t>
      </w:r>
      <w:r w:rsidRPr="00A01E46">
        <w:rPr>
          <w:rFonts w:ascii="Consolas" w:hAnsi="Consolas"/>
          <w:noProof/>
          <w:sz w:val="24"/>
          <w:szCs w:val="24"/>
        </w:rPr>
        <w:t>где</w:t>
      </w:r>
      <w:r w:rsidRPr="00A01E46">
        <w:rPr>
          <w:rFonts w:ascii="Consolas" w:hAnsi="Consolas"/>
          <w:noProof/>
          <w:sz w:val="24"/>
          <w:szCs w:val="24"/>
          <w:lang w:val="en-US"/>
        </w:rPr>
        <w:t>"/"where" (</w:t>
      </w:r>
      <w:r w:rsidRPr="00A01E46">
        <w:rPr>
          <w:rFonts w:ascii="Consolas" w:hAnsi="Consolas"/>
          <w:noProof/>
          <w:sz w:val="24"/>
          <w:szCs w:val="24"/>
        </w:rPr>
        <w:t>в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т</w:t>
      </w:r>
      <w:r w:rsidRPr="00A01E46">
        <w:rPr>
          <w:rFonts w:ascii="Consolas" w:hAnsi="Consolas"/>
          <w:noProof/>
          <w:sz w:val="24"/>
          <w:szCs w:val="24"/>
          <w:lang w:val="en-US"/>
        </w:rPr>
        <w:t>.</w:t>
      </w:r>
      <w:r w:rsidRPr="00A01E46">
        <w:rPr>
          <w:rFonts w:ascii="Consolas" w:hAnsi="Consolas"/>
          <w:noProof/>
          <w:sz w:val="24"/>
          <w:szCs w:val="24"/>
        </w:rPr>
        <w:t>ч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. </w:t>
      </w:r>
      <w:r w:rsidRPr="00A01E46">
        <w:rPr>
          <w:rFonts w:ascii="Consolas" w:hAnsi="Consolas"/>
          <w:noProof/>
          <w:sz w:val="24"/>
          <w:szCs w:val="24"/>
        </w:rPr>
        <w:t>с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двоеточием</w:t>
      </w:r>
      <w:r w:rsidRPr="00A01E46">
        <w:rPr>
          <w:rFonts w:ascii="Consolas" w:hAnsi="Consolas"/>
          <w:noProof/>
          <w:sz w:val="24"/>
          <w:szCs w:val="24"/>
          <w:lang w:val="en-US"/>
        </w:rPr>
        <w:t>)</w:t>
      </w:r>
    </w:p>
    <w:p w14:paraId="473F5112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    has_explanation_where: bool | None = None  # </w:t>
      </w:r>
      <w:r w:rsidRPr="00A01E46">
        <w:rPr>
          <w:rFonts w:ascii="Consolas" w:hAnsi="Consolas"/>
          <w:noProof/>
          <w:sz w:val="24"/>
          <w:szCs w:val="24"/>
        </w:rPr>
        <w:t>есть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"</w:t>
      </w:r>
      <w:r w:rsidRPr="00A01E46">
        <w:rPr>
          <w:rFonts w:ascii="Consolas" w:hAnsi="Consolas"/>
          <w:noProof/>
          <w:sz w:val="24"/>
          <w:szCs w:val="24"/>
        </w:rPr>
        <w:t>где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"/"where" </w:t>
      </w:r>
      <w:r w:rsidR="00741710">
        <w:rPr>
          <w:rFonts w:ascii="Consolas" w:hAnsi="Consolas"/>
          <w:noProof/>
          <w:sz w:val="24"/>
          <w:szCs w:val="24"/>
        </w:rPr>
        <w:t>корректное</w:t>
      </w:r>
      <w:r w:rsidR="00741710" w:rsidRPr="00741710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объяснение</w:t>
      </w:r>
    </w:p>
    <w:p w14:paraId="6315F841" w14:textId="77777777" w:rsidR="00A01E46" w:rsidRPr="001E553D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    explanation_sequence_score: float | None = None  # </w:t>
      </w:r>
      <w:r w:rsidRPr="00A01E46">
        <w:rPr>
          <w:rFonts w:ascii="Consolas" w:hAnsi="Consolas"/>
          <w:noProof/>
          <w:sz w:val="24"/>
          <w:szCs w:val="24"/>
        </w:rPr>
        <w:t>качество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объяснения</w:t>
      </w:r>
    </w:p>
    <w:p w14:paraId="5CE1B1D9" w14:textId="77777777" w:rsidR="00A01E46" w:rsidRPr="001E553D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t> </w:t>
      </w:r>
      <w:r w:rsidRPr="001E553D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  <w:lang w:val="en-US"/>
        </w:rPr>
        <w:t> </w:t>
      </w:r>
      <w:r w:rsidRPr="001E553D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  <w:lang w:val="en-US"/>
        </w:rPr>
        <w:t>omml</w:t>
      </w:r>
      <w:r w:rsidRPr="001E553D">
        <w:rPr>
          <w:rFonts w:ascii="Consolas" w:hAnsi="Consolas"/>
          <w:noProof/>
          <w:sz w:val="24"/>
          <w:szCs w:val="24"/>
          <w:lang w:val="en-US"/>
        </w:rPr>
        <w:t>_</w:t>
      </w:r>
      <w:r w:rsidRPr="00A01E46">
        <w:rPr>
          <w:rFonts w:ascii="Consolas" w:hAnsi="Consolas"/>
          <w:noProof/>
          <w:sz w:val="24"/>
          <w:szCs w:val="24"/>
          <w:lang w:val="en-US"/>
        </w:rPr>
        <w:t>xml</w:t>
      </w:r>
      <w:r w:rsidRPr="001E553D">
        <w:rPr>
          <w:rFonts w:ascii="Consolas" w:hAnsi="Consolas"/>
          <w:noProof/>
          <w:sz w:val="24"/>
          <w:szCs w:val="24"/>
          <w:lang w:val="en-US"/>
        </w:rPr>
        <w:t xml:space="preserve">: </w:t>
      </w:r>
      <w:r w:rsidRPr="00A01E46">
        <w:rPr>
          <w:rFonts w:ascii="Consolas" w:hAnsi="Consolas"/>
          <w:noProof/>
          <w:sz w:val="24"/>
          <w:szCs w:val="24"/>
          <w:lang w:val="en-US"/>
        </w:rPr>
        <w:t>str</w:t>
      </w:r>
      <w:r w:rsidRPr="001E553D">
        <w:rPr>
          <w:rFonts w:ascii="Consolas" w:hAnsi="Consolas"/>
          <w:noProof/>
          <w:sz w:val="24"/>
          <w:szCs w:val="24"/>
          <w:lang w:val="en-US"/>
        </w:rPr>
        <w:t xml:space="preserve"> | </w:t>
      </w:r>
      <w:r w:rsidRPr="00A01E46">
        <w:rPr>
          <w:rFonts w:ascii="Consolas" w:hAnsi="Consolas"/>
          <w:noProof/>
          <w:sz w:val="24"/>
          <w:szCs w:val="24"/>
          <w:lang w:val="en-US"/>
        </w:rPr>
        <w:t>None</w:t>
      </w:r>
      <w:r w:rsidRPr="001E553D">
        <w:rPr>
          <w:rFonts w:ascii="Consolas" w:hAnsi="Consolas"/>
          <w:noProof/>
          <w:sz w:val="24"/>
          <w:szCs w:val="24"/>
          <w:lang w:val="en-US"/>
        </w:rPr>
        <w:t xml:space="preserve"> = </w:t>
      </w:r>
      <w:r w:rsidRPr="00A01E46">
        <w:rPr>
          <w:rFonts w:ascii="Consolas" w:hAnsi="Consolas"/>
          <w:noProof/>
          <w:sz w:val="24"/>
          <w:szCs w:val="24"/>
          <w:lang w:val="en-US"/>
        </w:rPr>
        <w:t>None</w:t>
      </w:r>
      <w:r w:rsidRPr="001E553D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  <w:lang w:val="en-US"/>
        </w:rPr>
        <w:t> </w:t>
      </w:r>
      <w:r w:rsidRPr="001E553D">
        <w:rPr>
          <w:rFonts w:ascii="Consolas" w:hAnsi="Consolas"/>
          <w:noProof/>
          <w:sz w:val="24"/>
          <w:szCs w:val="24"/>
          <w:lang w:val="en-US"/>
        </w:rPr>
        <w:t xml:space="preserve"># </w:t>
      </w:r>
      <w:r w:rsidRPr="00A01E46">
        <w:rPr>
          <w:rFonts w:ascii="Consolas" w:hAnsi="Consolas"/>
          <w:noProof/>
          <w:sz w:val="24"/>
          <w:szCs w:val="24"/>
        </w:rPr>
        <w:t>низкоуровневый</w:t>
      </w:r>
      <w:r w:rsidRPr="001E553D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  <w:lang w:val="en-US"/>
        </w:rPr>
        <w:t>Office</w:t>
      </w:r>
      <w:r w:rsidRPr="001E553D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  <w:lang w:val="en-US"/>
        </w:rPr>
        <w:t>Open</w:t>
      </w:r>
      <w:r w:rsidRPr="001E553D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  <w:lang w:val="en-US"/>
        </w:rPr>
        <w:t>XML</w:t>
      </w:r>
      <w:r w:rsidRPr="001E553D">
        <w:rPr>
          <w:rFonts w:ascii="Consolas" w:hAnsi="Consolas"/>
          <w:noProof/>
          <w:sz w:val="24"/>
          <w:szCs w:val="24"/>
          <w:lang w:val="en-US"/>
        </w:rPr>
        <w:t xml:space="preserve"> (</w:t>
      </w:r>
      <w:r w:rsidRPr="00A01E46">
        <w:rPr>
          <w:rFonts w:ascii="Consolas" w:hAnsi="Consolas"/>
          <w:noProof/>
          <w:sz w:val="24"/>
          <w:szCs w:val="24"/>
        </w:rPr>
        <w:t>если</w:t>
      </w:r>
      <w:r w:rsidRPr="001E553D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нужен</w:t>
      </w:r>
      <w:r w:rsidRPr="001E553D">
        <w:rPr>
          <w:rFonts w:ascii="Consolas" w:hAnsi="Consolas"/>
          <w:noProof/>
          <w:sz w:val="24"/>
          <w:szCs w:val="24"/>
          <w:lang w:val="en-US"/>
        </w:rPr>
        <w:t>)</w:t>
      </w:r>
    </w:p>
    <w:p w14:paraId="5970C2AC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</w:rPr>
      </w:pPr>
      <w:r w:rsidRPr="00A01E46">
        <w:rPr>
          <w:rFonts w:ascii="Consolas" w:hAnsi="Consolas"/>
          <w:noProof/>
          <w:sz w:val="24"/>
          <w:szCs w:val="24"/>
        </w:rPr>
        <w:t>@dataclass</w:t>
      </w:r>
    </w:p>
    <w:p w14:paraId="55E92F74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</w:rPr>
      </w:pPr>
      <w:r w:rsidRPr="00A01E46">
        <w:rPr>
          <w:rFonts w:ascii="Consolas" w:hAnsi="Consolas"/>
          <w:noProof/>
          <w:sz w:val="24"/>
          <w:szCs w:val="24"/>
        </w:rPr>
        <w:t>class LinkFeature:</w:t>
      </w:r>
    </w:p>
    <w:p w14:paraId="6DCE4F5A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</w:rPr>
      </w:pPr>
      <w:r w:rsidRPr="00A01E46">
        <w:rPr>
          <w:rFonts w:ascii="Consolas" w:hAnsi="Consolas"/>
          <w:noProof/>
          <w:sz w:val="24"/>
          <w:szCs w:val="24"/>
        </w:rPr>
        <w:t>    """Ссылка на источник/рисунок/таблицу/формулу."""</w:t>
      </w:r>
    </w:p>
    <w:p w14:paraId="1EC72436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</w:rPr>
        <w:t xml:space="preserve">    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link_type: Literal["source", "figure", "table", "formula", "standard"]  # </w:t>
      </w:r>
      <w:r w:rsidRPr="00A01E46">
        <w:rPr>
          <w:rFonts w:ascii="Consolas" w:hAnsi="Consolas"/>
          <w:noProof/>
          <w:sz w:val="24"/>
          <w:szCs w:val="24"/>
        </w:rPr>
        <w:t>тип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ссылки</w:t>
      </w:r>
    </w:p>
    <w:p w14:paraId="58C4F07A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    </w:t>
      </w:r>
      <w:r w:rsidRPr="00A01E46">
        <w:rPr>
          <w:rFonts w:ascii="Consolas" w:hAnsi="Consolas"/>
          <w:noProof/>
          <w:sz w:val="24"/>
          <w:szCs w:val="24"/>
        </w:rPr>
        <w:t>raw_text: str  # текст как в документе</w:t>
      </w:r>
    </w:p>
    <w:p w14:paraId="164A4F64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</w:rPr>
      </w:pPr>
      <w:r w:rsidRPr="00A01E46">
        <w:rPr>
          <w:rFonts w:ascii="Consolas" w:hAnsi="Consolas"/>
          <w:noProof/>
          <w:sz w:val="24"/>
          <w:szCs w:val="24"/>
        </w:rPr>
        <w:t>    paragraph_index: int | None = None  # индекс абзаца, в котором встретилась ссылка</w:t>
      </w:r>
    </w:p>
    <w:p w14:paraId="3BD4655A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</w:rPr>
        <w:t xml:space="preserve">    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target_number: str | None = None  # </w:t>
      </w:r>
      <w:r w:rsidRPr="00A01E46">
        <w:rPr>
          <w:rFonts w:ascii="Consolas" w:hAnsi="Consolas"/>
          <w:noProof/>
          <w:sz w:val="24"/>
          <w:szCs w:val="24"/>
        </w:rPr>
        <w:t>номер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цели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(1, 1.2, </w:t>
      </w:r>
      <w:r w:rsidRPr="00A01E46">
        <w:rPr>
          <w:rFonts w:ascii="Consolas" w:hAnsi="Consolas"/>
          <w:noProof/>
          <w:sz w:val="24"/>
          <w:szCs w:val="24"/>
        </w:rPr>
        <w:t>диапазон</w:t>
      </w:r>
      <w:r w:rsidRPr="00A01E46">
        <w:rPr>
          <w:rFonts w:ascii="Consolas" w:hAnsi="Consolas"/>
          <w:noProof/>
          <w:sz w:val="24"/>
          <w:szCs w:val="24"/>
          <w:lang w:val="en-US"/>
        </w:rPr>
        <w:t>)</w:t>
      </w:r>
    </w:p>
    <w:p w14:paraId="5E41061C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    is_range: bool = False  # </w:t>
      </w:r>
      <w:r w:rsidRPr="00A01E46">
        <w:rPr>
          <w:rFonts w:ascii="Consolas" w:hAnsi="Consolas"/>
          <w:noProof/>
          <w:sz w:val="24"/>
          <w:szCs w:val="24"/>
        </w:rPr>
        <w:t>диапазон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ли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(1-5, 1.2-1.5)</w:t>
      </w:r>
    </w:p>
    <w:p w14:paraId="7F9446E5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    resolved_in_target_list: bool | None = None  # </w:t>
      </w:r>
      <w:r w:rsidRPr="00A01E46">
        <w:rPr>
          <w:rFonts w:ascii="Consolas" w:hAnsi="Consolas"/>
          <w:noProof/>
          <w:sz w:val="24"/>
          <w:szCs w:val="24"/>
        </w:rPr>
        <w:t>найдена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ли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цель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в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документе</w:t>
      </w:r>
    </w:p>
    <w:p w14:paraId="7670C084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    resolved_with_object: bool | None = None  # </w:t>
      </w:r>
      <w:r w:rsidRPr="00A01E46">
        <w:rPr>
          <w:rFonts w:ascii="Consolas" w:hAnsi="Consolas"/>
          <w:noProof/>
          <w:sz w:val="24"/>
          <w:szCs w:val="24"/>
        </w:rPr>
        <w:t>для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figure/table: </w:t>
      </w:r>
      <w:r w:rsidRPr="00A01E46">
        <w:rPr>
          <w:rFonts w:ascii="Consolas" w:hAnsi="Consolas"/>
          <w:noProof/>
          <w:sz w:val="24"/>
          <w:szCs w:val="24"/>
        </w:rPr>
        <w:t>подтверждена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ли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цель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как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реальный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объект</w:t>
      </w:r>
    </w:p>
    <w:p w14:paraId="5E967592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t>    relative_position_to_target: Literal["before", "after", "same", "unknown"] | None = None</w:t>
      </w:r>
    </w:p>
    <w:p w14:paraId="4D29585A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</w:rPr>
      </w:pPr>
      <w:r w:rsidRPr="00A01E46">
        <w:rPr>
          <w:rFonts w:ascii="Consolas" w:hAnsi="Consolas"/>
          <w:noProof/>
          <w:sz w:val="24"/>
          <w:szCs w:val="24"/>
        </w:rPr>
        <w:t>@dataclass</w:t>
      </w:r>
    </w:p>
    <w:p w14:paraId="462F4744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</w:rPr>
      </w:pPr>
      <w:r w:rsidRPr="00A01E46">
        <w:rPr>
          <w:rFonts w:ascii="Consolas" w:hAnsi="Consolas"/>
          <w:noProof/>
          <w:sz w:val="24"/>
          <w:szCs w:val="24"/>
        </w:rPr>
        <w:lastRenderedPageBreak/>
        <w:t>class NoteFeature:</w:t>
      </w:r>
    </w:p>
    <w:p w14:paraId="1ECDDBFD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</w:rPr>
      </w:pPr>
      <w:r w:rsidRPr="00A01E46">
        <w:rPr>
          <w:rFonts w:ascii="Consolas" w:hAnsi="Consolas"/>
          <w:noProof/>
          <w:sz w:val="24"/>
          <w:szCs w:val="24"/>
        </w:rPr>
        <w:t>    """Примечания в тексте по шаблонам ГОСТ."""</w:t>
      </w:r>
    </w:p>
    <w:p w14:paraId="5A7D3C0B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</w:rPr>
      </w:pPr>
      <w:r w:rsidRPr="00A01E46">
        <w:rPr>
          <w:rFonts w:ascii="Consolas" w:hAnsi="Consolas"/>
          <w:noProof/>
          <w:sz w:val="24"/>
          <w:szCs w:val="24"/>
        </w:rPr>
        <w:t>    paragraph_index: int  # индекс абзаца</w:t>
      </w:r>
    </w:p>
    <w:p w14:paraId="1175689C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</w:rPr>
      </w:pPr>
      <w:r w:rsidRPr="00A01E46">
        <w:rPr>
          <w:rFonts w:ascii="Consolas" w:hAnsi="Consolas"/>
          <w:noProof/>
          <w:sz w:val="24"/>
          <w:szCs w:val="24"/>
        </w:rPr>
        <w:t>    raw_text: str  # исходный текст абзаца</w:t>
      </w:r>
    </w:p>
    <w:p w14:paraId="603AF0C0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</w:rPr>
        <w:t xml:space="preserve">    </w:t>
      </w:r>
      <w:r w:rsidRPr="00A01E46">
        <w:rPr>
          <w:rFonts w:ascii="Consolas" w:hAnsi="Consolas"/>
          <w:noProof/>
          <w:sz w:val="24"/>
          <w:szCs w:val="24"/>
          <w:lang w:val="en-US"/>
        </w:rPr>
        <w:t>note_kind: Literal["single", "group_header", "group_item", "numbered_single", "unknown"] = "single"</w:t>
      </w:r>
    </w:p>
    <w:p w14:paraId="5032EBE9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    </w:t>
      </w:r>
      <w:r w:rsidRPr="00A01E46">
        <w:rPr>
          <w:rFonts w:ascii="Consolas" w:hAnsi="Consolas"/>
          <w:noProof/>
          <w:sz w:val="24"/>
          <w:szCs w:val="24"/>
        </w:rPr>
        <w:t>item_number: int | None = None  # номер пункта примечания, если есть</w:t>
      </w:r>
    </w:p>
    <w:p w14:paraId="4C9134A4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</w:rPr>
      </w:pPr>
      <w:r w:rsidRPr="00A01E46">
        <w:rPr>
          <w:rFonts w:ascii="Consolas" w:hAnsi="Consolas"/>
          <w:noProof/>
          <w:sz w:val="24"/>
          <w:szCs w:val="24"/>
        </w:rPr>
        <w:t>    has_dot_after_number: bool | None = None  # есть ли точка сразу после номера ("1." vs "1")</w:t>
      </w:r>
    </w:p>
    <w:p w14:paraId="799D601A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</w:rPr>
      </w:pPr>
      <w:r w:rsidRPr="00A01E46">
        <w:rPr>
          <w:rFonts w:ascii="Consolas" w:hAnsi="Consolas"/>
          <w:noProof/>
          <w:sz w:val="24"/>
          <w:szCs w:val="24"/>
        </w:rPr>
        <w:t>    has_dash_separator: bool | None = None  # есть ли разделитель "-" после слова "Примечание"</w:t>
      </w:r>
    </w:p>
    <w:p w14:paraId="257CAE32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</w:rPr>
        <w:t xml:space="preserve">    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near_figure_caption: bool = False  # </w:t>
      </w:r>
      <w:r w:rsidRPr="00A01E46">
        <w:rPr>
          <w:rFonts w:ascii="Consolas" w:hAnsi="Consolas"/>
          <w:noProof/>
          <w:sz w:val="24"/>
          <w:szCs w:val="24"/>
        </w:rPr>
        <w:t>рядом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есть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подпись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рисунка</w:t>
      </w:r>
    </w:p>
    <w:p w14:paraId="3B338B9B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t> </w:t>
      </w:r>
      <w:r w:rsidRPr="001E553D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  <w:lang w:val="en-US"/>
        </w:rPr>
        <w:t> </w:t>
      </w:r>
      <w:r w:rsidRPr="001E553D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near_table_caption: bool = False  # рядом есть подпись/заголовок таблицы</w:t>
      </w:r>
    </w:p>
    <w:p w14:paraId="437F922C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</w:rPr>
      </w:pPr>
      <w:r w:rsidRPr="00A01E46">
        <w:rPr>
          <w:rFonts w:ascii="Consolas" w:hAnsi="Consolas"/>
          <w:noProof/>
          <w:sz w:val="24"/>
          <w:szCs w:val="24"/>
        </w:rPr>
        <w:t>@dataclass</w:t>
      </w:r>
    </w:p>
    <w:p w14:paraId="10178C29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</w:rPr>
      </w:pPr>
      <w:r w:rsidRPr="00A01E46">
        <w:rPr>
          <w:rFonts w:ascii="Consolas" w:hAnsi="Consolas"/>
          <w:noProof/>
          <w:sz w:val="24"/>
          <w:szCs w:val="24"/>
        </w:rPr>
        <w:t>class FootnoteFeature:</w:t>
      </w:r>
    </w:p>
    <w:p w14:paraId="7268C321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</w:rPr>
      </w:pPr>
      <w:r w:rsidRPr="00A01E46">
        <w:rPr>
          <w:rFonts w:ascii="Consolas" w:hAnsi="Consolas"/>
          <w:noProof/>
          <w:sz w:val="24"/>
          <w:szCs w:val="24"/>
        </w:rPr>
        <w:t>    """Признаки сносок в тексте и их связь с footnotes.xml."""</w:t>
      </w:r>
    </w:p>
    <w:p w14:paraId="3812B8B5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</w:rPr>
      </w:pPr>
      <w:r w:rsidRPr="00A01E46">
        <w:rPr>
          <w:rFonts w:ascii="Consolas" w:hAnsi="Consolas"/>
          <w:noProof/>
          <w:sz w:val="24"/>
          <w:szCs w:val="24"/>
        </w:rPr>
        <w:t>    paragraph_index: int  # индекс абзаца, где найден маркер</w:t>
      </w:r>
    </w:p>
    <w:p w14:paraId="4144CB00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</w:rPr>
      </w:pPr>
      <w:r w:rsidRPr="00A01E46">
        <w:rPr>
          <w:rFonts w:ascii="Consolas" w:hAnsi="Consolas"/>
          <w:noProof/>
          <w:sz w:val="24"/>
          <w:szCs w:val="24"/>
        </w:rPr>
        <w:t>    marker_text: str  # отображаемый маркер (* или id)</w:t>
      </w:r>
    </w:p>
    <w:p w14:paraId="072C9146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</w:rPr>
        <w:t xml:space="preserve">    </w:t>
      </w:r>
      <w:r w:rsidRPr="00A01E46">
        <w:rPr>
          <w:rFonts w:ascii="Consolas" w:hAnsi="Consolas"/>
          <w:noProof/>
          <w:sz w:val="24"/>
          <w:szCs w:val="24"/>
          <w:lang w:val="en-US"/>
        </w:rPr>
        <w:t>marker_type: Literal["xml_reference", "asterisk"] = "xml_reference"</w:t>
      </w:r>
    </w:p>
    <w:p w14:paraId="53CDEED7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    footnote_id: int | None = None  # id </w:t>
      </w:r>
      <w:r w:rsidRPr="00A01E46">
        <w:rPr>
          <w:rFonts w:ascii="Consolas" w:hAnsi="Consolas"/>
          <w:noProof/>
          <w:sz w:val="24"/>
          <w:szCs w:val="24"/>
        </w:rPr>
        <w:t>из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w:footnoteReference</w:t>
      </w:r>
    </w:p>
    <w:p w14:paraId="1E5081BA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    custom_mark_follows: bool | None = None  # </w:t>
      </w:r>
      <w:r w:rsidRPr="00A01E46">
        <w:rPr>
          <w:rFonts w:ascii="Consolas" w:hAnsi="Consolas"/>
          <w:noProof/>
          <w:sz w:val="24"/>
          <w:szCs w:val="24"/>
        </w:rPr>
        <w:t>кастомный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маркер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(</w:t>
      </w:r>
      <w:r w:rsidRPr="00A01E46">
        <w:rPr>
          <w:rFonts w:ascii="Consolas" w:hAnsi="Consolas"/>
          <w:noProof/>
          <w:sz w:val="24"/>
          <w:szCs w:val="24"/>
        </w:rPr>
        <w:t>например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*) </w:t>
      </w:r>
      <w:r w:rsidRPr="00A01E46">
        <w:rPr>
          <w:rFonts w:ascii="Consolas" w:hAnsi="Consolas"/>
          <w:noProof/>
          <w:sz w:val="24"/>
          <w:szCs w:val="24"/>
        </w:rPr>
        <w:t>вместо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номера</w:t>
      </w:r>
    </w:p>
    <w:p w14:paraId="118D8B53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    resolved_in_footnotes_part: bool | None = None  # </w:t>
      </w:r>
      <w:r w:rsidRPr="00A01E46">
        <w:rPr>
          <w:rFonts w:ascii="Consolas" w:hAnsi="Consolas"/>
          <w:noProof/>
          <w:sz w:val="24"/>
          <w:szCs w:val="24"/>
        </w:rPr>
        <w:t>найден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ли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id </w:t>
      </w:r>
      <w:r w:rsidRPr="00A01E46">
        <w:rPr>
          <w:rFonts w:ascii="Consolas" w:hAnsi="Consolas"/>
          <w:noProof/>
          <w:sz w:val="24"/>
          <w:szCs w:val="24"/>
        </w:rPr>
        <w:t>в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/word/footnotes.xml</w:t>
      </w:r>
    </w:p>
    <w:p w14:paraId="7E269EF4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lastRenderedPageBreak/>
        <w:t xml:space="preserve">    </w:t>
      </w:r>
      <w:r w:rsidRPr="00A01E46">
        <w:rPr>
          <w:rFonts w:ascii="Consolas" w:hAnsi="Consolas"/>
          <w:noProof/>
          <w:sz w:val="24"/>
          <w:szCs w:val="24"/>
        </w:rPr>
        <w:t>has_separator_line: bool | None = None  # обнаружена ли разделительная линия сноски</w:t>
      </w:r>
    </w:p>
    <w:p w14:paraId="2AACF280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</w:rPr>
        <w:t xml:space="preserve">    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separator_short_left_heuristic: bool | None = None  # </w:t>
      </w:r>
      <w:r w:rsidRPr="00A01E46">
        <w:rPr>
          <w:rFonts w:ascii="Consolas" w:hAnsi="Consolas"/>
          <w:noProof/>
          <w:sz w:val="24"/>
          <w:szCs w:val="24"/>
        </w:rPr>
        <w:t>линия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похожа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на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короткую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левую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(</w:t>
      </w:r>
      <w:r w:rsidRPr="00A01E46">
        <w:rPr>
          <w:rFonts w:ascii="Consolas" w:hAnsi="Consolas"/>
          <w:noProof/>
          <w:sz w:val="24"/>
          <w:szCs w:val="24"/>
        </w:rPr>
        <w:t>эвристика</w:t>
      </w:r>
      <w:r w:rsidRPr="00A01E46">
        <w:rPr>
          <w:rFonts w:ascii="Consolas" w:hAnsi="Consolas"/>
          <w:noProof/>
          <w:sz w:val="24"/>
          <w:szCs w:val="24"/>
          <w:lang w:val="en-US"/>
        </w:rPr>
        <w:t>)</w:t>
      </w:r>
    </w:p>
    <w:p w14:paraId="47DFD5B7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</w:p>
    <w:p w14:paraId="7116B6AD" w14:textId="77777777" w:rsidR="00A01E46" w:rsidRPr="00157D0D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157D0D">
        <w:rPr>
          <w:rFonts w:ascii="Consolas" w:hAnsi="Consolas"/>
          <w:noProof/>
          <w:sz w:val="24"/>
          <w:szCs w:val="24"/>
          <w:lang w:val="en-US"/>
        </w:rPr>
        <w:t>@</w:t>
      </w:r>
      <w:r w:rsidRPr="00A01E46">
        <w:rPr>
          <w:rFonts w:ascii="Consolas" w:hAnsi="Consolas"/>
          <w:noProof/>
          <w:sz w:val="24"/>
          <w:szCs w:val="24"/>
          <w:lang w:val="en-US"/>
        </w:rPr>
        <w:t>dataclass</w:t>
      </w:r>
    </w:p>
    <w:p w14:paraId="0F6B0BF4" w14:textId="77777777" w:rsidR="00A01E46" w:rsidRPr="00157D0D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t>class</w:t>
      </w:r>
      <w:r w:rsidRPr="00157D0D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  <w:lang w:val="en-US"/>
        </w:rPr>
        <w:t>SectionPageSettingsFeature</w:t>
      </w:r>
      <w:r w:rsidRPr="00157D0D">
        <w:rPr>
          <w:rFonts w:ascii="Consolas" w:hAnsi="Consolas"/>
          <w:noProof/>
          <w:sz w:val="24"/>
          <w:szCs w:val="24"/>
          <w:lang w:val="en-US"/>
        </w:rPr>
        <w:t>:</w:t>
      </w:r>
    </w:p>
    <w:p w14:paraId="18B641EC" w14:textId="77777777" w:rsidR="00A01E46" w:rsidRPr="00157D0D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t> </w:t>
      </w:r>
      <w:r w:rsidRPr="00157D0D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  <w:lang w:val="en-US"/>
        </w:rPr>
        <w:t> </w:t>
      </w:r>
      <w:r w:rsidRPr="00157D0D">
        <w:rPr>
          <w:rFonts w:ascii="Consolas" w:hAnsi="Consolas"/>
          <w:noProof/>
          <w:sz w:val="24"/>
          <w:szCs w:val="24"/>
          <w:lang w:val="en-US"/>
        </w:rPr>
        <w:t xml:space="preserve"> """</w:t>
      </w:r>
      <w:r w:rsidRPr="00A01E46">
        <w:rPr>
          <w:rFonts w:ascii="Consolas" w:hAnsi="Consolas"/>
          <w:noProof/>
          <w:sz w:val="24"/>
          <w:szCs w:val="24"/>
        </w:rPr>
        <w:t>Параметры</w:t>
      </w:r>
      <w:r w:rsidRPr="00157D0D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страницы</w:t>
      </w:r>
      <w:r w:rsidRPr="00157D0D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в</w:t>
      </w:r>
      <w:r w:rsidRPr="00157D0D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секции</w:t>
      </w:r>
      <w:r w:rsidRPr="00157D0D">
        <w:rPr>
          <w:rFonts w:ascii="Consolas" w:hAnsi="Consolas"/>
          <w:noProof/>
          <w:sz w:val="24"/>
          <w:szCs w:val="24"/>
          <w:lang w:val="en-US"/>
        </w:rPr>
        <w:t>."""</w:t>
      </w:r>
    </w:p>
    <w:p w14:paraId="230BA9A4" w14:textId="77777777" w:rsidR="00A01E46" w:rsidRPr="00157D0D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t> </w:t>
      </w:r>
      <w:r w:rsidRPr="00157D0D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  <w:lang w:val="en-US"/>
        </w:rPr>
        <w:t> </w:t>
      </w:r>
      <w:r w:rsidRPr="00157D0D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  <w:lang w:val="en-US"/>
        </w:rPr>
        <w:t>section</w:t>
      </w:r>
      <w:r w:rsidRPr="00157D0D">
        <w:rPr>
          <w:rFonts w:ascii="Consolas" w:hAnsi="Consolas"/>
          <w:noProof/>
          <w:sz w:val="24"/>
          <w:szCs w:val="24"/>
          <w:lang w:val="en-US"/>
        </w:rPr>
        <w:t>_</w:t>
      </w:r>
      <w:r w:rsidRPr="00A01E46">
        <w:rPr>
          <w:rFonts w:ascii="Consolas" w:hAnsi="Consolas"/>
          <w:noProof/>
          <w:sz w:val="24"/>
          <w:szCs w:val="24"/>
          <w:lang w:val="en-US"/>
        </w:rPr>
        <w:t>index</w:t>
      </w:r>
      <w:r w:rsidRPr="00157D0D">
        <w:rPr>
          <w:rFonts w:ascii="Consolas" w:hAnsi="Consolas"/>
          <w:noProof/>
          <w:sz w:val="24"/>
          <w:szCs w:val="24"/>
          <w:lang w:val="en-US"/>
        </w:rPr>
        <w:t xml:space="preserve">: </w:t>
      </w:r>
      <w:r w:rsidRPr="00A01E46">
        <w:rPr>
          <w:rFonts w:ascii="Consolas" w:hAnsi="Consolas"/>
          <w:noProof/>
          <w:sz w:val="24"/>
          <w:szCs w:val="24"/>
          <w:lang w:val="en-US"/>
        </w:rPr>
        <w:t>int</w:t>
      </w:r>
      <w:r w:rsidRPr="00157D0D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  <w:lang w:val="en-US"/>
        </w:rPr>
        <w:t> </w:t>
      </w:r>
      <w:r w:rsidRPr="00157D0D">
        <w:rPr>
          <w:rFonts w:ascii="Consolas" w:hAnsi="Consolas"/>
          <w:noProof/>
          <w:sz w:val="24"/>
          <w:szCs w:val="24"/>
          <w:lang w:val="en-US"/>
        </w:rPr>
        <w:t xml:space="preserve"># </w:t>
      </w:r>
      <w:r w:rsidRPr="00A01E46">
        <w:rPr>
          <w:rFonts w:ascii="Consolas" w:hAnsi="Consolas"/>
          <w:noProof/>
          <w:sz w:val="24"/>
          <w:szCs w:val="24"/>
        </w:rPr>
        <w:t>порядковый</w:t>
      </w:r>
      <w:r w:rsidRPr="00157D0D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номер</w:t>
      </w:r>
      <w:r w:rsidRPr="00157D0D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секции</w:t>
      </w:r>
    </w:p>
    <w:p w14:paraId="1177C72E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t> </w:t>
      </w:r>
      <w:r w:rsidRPr="00157D0D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  <w:lang w:val="en-US"/>
        </w:rPr>
        <w:t> </w:t>
      </w:r>
      <w:r w:rsidRPr="00157D0D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start_type: str | None = None  # разрыв: непрерывная, новая страница, столбец</w:t>
      </w:r>
    </w:p>
    <w:p w14:paraId="3B20F7F1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</w:rPr>
        <w:t xml:space="preserve">    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page_width_mm: float | None = None  # </w:t>
      </w:r>
      <w:r w:rsidRPr="00A01E46">
        <w:rPr>
          <w:rFonts w:ascii="Consolas" w:hAnsi="Consolas"/>
          <w:noProof/>
          <w:sz w:val="24"/>
          <w:szCs w:val="24"/>
        </w:rPr>
        <w:t>ширина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листа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(</w:t>
      </w:r>
      <w:r w:rsidRPr="00A01E46">
        <w:rPr>
          <w:rFonts w:ascii="Consolas" w:hAnsi="Consolas"/>
          <w:noProof/>
          <w:sz w:val="24"/>
          <w:szCs w:val="24"/>
        </w:rPr>
        <w:t>обычно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210 A4)</w:t>
      </w:r>
    </w:p>
    <w:p w14:paraId="7AD4B648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    page_height_mm: float | None = None  # </w:t>
      </w:r>
      <w:r w:rsidRPr="00A01E46">
        <w:rPr>
          <w:rFonts w:ascii="Consolas" w:hAnsi="Consolas"/>
          <w:noProof/>
          <w:sz w:val="24"/>
          <w:szCs w:val="24"/>
        </w:rPr>
        <w:t>высота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листа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(</w:t>
      </w:r>
      <w:r w:rsidRPr="00A01E46">
        <w:rPr>
          <w:rFonts w:ascii="Consolas" w:hAnsi="Consolas"/>
          <w:noProof/>
          <w:sz w:val="24"/>
          <w:szCs w:val="24"/>
        </w:rPr>
        <w:t>обычно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297 A4)</w:t>
      </w:r>
    </w:p>
    <w:p w14:paraId="4D61F146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    margin_left_mm: float | None = None  # </w:t>
      </w:r>
      <w:r w:rsidRPr="00A01E46">
        <w:rPr>
          <w:rFonts w:ascii="Consolas" w:hAnsi="Consolas"/>
          <w:noProof/>
          <w:sz w:val="24"/>
          <w:szCs w:val="24"/>
        </w:rPr>
        <w:t>левое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поле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(30 </w:t>
      </w:r>
      <w:r w:rsidRPr="00A01E46">
        <w:rPr>
          <w:rFonts w:ascii="Consolas" w:hAnsi="Consolas"/>
          <w:noProof/>
          <w:sz w:val="24"/>
          <w:szCs w:val="24"/>
        </w:rPr>
        <w:t>мм</w:t>
      </w:r>
      <w:r w:rsidRPr="00A01E46">
        <w:rPr>
          <w:rFonts w:ascii="Consolas" w:hAnsi="Consolas"/>
          <w:noProof/>
          <w:sz w:val="24"/>
          <w:szCs w:val="24"/>
          <w:lang w:val="en-US"/>
        </w:rPr>
        <w:t>)</w:t>
      </w:r>
    </w:p>
    <w:p w14:paraId="4171F3DB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    margin_right_mm: float | None = None  # </w:t>
      </w:r>
      <w:r w:rsidRPr="00A01E46">
        <w:rPr>
          <w:rFonts w:ascii="Consolas" w:hAnsi="Consolas"/>
          <w:noProof/>
          <w:sz w:val="24"/>
          <w:szCs w:val="24"/>
        </w:rPr>
        <w:t>правое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поле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(15 </w:t>
      </w:r>
      <w:r w:rsidRPr="00A01E46">
        <w:rPr>
          <w:rFonts w:ascii="Consolas" w:hAnsi="Consolas"/>
          <w:noProof/>
          <w:sz w:val="24"/>
          <w:szCs w:val="24"/>
        </w:rPr>
        <w:t>мм</w:t>
      </w:r>
      <w:r w:rsidRPr="00A01E46">
        <w:rPr>
          <w:rFonts w:ascii="Consolas" w:hAnsi="Consolas"/>
          <w:noProof/>
          <w:sz w:val="24"/>
          <w:szCs w:val="24"/>
          <w:lang w:val="en-US"/>
        </w:rPr>
        <w:t>)</w:t>
      </w:r>
    </w:p>
    <w:p w14:paraId="4BA4E1D7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    margin_top_mm: float | None = None  # </w:t>
      </w:r>
      <w:r w:rsidRPr="00A01E46">
        <w:rPr>
          <w:rFonts w:ascii="Consolas" w:hAnsi="Consolas"/>
          <w:noProof/>
          <w:sz w:val="24"/>
          <w:szCs w:val="24"/>
        </w:rPr>
        <w:t>верхнее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поле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(20 </w:t>
      </w:r>
      <w:r w:rsidRPr="00A01E46">
        <w:rPr>
          <w:rFonts w:ascii="Consolas" w:hAnsi="Consolas"/>
          <w:noProof/>
          <w:sz w:val="24"/>
          <w:szCs w:val="24"/>
        </w:rPr>
        <w:t>мм</w:t>
      </w:r>
      <w:r w:rsidRPr="00A01E46">
        <w:rPr>
          <w:rFonts w:ascii="Consolas" w:hAnsi="Consolas"/>
          <w:noProof/>
          <w:sz w:val="24"/>
          <w:szCs w:val="24"/>
          <w:lang w:val="en-US"/>
        </w:rPr>
        <w:t>)</w:t>
      </w:r>
    </w:p>
    <w:p w14:paraId="0F78C150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    margin_bottom_mm: float | None = None  # </w:t>
      </w:r>
      <w:r w:rsidRPr="00A01E46">
        <w:rPr>
          <w:rFonts w:ascii="Consolas" w:hAnsi="Consolas"/>
          <w:noProof/>
          <w:sz w:val="24"/>
          <w:szCs w:val="24"/>
        </w:rPr>
        <w:t>нижнее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поле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(20 </w:t>
      </w:r>
      <w:r w:rsidRPr="00A01E46">
        <w:rPr>
          <w:rFonts w:ascii="Consolas" w:hAnsi="Consolas"/>
          <w:noProof/>
          <w:sz w:val="24"/>
          <w:szCs w:val="24"/>
        </w:rPr>
        <w:t>мм</w:t>
      </w:r>
      <w:r w:rsidRPr="00A01E46">
        <w:rPr>
          <w:rFonts w:ascii="Consolas" w:hAnsi="Consolas"/>
          <w:noProof/>
          <w:sz w:val="24"/>
          <w:szCs w:val="24"/>
          <w:lang w:val="en-US"/>
        </w:rPr>
        <w:t>)</w:t>
      </w:r>
    </w:p>
    <w:p w14:paraId="269CC320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</w:rPr>
      </w:pPr>
      <w:r w:rsidRPr="00A01E46">
        <w:rPr>
          <w:rFonts w:ascii="Consolas" w:hAnsi="Consolas"/>
          <w:noProof/>
          <w:sz w:val="24"/>
          <w:szCs w:val="24"/>
        </w:rPr>
        <w:t>@dataclass</w:t>
      </w:r>
    </w:p>
    <w:p w14:paraId="66F66AC7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</w:rPr>
      </w:pPr>
      <w:r w:rsidRPr="00A01E46">
        <w:rPr>
          <w:rFonts w:ascii="Consolas" w:hAnsi="Consolas"/>
          <w:noProof/>
          <w:sz w:val="24"/>
          <w:szCs w:val="24"/>
        </w:rPr>
        <w:t>class FooterFeature:</w:t>
      </w:r>
    </w:p>
    <w:p w14:paraId="166B516D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</w:rPr>
      </w:pPr>
      <w:r w:rsidRPr="00A01E46">
        <w:rPr>
          <w:rFonts w:ascii="Consolas" w:hAnsi="Consolas"/>
          <w:noProof/>
          <w:sz w:val="24"/>
          <w:szCs w:val="24"/>
        </w:rPr>
        <w:t>    """Признаки нумерации страниц в нижнем колонтитуле."""</w:t>
      </w:r>
    </w:p>
    <w:p w14:paraId="2E1F831D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</w:rPr>
        <w:t xml:space="preserve">    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section_index: int  # </w:t>
      </w:r>
      <w:r w:rsidRPr="00A01E46">
        <w:rPr>
          <w:rFonts w:ascii="Consolas" w:hAnsi="Consolas"/>
          <w:noProof/>
          <w:sz w:val="24"/>
          <w:szCs w:val="24"/>
        </w:rPr>
        <w:t>какая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секция</w:t>
      </w:r>
    </w:p>
    <w:p w14:paraId="09F5B213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    has_page_field: bool = False  # </w:t>
      </w:r>
      <w:r w:rsidRPr="00A01E46">
        <w:rPr>
          <w:rFonts w:ascii="Consolas" w:hAnsi="Consolas"/>
          <w:noProof/>
          <w:sz w:val="24"/>
          <w:szCs w:val="24"/>
        </w:rPr>
        <w:t>есть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ли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поле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"PAGE"</w:t>
      </w:r>
    </w:p>
    <w:p w14:paraId="31BD41C5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    page_field_format: str | None = None  # </w:t>
      </w:r>
      <w:r w:rsidRPr="00A01E46">
        <w:rPr>
          <w:rFonts w:ascii="Consolas" w:hAnsi="Consolas"/>
          <w:noProof/>
          <w:sz w:val="24"/>
          <w:szCs w:val="24"/>
        </w:rPr>
        <w:t>формат</w:t>
      </w:r>
      <w:r w:rsidRPr="00A01E46">
        <w:rPr>
          <w:rFonts w:ascii="Consolas" w:hAnsi="Consolas"/>
          <w:noProof/>
          <w:sz w:val="24"/>
          <w:szCs w:val="24"/>
          <w:lang w:val="en-US"/>
        </w:rPr>
        <w:t>: "1", "I", "A", etc</w:t>
      </w:r>
    </w:p>
    <w:p w14:paraId="4490E541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lastRenderedPageBreak/>
        <w:t xml:space="preserve">    alignment: AlignmentValue = "unknown"  # </w:t>
      </w:r>
      <w:r w:rsidRPr="00A01E46">
        <w:rPr>
          <w:rFonts w:ascii="Consolas" w:hAnsi="Consolas"/>
          <w:noProof/>
          <w:sz w:val="24"/>
          <w:szCs w:val="24"/>
        </w:rPr>
        <w:t>выравнивание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(</w:t>
      </w:r>
      <w:r w:rsidRPr="00A01E46">
        <w:rPr>
          <w:rFonts w:ascii="Consolas" w:hAnsi="Consolas"/>
          <w:noProof/>
          <w:sz w:val="24"/>
          <w:szCs w:val="24"/>
        </w:rPr>
        <w:t>обычно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центр</w:t>
      </w:r>
      <w:r w:rsidRPr="00A01E46">
        <w:rPr>
          <w:rFonts w:ascii="Consolas" w:hAnsi="Consolas"/>
          <w:noProof/>
          <w:sz w:val="24"/>
          <w:szCs w:val="24"/>
          <w:lang w:val="en-US"/>
        </w:rPr>
        <w:t>)</w:t>
      </w:r>
    </w:p>
    <w:p w14:paraId="05B7BB6B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    restart_numbering: bool | None = None  # </w:t>
      </w:r>
      <w:r w:rsidRPr="00A01E46">
        <w:rPr>
          <w:rFonts w:ascii="Consolas" w:hAnsi="Consolas"/>
          <w:noProof/>
          <w:sz w:val="24"/>
          <w:szCs w:val="24"/>
        </w:rPr>
        <w:t>перезапуск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нумерации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в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секции</w:t>
      </w:r>
    </w:p>
    <w:p w14:paraId="749DB250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t> </w:t>
      </w:r>
      <w:r w:rsidRPr="001E553D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  <w:lang w:val="en-US"/>
        </w:rPr>
        <w:t> </w:t>
      </w:r>
      <w:r w:rsidRPr="001E553D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start_number: int | None = None  # с какого номера начинается</w:t>
      </w:r>
    </w:p>
    <w:p w14:paraId="60CE9AFA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</w:rPr>
      </w:pPr>
      <w:r w:rsidRPr="00A01E46">
        <w:rPr>
          <w:rFonts w:ascii="Consolas" w:hAnsi="Consolas"/>
          <w:noProof/>
          <w:sz w:val="24"/>
          <w:szCs w:val="24"/>
        </w:rPr>
        <w:t>@dataclass</w:t>
      </w:r>
    </w:p>
    <w:p w14:paraId="711C42A8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</w:rPr>
      </w:pPr>
      <w:r w:rsidRPr="00A01E46">
        <w:rPr>
          <w:rFonts w:ascii="Consolas" w:hAnsi="Consolas"/>
          <w:noProof/>
          <w:sz w:val="24"/>
          <w:szCs w:val="24"/>
        </w:rPr>
        <w:t>class TocEntryFeature:</w:t>
      </w:r>
    </w:p>
    <w:p w14:paraId="64361F11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</w:rPr>
      </w:pPr>
      <w:r w:rsidRPr="00A01E46">
        <w:rPr>
          <w:rFonts w:ascii="Consolas" w:hAnsi="Consolas"/>
          <w:noProof/>
          <w:sz w:val="24"/>
          <w:szCs w:val="24"/>
        </w:rPr>
        <w:t>    """Элемент встроенного оглавления Word (field TOC/PAGEREF)."""</w:t>
      </w:r>
    </w:p>
    <w:p w14:paraId="0B52A8B8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</w:rPr>
      </w:pPr>
      <w:r w:rsidRPr="00A01E46">
        <w:rPr>
          <w:rFonts w:ascii="Consolas" w:hAnsi="Consolas"/>
          <w:noProof/>
          <w:sz w:val="24"/>
          <w:szCs w:val="24"/>
        </w:rPr>
        <w:t>    paragraph_index: int | None = None  # индекс p внутри body, если удалось определить</w:t>
      </w:r>
    </w:p>
    <w:p w14:paraId="7D1F50A4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</w:rPr>
      </w:pPr>
      <w:r w:rsidRPr="00A01E46">
        <w:rPr>
          <w:rFonts w:ascii="Consolas" w:hAnsi="Consolas"/>
          <w:noProof/>
          <w:sz w:val="24"/>
          <w:szCs w:val="24"/>
        </w:rPr>
        <w:t>    raw_text: str = ""  # исходный текст строки оглавления</w:t>
      </w:r>
    </w:p>
    <w:p w14:paraId="35658D74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</w:rPr>
      </w:pPr>
      <w:r w:rsidRPr="00A01E46">
        <w:rPr>
          <w:rFonts w:ascii="Consolas" w:hAnsi="Consolas"/>
          <w:noProof/>
          <w:sz w:val="24"/>
          <w:szCs w:val="24"/>
        </w:rPr>
        <w:t>    title: str | None = None  # название пункта без номера страницы</w:t>
      </w:r>
    </w:p>
    <w:p w14:paraId="13F067F2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</w:rPr>
        <w:t xml:space="preserve">    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page: int | None = None  # </w:t>
      </w:r>
      <w:r w:rsidRPr="00A01E46">
        <w:rPr>
          <w:rFonts w:ascii="Consolas" w:hAnsi="Consolas"/>
          <w:noProof/>
          <w:sz w:val="24"/>
          <w:szCs w:val="24"/>
        </w:rPr>
        <w:t>номер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страницы</w:t>
      </w:r>
    </w:p>
    <w:p w14:paraId="08D0695D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    has_toc_field: bool = False  # </w:t>
      </w:r>
      <w:r w:rsidRPr="00A01E46">
        <w:rPr>
          <w:rFonts w:ascii="Consolas" w:hAnsi="Consolas"/>
          <w:noProof/>
          <w:sz w:val="24"/>
          <w:szCs w:val="24"/>
        </w:rPr>
        <w:t>содержит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ли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строка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поле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TOC/PAGEREF</w:t>
      </w:r>
    </w:p>
    <w:p w14:paraId="3E66BBF9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    has_hyperlink: bool = False  # </w:t>
      </w:r>
      <w:r w:rsidRPr="00A01E46">
        <w:rPr>
          <w:rFonts w:ascii="Consolas" w:hAnsi="Consolas"/>
          <w:noProof/>
          <w:sz w:val="24"/>
          <w:szCs w:val="24"/>
        </w:rPr>
        <w:t>есть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ли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hyperlink-</w:t>
      </w:r>
      <w:r w:rsidRPr="00A01E46">
        <w:rPr>
          <w:rFonts w:ascii="Consolas" w:hAnsi="Consolas"/>
          <w:noProof/>
          <w:sz w:val="24"/>
          <w:szCs w:val="24"/>
        </w:rPr>
        <w:t>якорь</w:t>
      </w:r>
    </w:p>
    <w:p w14:paraId="0646193A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    </w:t>
      </w:r>
      <w:r w:rsidRPr="00A01E46">
        <w:rPr>
          <w:rFonts w:ascii="Consolas" w:hAnsi="Consolas"/>
          <w:noProof/>
          <w:sz w:val="24"/>
          <w:szCs w:val="24"/>
        </w:rPr>
        <w:t>parse_ok: bool = False  # успешно ли выделены title/page</w:t>
      </w:r>
    </w:p>
    <w:p w14:paraId="4A426A69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</w:rPr>
      </w:pPr>
      <w:r w:rsidRPr="00A01E46">
        <w:rPr>
          <w:rFonts w:ascii="Consolas" w:hAnsi="Consolas"/>
          <w:noProof/>
          <w:sz w:val="24"/>
          <w:szCs w:val="24"/>
        </w:rPr>
        <w:t>@dataclass</w:t>
      </w:r>
    </w:p>
    <w:p w14:paraId="70F91BA7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</w:rPr>
      </w:pPr>
      <w:r w:rsidRPr="00A01E46">
        <w:rPr>
          <w:rFonts w:ascii="Consolas" w:hAnsi="Consolas"/>
          <w:noProof/>
          <w:sz w:val="24"/>
          <w:szCs w:val="24"/>
        </w:rPr>
        <w:t>class RichDocumentStructure:</w:t>
      </w:r>
    </w:p>
    <w:p w14:paraId="1FA6C9E2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</w:rPr>
      </w:pPr>
      <w:r w:rsidRPr="00A01E46">
        <w:rPr>
          <w:rFonts w:ascii="Consolas" w:hAnsi="Consolas"/>
          <w:noProof/>
          <w:sz w:val="24"/>
          <w:szCs w:val="24"/>
        </w:rPr>
        <w:t>    """Нормализованные признаки для строгих проверок оформления."""</w:t>
      </w:r>
    </w:p>
    <w:p w14:paraId="5C9BB273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</w:rPr>
        <w:t xml:space="preserve">    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source_file: str  # </w:t>
      </w:r>
      <w:r w:rsidRPr="00A01E46">
        <w:rPr>
          <w:rFonts w:ascii="Consolas" w:hAnsi="Consolas"/>
          <w:noProof/>
          <w:sz w:val="24"/>
          <w:szCs w:val="24"/>
        </w:rPr>
        <w:t>путь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к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исходному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DOCX</w:t>
      </w:r>
    </w:p>
    <w:p w14:paraId="5C19CD54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    language_hint: str | None = None  # </w:t>
      </w:r>
      <w:r w:rsidRPr="00A01E46">
        <w:rPr>
          <w:rFonts w:ascii="Consolas" w:hAnsi="Consolas"/>
          <w:noProof/>
          <w:sz w:val="24"/>
          <w:szCs w:val="24"/>
        </w:rPr>
        <w:t>язык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документа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(ru, en, mixed)</w:t>
      </w:r>
    </w:p>
    <w:p w14:paraId="64E6EA67" w14:textId="77777777" w:rsidR="00A01E46" w:rsidRPr="0002385A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    sections_detected: list[str] = field(default_factory=list)  # </w:t>
      </w:r>
      <w:r w:rsidRPr="00A01E46">
        <w:rPr>
          <w:rFonts w:ascii="Consolas" w:hAnsi="Consolas"/>
          <w:noProof/>
          <w:sz w:val="24"/>
          <w:szCs w:val="24"/>
        </w:rPr>
        <w:t>какие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секции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обнаружены</w:t>
      </w:r>
    </w:p>
    <w:p w14:paraId="09BB57EC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lastRenderedPageBreak/>
        <w:t xml:space="preserve">    pages_settings: list[SectionPageSettingsFeature] = field(default_factory=list)  # </w:t>
      </w:r>
      <w:r w:rsidRPr="00A01E46">
        <w:rPr>
          <w:rFonts w:ascii="Consolas" w:hAnsi="Consolas"/>
          <w:noProof/>
          <w:sz w:val="24"/>
          <w:szCs w:val="24"/>
        </w:rPr>
        <w:t>поля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, </w:t>
      </w:r>
      <w:r w:rsidRPr="00A01E46">
        <w:rPr>
          <w:rFonts w:ascii="Consolas" w:hAnsi="Consolas"/>
          <w:noProof/>
          <w:sz w:val="24"/>
          <w:szCs w:val="24"/>
        </w:rPr>
        <w:t>размеры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листа</w:t>
      </w:r>
    </w:p>
    <w:p w14:paraId="7328BECA" w14:textId="77777777" w:rsidR="00A01E46" w:rsidRPr="0002385A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    footer_features: list[FooterFeature] = field(default_factory=list)  # </w:t>
      </w:r>
      <w:r w:rsidRPr="00A01E46">
        <w:rPr>
          <w:rFonts w:ascii="Consolas" w:hAnsi="Consolas"/>
          <w:noProof/>
          <w:sz w:val="24"/>
          <w:szCs w:val="24"/>
        </w:rPr>
        <w:t>нумерация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страниц</w:t>
      </w:r>
    </w:p>
    <w:p w14:paraId="7D2C4536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    paragraph_features: list[ParagraphFeature] = field(default_factory=list)  # </w:t>
      </w:r>
      <w:r w:rsidRPr="00A01E46">
        <w:rPr>
          <w:rFonts w:ascii="Consolas" w:hAnsi="Consolas"/>
          <w:noProof/>
          <w:sz w:val="24"/>
          <w:szCs w:val="24"/>
        </w:rPr>
        <w:t>все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абзацы</w:t>
      </w:r>
    </w:p>
    <w:p w14:paraId="2668364F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    table_features: list[TableFeature] = field(default_factory=list)  # </w:t>
      </w:r>
      <w:r w:rsidRPr="00A01E46">
        <w:rPr>
          <w:rFonts w:ascii="Consolas" w:hAnsi="Consolas"/>
          <w:noProof/>
          <w:sz w:val="24"/>
          <w:szCs w:val="24"/>
        </w:rPr>
        <w:t>все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таблицы</w:t>
      </w:r>
    </w:p>
    <w:p w14:paraId="06F83AC3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    figure_caption_features: list[FigureCaptionFeature] = field(default_factory=list)  # </w:t>
      </w:r>
      <w:r w:rsidRPr="00A01E46">
        <w:rPr>
          <w:rFonts w:ascii="Consolas" w:hAnsi="Consolas"/>
          <w:noProof/>
          <w:sz w:val="24"/>
          <w:szCs w:val="24"/>
        </w:rPr>
        <w:t>подписи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под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рисунки</w:t>
      </w:r>
    </w:p>
    <w:p w14:paraId="7BF2F7F1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    formula_features: list[FormulaFeature] = field(default_factory=list)  # </w:t>
      </w:r>
      <w:r w:rsidRPr="00A01E46">
        <w:rPr>
          <w:rFonts w:ascii="Consolas" w:hAnsi="Consolas"/>
          <w:noProof/>
          <w:sz w:val="24"/>
          <w:szCs w:val="24"/>
        </w:rPr>
        <w:t>формулы</w:t>
      </w:r>
      <w:r w:rsidRPr="00A01E46">
        <w:rPr>
          <w:rFonts w:ascii="Consolas" w:hAnsi="Consolas"/>
          <w:noProof/>
          <w:sz w:val="24"/>
          <w:szCs w:val="24"/>
          <w:lang w:val="en-US"/>
        </w:rPr>
        <w:t>/</w:t>
      </w:r>
      <w:r w:rsidRPr="00A01E46">
        <w:rPr>
          <w:rFonts w:ascii="Consolas" w:hAnsi="Consolas"/>
          <w:noProof/>
          <w:sz w:val="24"/>
          <w:szCs w:val="24"/>
        </w:rPr>
        <w:t>уравнения</w:t>
      </w:r>
    </w:p>
    <w:p w14:paraId="331EE617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    links_features: list[LinkFeature] = field(default_factory=list)  # </w:t>
      </w:r>
      <w:r w:rsidRPr="00A01E46">
        <w:rPr>
          <w:rFonts w:ascii="Consolas" w:hAnsi="Consolas"/>
          <w:noProof/>
          <w:sz w:val="24"/>
          <w:szCs w:val="24"/>
        </w:rPr>
        <w:t>ссылки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на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источники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, </w:t>
      </w:r>
      <w:r w:rsidRPr="00A01E46">
        <w:rPr>
          <w:rFonts w:ascii="Consolas" w:hAnsi="Consolas"/>
          <w:noProof/>
          <w:sz w:val="24"/>
          <w:szCs w:val="24"/>
        </w:rPr>
        <w:t>таблицы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, </w:t>
      </w:r>
      <w:r w:rsidRPr="00A01E46">
        <w:rPr>
          <w:rFonts w:ascii="Consolas" w:hAnsi="Consolas"/>
          <w:noProof/>
          <w:sz w:val="24"/>
          <w:szCs w:val="24"/>
        </w:rPr>
        <w:t>рисунки</w:t>
      </w:r>
    </w:p>
    <w:p w14:paraId="436DDED7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    notes_features: list[NoteFeature] = field(default_factory=list)  # </w:t>
      </w:r>
      <w:r w:rsidRPr="00A01E46">
        <w:rPr>
          <w:rFonts w:ascii="Consolas" w:hAnsi="Consolas"/>
          <w:noProof/>
          <w:sz w:val="24"/>
          <w:szCs w:val="24"/>
        </w:rPr>
        <w:t>примечания</w:t>
      </w:r>
    </w:p>
    <w:p w14:paraId="690AB9D1" w14:textId="77777777" w:rsidR="00A01E46" w:rsidRPr="00A01E46" w:rsidRDefault="00A01E46" w:rsidP="001C0DDD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    footnote_features: list[FootnoteFeature] = field(default_factory=list)  # </w:t>
      </w:r>
      <w:r w:rsidRPr="00A01E46">
        <w:rPr>
          <w:rFonts w:ascii="Consolas" w:hAnsi="Consolas"/>
          <w:noProof/>
          <w:sz w:val="24"/>
          <w:szCs w:val="24"/>
        </w:rPr>
        <w:t>сноски</w:t>
      </w:r>
    </w:p>
    <w:p w14:paraId="0A01B866" w14:textId="769DD447" w:rsidR="00A01E46" w:rsidRPr="001801D8" w:rsidRDefault="00A01E46" w:rsidP="001801D8">
      <w:pPr>
        <w:pStyle w:val="ImageCaption"/>
        <w:ind w:firstLine="709"/>
        <w:jc w:val="left"/>
        <w:rPr>
          <w:rFonts w:ascii="Consolas" w:hAnsi="Consolas"/>
          <w:noProof/>
          <w:sz w:val="24"/>
          <w:szCs w:val="24"/>
          <w:lang w:val="en-US"/>
        </w:rPr>
      </w:pP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    toc_entries: list[TocEntryFeature] = field(default_factory=list)  # </w:t>
      </w:r>
      <w:r w:rsidRPr="00A01E46">
        <w:rPr>
          <w:rFonts w:ascii="Consolas" w:hAnsi="Consolas"/>
          <w:noProof/>
          <w:sz w:val="24"/>
          <w:szCs w:val="24"/>
        </w:rPr>
        <w:t>встроенное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</w:t>
      </w:r>
      <w:r w:rsidRPr="00A01E46">
        <w:rPr>
          <w:rFonts w:ascii="Consolas" w:hAnsi="Consolas"/>
          <w:noProof/>
          <w:sz w:val="24"/>
          <w:szCs w:val="24"/>
        </w:rPr>
        <w:t>оглавление</w:t>
      </w:r>
      <w:r w:rsidRPr="00A01E46">
        <w:rPr>
          <w:rFonts w:ascii="Consolas" w:hAnsi="Consolas"/>
          <w:noProof/>
          <w:sz w:val="24"/>
          <w:szCs w:val="24"/>
          <w:lang w:val="en-US"/>
        </w:rPr>
        <w:t xml:space="preserve"> Word</w:t>
      </w:r>
    </w:p>
    <w:sectPr w:rsidR="00A01E46" w:rsidRPr="001801D8" w:rsidSect="00B2733D">
      <w:footerReference w:type="default" r:id="rId34"/>
      <w:pgSz w:w="11907" w:h="16840" w:code="9"/>
      <w:pgMar w:top="1134" w:right="851" w:bottom="1134" w:left="1701" w:header="284" w:footer="284" w:gutter="0"/>
      <w:cols w:space="720"/>
      <w:titlePg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7" w:author="it_centre" w:date="2026-04-19T11:57:00Z" w:initials="i">
    <w:p w14:paraId="621FA644" w14:textId="27E6863F" w:rsidR="001801D8" w:rsidRPr="00157D0D" w:rsidRDefault="001801D8" w:rsidP="00E32F7F">
      <w:pPr>
        <w:pStyle w:val="afff9"/>
        <w:jc w:val="left"/>
      </w:pPr>
      <w:r>
        <w:rPr>
          <w:rStyle w:val="afff8"/>
        </w:rPr>
        <w:annotationRef/>
      </w:r>
      <w:proofErr w:type="spellStart"/>
      <w:r>
        <w:t>щрифт</w:t>
      </w:r>
      <w:proofErr w:type="spellEnd"/>
      <w:r w:rsidRPr="00157D0D">
        <w:t xml:space="preserve"> </w:t>
      </w:r>
      <w:r>
        <w:rPr>
          <w:lang w:val="en-US"/>
        </w:rPr>
        <w:t>times</w:t>
      </w:r>
      <w:r w:rsidRPr="00157D0D">
        <w:t xml:space="preserve"> </w:t>
      </w:r>
      <w:r>
        <w:rPr>
          <w:lang w:val="en-US"/>
        </w:rPr>
        <w:t>new</w:t>
      </w:r>
      <w:r w:rsidRPr="00157D0D">
        <w:t xml:space="preserve"> </w:t>
      </w:r>
      <w:r>
        <w:rPr>
          <w:lang w:val="en-US"/>
        </w:rPr>
        <w:t>roman</w:t>
      </w:r>
      <w:r w:rsidRPr="00157D0D">
        <w:t xml:space="preserve">, </w:t>
      </w:r>
      <w:r>
        <w:t>текст</w:t>
      </w:r>
      <w:r w:rsidRPr="00157D0D">
        <w:t xml:space="preserve"> </w:t>
      </w:r>
      <w:proofErr w:type="spellStart"/>
      <w:r>
        <w:t>выровнить</w:t>
      </w:r>
      <w:proofErr w:type="spellEnd"/>
      <w:r>
        <w:t xml:space="preserve">, </w:t>
      </w:r>
      <w:proofErr w:type="spellStart"/>
      <w:r>
        <w:t>выдедение</w:t>
      </w:r>
      <w:proofErr w:type="spellEnd"/>
      <w:r>
        <w:t xml:space="preserve"> убрать</w:t>
      </w:r>
    </w:p>
  </w:comment>
  <w:comment w:id="18" w:author="it_centre" w:date="2026-04-19T11:58:00Z" w:initials="i">
    <w:p w14:paraId="51B8D463" w14:textId="7C79B96C" w:rsidR="001801D8" w:rsidRDefault="001801D8">
      <w:pPr>
        <w:pStyle w:val="afff9"/>
      </w:pPr>
      <w:r>
        <w:rPr>
          <w:rStyle w:val="afff8"/>
        </w:rPr>
        <w:annotationRef/>
      </w:r>
      <w:r>
        <w:t>по центру</w:t>
      </w:r>
    </w:p>
  </w:comment>
  <w:comment w:id="39" w:author="it_centre" w:date="2026-04-19T11:58:00Z" w:initials="i">
    <w:p w14:paraId="64CB5DD7" w14:textId="596F6B81" w:rsidR="001801D8" w:rsidRDefault="001801D8">
      <w:pPr>
        <w:pStyle w:val="afff9"/>
      </w:pPr>
      <w:r>
        <w:rPr>
          <w:rStyle w:val="afff8"/>
        </w:rPr>
        <w:annotationRef/>
      </w:r>
      <w:r>
        <w:t>;</w:t>
      </w:r>
    </w:p>
  </w:comment>
  <w:comment w:id="40" w:author="it_centre" w:date="2026-04-19T11:59:00Z" w:initials="i">
    <w:p w14:paraId="227C19C5" w14:textId="3D113497" w:rsidR="001801D8" w:rsidRDefault="001801D8">
      <w:pPr>
        <w:pStyle w:val="afff9"/>
      </w:pPr>
      <w:r>
        <w:rPr>
          <w:rStyle w:val="afff8"/>
        </w:rPr>
        <w:annotationRef/>
      </w:r>
      <w:r>
        <w:t>.</w:t>
      </w:r>
    </w:p>
  </w:comment>
  <w:comment w:id="63" w:author="it_centre" w:date="2026-04-19T12:00:00Z" w:initials="i">
    <w:p w14:paraId="581B594C" w14:textId="2DB8C2C3" w:rsidR="001801D8" w:rsidRDefault="001801D8">
      <w:pPr>
        <w:pStyle w:val="afff9"/>
      </w:pPr>
      <w:r>
        <w:rPr>
          <w:rStyle w:val="afff8"/>
        </w:rPr>
        <w:annotationRef/>
      </w:r>
      <w:r>
        <w:t>С красной строки</w:t>
      </w:r>
    </w:p>
  </w:comment>
  <w:comment w:id="104" w:author="it_centre" w:date="2026-04-19T12:01:00Z" w:initials="i">
    <w:p w14:paraId="24148078" w14:textId="4F6FB6D6" w:rsidR="001801D8" w:rsidRDefault="001801D8">
      <w:pPr>
        <w:pStyle w:val="afff9"/>
      </w:pPr>
      <w:r>
        <w:rPr>
          <w:rStyle w:val="afff8"/>
        </w:rPr>
        <w:annotationRef/>
      </w:r>
      <w:r>
        <w:t>название</w:t>
      </w:r>
    </w:p>
  </w:comment>
  <w:comment w:id="119" w:author="it_centre" w:date="2026-04-19T12:01:00Z" w:initials="i">
    <w:p w14:paraId="0BC61772" w14:textId="0576A0FB" w:rsidR="001801D8" w:rsidRDefault="001801D8">
      <w:pPr>
        <w:pStyle w:val="afff9"/>
      </w:pPr>
      <w:r>
        <w:rPr>
          <w:rStyle w:val="afff8"/>
        </w:rPr>
        <w:annotationRef/>
      </w:r>
      <w:r>
        <w:t xml:space="preserve">код </w:t>
      </w:r>
      <w:proofErr w:type="spellStart"/>
      <w:proofErr w:type="gramStart"/>
      <w:r>
        <w:t>оформить,как</w:t>
      </w:r>
      <w:proofErr w:type="spellEnd"/>
      <w:proofErr w:type="gramEnd"/>
      <w:r>
        <w:t xml:space="preserve"> листинг</w:t>
      </w:r>
    </w:p>
  </w:comment>
  <w:comment w:id="122" w:author="it_centre" w:date="2026-04-19T12:02:00Z" w:initials="i">
    <w:p w14:paraId="330A72E9" w14:textId="2BAA3937" w:rsidR="001801D8" w:rsidRDefault="001801D8">
      <w:pPr>
        <w:pStyle w:val="afff9"/>
      </w:pPr>
      <w:r>
        <w:rPr>
          <w:rStyle w:val="afff8"/>
        </w:rPr>
        <w:annotationRef/>
      </w:r>
      <w:r>
        <w:t>;</w:t>
      </w:r>
    </w:p>
  </w:comment>
  <w:comment w:id="133" w:author="it_centre" w:date="2026-04-19T12:02:00Z" w:initials="i">
    <w:p w14:paraId="3C61B106" w14:textId="5E223104" w:rsidR="001801D8" w:rsidRDefault="001801D8">
      <w:pPr>
        <w:pStyle w:val="afff9"/>
      </w:pPr>
      <w:r>
        <w:rPr>
          <w:rStyle w:val="afff8"/>
        </w:rPr>
        <w:annotationRef/>
      </w:r>
      <w:r>
        <w:t>название</w:t>
      </w:r>
    </w:p>
  </w:comment>
  <w:comment w:id="154" w:author="it_centre" w:date="2026-04-19T12:03:00Z" w:initials="i">
    <w:p w14:paraId="60BF5053" w14:textId="4B988C5A" w:rsidR="001801D8" w:rsidRDefault="001801D8">
      <w:pPr>
        <w:pStyle w:val="afff9"/>
      </w:pPr>
      <w:r>
        <w:rPr>
          <w:rStyle w:val="afff8"/>
        </w:rPr>
        <w:annotationRef/>
      </w:r>
      <w:r>
        <w:t>нужно добавить книги</w:t>
      </w:r>
    </w:p>
  </w:comment>
  <w:comment w:id="157" w:author="it_centre" w:date="2026-04-19T12:03:00Z" w:initials="i">
    <w:p w14:paraId="364D2C2B" w14:textId="4F452BBA" w:rsidR="001801D8" w:rsidRDefault="001801D8">
      <w:pPr>
        <w:pStyle w:val="afff9"/>
      </w:pPr>
      <w:r>
        <w:rPr>
          <w:rStyle w:val="afff8"/>
        </w:rPr>
        <w:annotationRef/>
      </w:r>
      <w:r>
        <w:t>подписать рисунок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621FA644" w15:done="0"/>
  <w15:commentEx w15:paraId="51B8D463" w15:done="0"/>
  <w15:commentEx w15:paraId="64CB5DD7" w15:done="0"/>
  <w15:commentEx w15:paraId="227C19C5" w15:done="0"/>
  <w15:commentEx w15:paraId="581B594C" w15:done="0"/>
  <w15:commentEx w15:paraId="24148078" w15:done="0"/>
  <w15:commentEx w15:paraId="0BC61772" w15:done="0"/>
  <w15:commentEx w15:paraId="330A72E9" w15:done="0"/>
  <w15:commentEx w15:paraId="3C61B106" w15:done="0"/>
  <w15:commentEx w15:paraId="60BF5053" w15:done="0"/>
  <w15:commentEx w15:paraId="364D2C2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8F4192" w16cex:dateUtc="2026-04-19T08:57:00Z"/>
  <w16cex:commentExtensible w16cex:durableId="2D8F4199" w16cex:dateUtc="2026-04-19T08:57:00Z"/>
  <w16cex:commentExtensible w16cex:durableId="2D8F41B0" w16cex:dateUtc="2026-04-19T08:57:00Z"/>
  <w16cex:commentExtensible w16cex:durableId="2D8F41E1" w16cex:dateUtc="2026-04-19T08:58:00Z"/>
  <w16cex:commentExtensible w16cex:durableId="2D8F41FB" w16cex:dateUtc="2026-04-19T08:58:00Z"/>
  <w16cex:commentExtensible w16cex:durableId="2D8F4209" w16cex:dateUtc="2026-04-19T08:59:00Z"/>
  <w16cex:commentExtensible w16cex:durableId="2D8F424E" w16cex:dateUtc="2026-04-19T09:00:00Z"/>
  <w16cex:commentExtensible w16cex:durableId="2D8F4296" w16cex:dateUtc="2026-04-19T09:01:00Z"/>
  <w16cex:commentExtensible w16cex:durableId="2D8F42A7" w16cex:dateUtc="2026-04-19T09:01:00Z"/>
  <w16cex:commentExtensible w16cex:durableId="2D8F42C3" w16cex:dateUtc="2026-04-19T09:02:00Z"/>
  <w16cex:commentExtensible w16cex:durableId="2D8F42DF" w16cex:dateUtc="2026-04-19T09:02:00Z"/>
  <w16cex:commentExtensible w16cex:durableId="2D8F4302" w16cex:dateUtc="2026-04-19T09:03:00Z"/>
  <w16cex:commentExtensible w16cex:durableId="2D8F430F" w16cex:dateUtc="2026-04-19T09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4FA7BA2" w16cid:durableId="2D8F4192"/>
  <w16cid:commentId w16cid:paraId="558DB855" w16cid:durableId="2D8F4199"/>
  <w16cid:commentId w16cid:paraId="621FA644" w16cid:durableId="2D8F41B0"/>
  <w16cid:commentId w16cid:paraId="51B8D463" w16cid:durableId="2D8F41E1"/>
  <w16cid:commentId w16cid:paraId="64CB5DD7" w16cid:durableId="2D8F41FB"/>
  <w16cid:commentId w16cid:paraId="227C19C5" w16cid:durableId="2D8F4209"/>
  <w16cid:commentId w16cid:paraId="581B594C" w16cid:durableId="2D8F424E"/>
  <w16cid:commentId w16cid:paraId="24148078" w16cid:durableId="2D8F4296"/>
  <w16cid:commentId w16cid:paraId="0BC61772" w16cid:durableId="2D8F42A7"/>
  <w16cid:commentId w16cid:paraId="330A72E9" w16cid:durableId="2D8F42C3"/>
  <w16cid:commentId w16cid:paraId="3C61B106" w16cid:durableId="2D8F42DF"/>
  <w16cid:commentId w16cid:paraId="60BF5053" w16cid:durableId="2D8F4302"/>
  <w16cid:commentId w16cid:paraId="364D2C2B" w16cid:durableId="2D8F430F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AEBBA14" w14:textId="77777777" w:rsidR="00C83CB5" w:rsidRDefault="00C83CB5">
      <w:r>
        <w:separator/>
      </w:r>
    </w:p>
    <w:p w14:paraId="204E7021" w14:textId="77777777" w:rsidR="00C83CB5" w:rsidRDefault="00C83CB5"/>
  </w:endnote>
  <w:endnote w:type="continuationSeparator" w:id="0">
    <w:p w14:paraId="650C4ABF" w14:textId="77777777" w:rsidR="00C83CB5" w:rsidRDefault="00C83CB5">
      <w:r>
        <w:continuationSeparator/>
      </w:r>
    </w:p>
    <w:p w14:paraId="239C68B7" w14:textId="77777777" w:rsidR="00C83CB5" w:rsidRDefault="00C83CB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tarSymbol">
    <w:altName w:val="Yu Gothic"/>
    <w:charset w:val="8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T Serif">
    <w:altName w:val="Times New Roman"/>
    <w:charset w:val="CC"/>
    <w:family w:val="roman"/>
    <w:pitch w:val="variable"/>
    <w:sig w:usb0="00000001" w:usb1="5000204B" w:usb2="00000000" w:usb3="00000000" w:csb0="00000097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PT Mono">
    <w:altName w:val="MS Gothic"/>
    <w:charset w:val="CC"/>
    <w:family w:val="modern"/>
    <w:pitch w:val="fixed"/>
    <w:sig w:usb0="00000001" w:usb1="500078EB" w:usb2="00000000" w:usb3="00000000" w:csb0="00000097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E38D77F4-B664-4CE2-B990-15A95C02D2A3}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14050878"/>
      <w:docPartObj>
        <w:docPartGallery w:val="Page Numbers (Top of Page)"/>
        <w:docPartUnique/>
      </w:docPartObj>
    </w:sdtPr>
    <w:sdtContent>
      <w:p w14:paraId="008192FE" w14:textId="162A4FBA" w:rsidR="001801D8" w:rsidRPr="00212F4C" w:rsidRDefault="001801D8" w:rsidP="00B11EB2">
        <w:pPr>
          <w:pStyle w:val="-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A00BB">
          <w:rPr>
            <w:noProof/>
          </w:rPr>
          <w:t>66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34D628C" w14:textId="77777777" w:rsidR="00C83CB5" w:rsidRDefault="00C83CB5">
      <w:r>
        <w:separator/>
      </w:r>
    </w:p>
    <w:p w14:paraId="6ACA500D" w14:textId="77777777" w:rsidR="00C83CB5" w:rsidRDefault="00C83CB5"/>
  </w:footnote>
  <w:footnote w:type="continuationSeparator" w:id="0">
    <w:p w14:paraId="0A8D7137" w14:textId="77777777" w:rsidR="00C83CB5" w:rsidRDefault="00C83CB5">
      <w:r>
        <w:continuationSeparator/>
      </w:r>
    </w:p>
    <w:p w14:paraId="6F3CFA1C" w14:textId="77777777" w:rsidR="00C83CB5" w:rsidRDefault="00C83CB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6"/>
    <w:multiLevelType w:val="singleLevel"/>
    <w:tmpl w:val="EB12A706"/>
    <w:name w:val="WW8Num6"/>
    <w:lvl w:ilvl="0">
      <w:start w:val="1"/>
      <w:numFmt w:val="decimal"/>
      <w:lvlRestart w:val="0"/>
      <w:lvlText w:val="%1)"/>
      <w:lvlJc w:val="left"/>
      <w:pPr>
        <w:tabs>
          <w:tab w:val="num" w:pos="567"/>
        </w:tabs>
        <w:ind w:left="482" w:hanging="482"/>
      </w:pPr>
      <w:rPr>
        <w:rFonts w:ascii="Times New Roman" w:hAnsi="Times New Roman" w:cs="Times New Roman"/>
        <w:sz w:val="28"/>
      </w:rPr>
    </w:lvl>
  </w:abstractNum>
  <w:abstractNum w:abstractNumId="1" w15:restartNumberingAfterBreak="0">
    <w:nsid w:val="00000019"/>
    <w:multiLevelType w:val="multilevel"/>
    <w:tmpl w:val="DBB8C332"/>
    <w:name w:val="WW8Num25"/>
    <w:lvl w:ilvl="0">
      <w:start w:val="1"/>
      <w:numFmt w:val="bullet"/>
      <w:lvlRestart w:val="0"/>
      <w:lvlText w:val="—"/>
      <w:lvlJc w:val="left"/>
      <w:pPr>
        <w:tabs>
          <w:tab w:val="num" w:pos="567"/>
        </w:tabs>
        <w:ind w:left="482" w:hanging="482"/>
      </w:pPr>
      <w:rPr>
        <w:rFonts w:ascii="Times New Roman" w:hAnsi="Times New Roman" w:cs="Times New Roman"/>
        <w:sz w:val="28"/>
        <w:szCs w:val="18"/>
      </w:rPr>
    </w:lvl>
    <w:lvl w:ilvl="1">
      <w:start w:val="1"/>
      <w:numFmt w:val="bullet"/>
      <w:lvlText w:val="°"/>
      <w:lvlJc w:val="left"/>
      <w:pPr>
        <w:tabs>
          <w:tab w:val="num" w:pos="992"/>
        </w:tabs>
        <w:ind w:left="992" w:hanging="567"/>
      </w:pPr>
      <w:rPr>
        <w:rFonts w:ascii="Times New Roman" w:hAnsi="Times New Roman" w:cs="Times New Roman"/>
        <w:position w:val="-8"/>
        <w:sz w:val="28"/>
        <w:szCs w:val="18"/>
      </w:rPr>
    </w:lvl>
    <w:lvl w:ilvl="2">
      <w:start w:val="1"/>
      <w:numFmt w:val="bullet"/>
      <w:lvlText w:val="—"/>
      <w:lvlJc w:val="left"/>
      <w:pPr>
        <w:tabs>
          <w:tab w:val="num" w:pos="1701"/>
        </w:tabs>
        <w:ind w:left="1701" w:hanging="709"/>
      </w:pPr>
      <w:rPr>
        <w:rFonts w:ascii="Times New Roman" w:hAnsi="Times New Roman" w:cs="Times New Roman"/>
        <w:sz w:val="28"/>
        <w:szCs w:val="18"/>
      </w:rPr>
    </w:lvl>
    <w:lvl w:ilvl="3">
      <w:start w:val="1"/>
      <w:numFmt w:val="bullet"/>
      <w:lvlText w:val="°"/>
      <w:lvlJc w:val="left"/>
      <w:pPr>
        <w:tabs>
          <w:tab w:val="num" w:pos="1984"/>
        </w:tabs>
        <w:ind w:left="1984" w:hanging="283"/>
      </w:pPr>
      <w:rPr>
        <w:rFonts w:ascii="Times New Roman" w:hAnsi="Times New Roman" w:cs="Times New Roman"/>
        <w:position w:val="-8"/>
        <w:sz w:val="28"/>
        <w:szCs w:val="18"/>
      </w:rPr>
    </w:lvl>
    <w:lvl w:ilvl="4">
      <w:start w:val="1"/>
      <w:numFmt w:val="bullet"/>
      <w:lvlText w:val=""/>
      <w:lvlJc w:val="left"/>
      <w:pPr>
        <w:tabs>
          <w:tab w:val="num" w:pos="2520"/>
        </w:tabs>
        <w:ind w:left="2520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2880"/>
        </w:tabs>
        <w:ind w:left="2880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3600"/>
        </w:tabs>
        <w:ind w:left="3600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3960"/>
        </w:tabs>
        <w:ind w:left="3960" w:hanging="360"/>
      </w:pPr>
      <w:rPr>
        <w:rFonts w:ascii="StarSymbol" w:hAnsi="StarSymbol" w:cs="StarSymbol"/>
        <w:sz w:val="18"/>
        <w:szCs w:val="18"/>
      </w:rPr>
    </w:lvl>
  </w:abstractNum>
  <w:abstractNum w:abstractNumId="2" w15:restartNumberingAfterBreak="0">
    <w:nsid w:val="0000001C"/>
    <w:multiLevelType w:val="multilevel"/>
    <w:tmpl w:val="74DA3E8E"/>
    <w:name w:val="WW8Num28"/>
    <w:lvl w:ilvl="0">
      <w:start w:val="1"/>
      <w:numFmt w:val="bullet"/>
      <w:lvlRestart w:val="0"/>
      <w:lvlText w:val="—"/>
      <w:lvlJc w:val="left"/>
      <w:pPr>
        <w:tabs>
          <w:tab w:val="num" w:pos="567"/>
        </w:tabs>
        <w:ind w:left="482" w:hanging="482"/>
      </w:pPr>
      <w:rPr>
        <w:rFonts w:ascii="Times New Roman" w:hAnsi="Times New Roman" w:cs="Times New Roman"/>
        <w:sz w:val="28"/>
        <w:szCs w:val="18"/>
      </w:rPr>
    </w:lvl>
    <w:lvl w:ilvl="1">
      <w:start w:val="1"/>
      <w:numFmt w:val="bullet"/>
      <w:lvlText w:val="°"/>
      <w:lvlJc w:val="left"/>
      <w:pPr>
        <w:tabs>
          <w:tab w:val="num" w:pos="992"/>
        </w:tabs>
        <w:ind w:left="992" w:hanging="567"/>
      </w:pPr>
      <w:rPr>
        <w:rFonts w:ascii="Times New Roman" w:hAnsi="Times New Roman" w:cs="Times New Roman"/>
        <w:position w:val="-8"/>
        <w:sz w:val="28"/>
        <w:szCs w:val="18"/>
      </w:rPr>
    </w:lvl>
    <w:lvl w:ilvl="2">
      <w:start w:val="1"/>
      <w:numFmt w:val="bullet"/>
      <w:lvlText w:val="—"/>
      <w:lvlJc w:val="left"/>
      <w:pPr>
        <w:tabs>
          <w:tab w:val="num" w:pos="1701"/>
        </w:tabs>
        <w:ind w:left="1701" w:hanging="709"/>
      </w:pPr>
      <w:rPr>
        <w:rFonts w:ascii="Times New Roman" w:hAnsi="Times New Roman" w:cs="Times New Roman"/>
        <w:sz w:val="28"/>
        <w:szCs w:val="18"/>
      </w:rPr>
    </w:lvl>
    <w:lvl w:ilvl="3">
      <w:start w:val="1"/>
      <w:numFmt w:val="bullet"/>
      <w:lvlText w:val="°"/>
      <w:lvlJc w:val="left"/>
      <w:pPr>
        <w:tabs>
          <w:tab w:val="num" w:pos="1984"/>
        </w:tabs>
        <w:ind w:left="1984" w:hanging="283"/>
      </w:pPr>
      <w:rPr>
        <w:rFonts w:ascii="Times New Roman" w:hAnsi="Times New Roman" w:cs="Times New Roman"/>
        <w:position w:val="-8"/>
        <w:sz w:val="28"/>
        <w:szCs w:val="18"/>
      </w:rPr>
    </w:lvl>
    <w:lvl w:ilvl="4">
      <w:start w:val="1"/>
      <w:numFmt w:val="bullet"/>
      <w:lvlText w:val=""/>
      <w:lvlJc w:val="left"/>
      <w:pPr>
        <w:tabs>
          <w:tab w:val="num" w:pos="3556"/>
        </w:tabs>
        <w:ind w:left="3556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3916"/>
        </w:tabs>
        <w:ind w:left="3916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4276"/>
        </w:tabs>
        <w:ind w:left="4276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4636"/>
        </w:tabs>
        <w:ind w:left="4636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4996"/>
        </w:tabs>
        <w:ind w:left="4996" w:hanging="360"/>
      </w:pPr>
      <w:rPr>
        <w:rFonts w:ascii="StarSymbol" w:hAnsi="StarSymbol" w:cs="StarSymbol"/>
        <w:sz w:val="18"/>
        <w:szCs w:val="18"/>
      </w:rPr>
    </w:lvl>
  </w:abstractNum>
  <w:abstractNum w:abstractNumId="3" w15:restartNumberingAfterBreak="0">
    <w:nsid w:val="022E5BB5"/>
    <w:multiLevelType w:val="multilevel"/>
    <w:tmpl w:val="4058C2E8"/>
    <w:styleLink w:val="1"/>
    <w:lvl w:ilvl="0">
      <w:start w:val="1"/>
      <w:numFmt w:val="decimal"/>
      <w:lvlRestart w:val="0"/>
      <w:lvlText w:val="%1)"/>
      <w:lvlJc w:val="left"/>
      <w:pPr>
        <w:tabs>
          <w:tab w:val="num" w:pos="567"/>
        </w:tabs>
        <w:ind w:left="482" w:hanging="482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1.%2)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3)"/>
      <w:lvlJc w:val="left"/>
      <w:pPr>
        <w:tabs>
          <w:tab w:val="num" w:pos="1701"/>
        </w:tabs>
        <w:ind w:left="1701" w:hanging="709"/>
      </w:pPr>
      <w:rPr>
        <w:rFonts w:ascii="Times New Roman" w:hAnsi="Times New Roman" w:cs="Times New Roman" w:hint="default"/>
        <w:sz w:val="28"/>
      </w:rPr>
    </w:lvl>
    <w:lvl w:ilvl="3">
      <w:start w:val="1"/>
      <w:numFmt w:val="decimal"/>
      <w:lvlText w:val="%1.%2.%3.%4)"/>
      <w:lvlJc w:val="left"/>
      <w:pPr>
        <w:tabs>
          <w:tab w:val="num" w:pos="1984"/>
        </w:tabs>
        <w:ind w:left="1984" w:hanging="283"/>
      </w:pPr>
      <w:rPr>
        <w:rFonts w:ascii="Times New Roman" w:hAnsi="Times New Roman" w:cs="Times New Roman" w:hint="default"/>
        <w:sz w:val="28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4" w15:restartNumberingAfterBreak="0">
    <w:nsid w:val="02EB2671"/>
    <w:multiLevelType w:val="multilevel"/>
    <w:tmpl w:val="1DD2886A"/>
    <w:styleLink w:val="a"/>
    <w:lvl w:ilvl="0">
      <w:start w:val="1"/>
      <w:numFmt w:val="bullet"/>
      <w:lvlRestart w:val="0"/>
      <w:lvlText w:val="—"/>
      <w:lvlJc w:val="left"/>
      <w:pPr>
        <w:tabs>
          <w:tab w:val="num" w:pos="567"/>
        </w:tabs>
        <w:ind w:left="482" w:hanging="482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°"/>
      <w:lvlJc w:val="left"/>
      <w:pPr>
        <w:tabs>
          <w:tab w:val="num" w:pos="992"/>
        </w:tabs>
        <w:ind w:left="992" w:hanging="567"/>
      </w:pPr>
      <w:rPr>
        <w:rFonts w:ascii="Times New Roman" w:hAnsi="Times New Roman" w:cs="Times New Roman" w:hint="default"/>
        <w:position w:val="-8"/>
        <w:sz w:val="28"/>
      </w:rPr>
    </w:lvl>
    <w:lvl w:ilvl="2">
      <w:start w:val="1"/>
      <w:numFmt w:val="bullet"/>
      <w:lvlText w:val="—"/>
      <w:lvlJc w:val="left"/>
      <w:pPr>
        <w:tabs>
          <w:tab w:val="num" w:pos="1701"/>
        </w:tabs>
        <w:ind w:left="1701" w:hanging="709"/>
      </w:pPr>
      <w:rPr>
        <w:rFonts w:ascii="Times New Roman" w:hAnsi="Times New Roman" w:cs="Times New Roman" w:hint="default"/>
        <w:sz w:val="28"/>
      </w:rPr>
    </w:lvl>
    <w:lvl w:ilvl="3">
      <w:start w:val="1"/>
      <w:numFmt w:val="bullet"/>
      <w:lvlText w:val="°"/>
      <w:lvlJc w:val="left"/>
      <w:pPr>
        <w:tabs>
          <w:tab w:val="num" w:pos="1984"/>
        </w:tabs>
        <w:ind w:left="1984" w:hanging="283"/>
      </w:pPr>
      <w:rPr>
        <w:rFonts w:ascii="Times New Roman" w:hAnsi="Times New Roman" w:cs="Times New Roman" w:hint="default"/>
        <w:position w:val="-8"/>
        <w:sz w:val="28"/>
      </w:rPr>
    </w:lvl>
    <w:lvl w:ilvl="4">
      <w:numFmt w:val="bullet"/>
      <w:lvlText w:val="-"/>
      <w:lvlJc w:val="left"/>
      <w:pPr>
        <w:tabs>
          <w:tab w:val="num" w:pos="1845"/>
        </w:tabs>
        <w:ind w:left="1845" w:firstLine="0"/>
      </w:pPr>
      <w:rPr>
        <w:rFonts w:ascii="PT Serif" w:hAnsi="PT Serif" w:hint="default"/>
      </w:rPr>
    </w:lvl>
    <w:lvl w:ilvl="5">
      <w:numFmt w:val="bullet"/>
      <w:lvlText w:val="•"/>
      <w:lvlJc w:val="left"/>
      <w:pPr>
        <w:tabs>
          <w:tab w:val="num" w:pos="2129"/>
        </w:tabs>
        <w:ind w:left="2129" w:firstLine="0"/>
      </w:pPr>
      <w:rPr>
        <w:rFonts w:hint="default"/>
      </w:rPr>
    </w:lvl>
    <w:lvl w:ilvl="6">
      <w:numFmt w:val="bullet"/>
      <w:lvlText w:val="-"/>
      <w:lvlJc w:val="left"/>
      <w:pPr>
        <w:tabs>
          <w:tab w:val="num" w:pos="2413"/>
        </w:tabs>
        <w:ind w:left="2413" w:firstLine="0"/>
      </w:pPr>
      <w:rPr>
        <w:rFonts w:ascii="PT Serif" w:hAnsi="PT Serif" w:hint="default"/>
      </w:rPr>
    </w:lvl>
    <w:lvl w:ilvl="7">
      <w:numFmt w:val="bullet"/>
      <w:lvlText w:val="•"/>
      <w:lvlJc w:val="left"/>
      <w:pPr>
        <w:tabs>
          <w:tab w:val="num" w:pos="2697"/>
        </w:tabs>
        <w:ind w:left="2697" w:firstLine="0"/>
      </w:pPr>
      <w:rPr>
        <w:rFonts w:hint="default"/>
      </w:rPr>
    </w:lvl>
    <w:lvl w:ilvl="8">
      <w:numFmt w:val="bullet"/>
      <w:lvlText w:val="-"/>
      <w:lvlJc w:val="left"/>
      <w:pPr>
        <w:tabs>
          <w:tab w:val="num" w:pos="2981"/>
        </w:tabs>
        <w:ind w:left="2981" w:firstLine="0"/>
      </w:pPr>
      <w:rPr>
        <w:rFonts w:ascii="PT Serif" w:hAnsi="PT Serif" w:hint="default"/>
      </w:rPr>
    </w:lvl>
  </w:abstractNum>
  <w:abstractNum w:abstractNumId="5" w15:restartNumberingAfterBreak="0">
    <w:nsid w:val="05A70058"/>
    <w:multiLevelType w:val="hybridMultilevel"/>
    <w:tmpl w:val="BD4A6DA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DC62271"/>
    <w:multiLevelType w:val="hybridMultilevel"/>
    <w:tmpl w:val="BD4A6DA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0F7355D3"/>
    <w:multiLevelType w:val="hybridMultilevel"/>
    <w:tmpl w:val="EC50510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26D18AB"/>
    <w:multiLevelType w:val="multilevel"/>
    <w:tmpl w:val="A9C8EB3C"/>
    <w:name w:val="маркер"/>
    <w:lvl w:ilvl="0">
      <w:start w:val="1"/>
      <w:numFmt w:val="bullet"/>
      <w:lvlRestart w:val="0"/>
      <w:lvlText w:val="—"/>
      <w:lvlJc w:val="left"/>
      <w:pPr>
        <w:tabs>
          <w:tab w:val="num" w:pos="567"/>
        </w:tabs>
        <w:ind w:left="482" w:hanging="482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°"/>
      <w:lvlJc w:val="left"/>
      <w:pPr>
        <w:tabs>
          <w:tab w:val="num" w:pos="992"/>
        </w:tabs>
        <w:ind w:left="992" w:hanging="567"/>
      </w:pPr>
      <w:rPr>
        <w:rFonts w:ascii="Times New Roman" w:hAnsi="Times New Roman" w:cs="Times New Roman" w:hint="default"/>
        <w:position w:val="-8"/>
        <w:sz w:val="28"/>
      </w:rPr>
    </w:lvl>
    <w:lvl w:ilvl="2">
      <w:start w:val="1"/>
      <w:numFmt w:val="bullet"/>
      <w:lvlText w:val="—"/>
      <w:lvlJc w:val="left"/>
      <w:pPr>
        <w:tabs>
          <w:tab w:val="num" w:pos="1701"/>
        </w:tabs>
        <w:ind w:left="1701" w:hanging="709"/>
      </w:pPr>
      <w:rPr>
        <w:rFonts w:ascii="Times New Roman" w:hAnsi="Times New Roman" w:cs="Times New Roman" w:hint="default"/>
        <w:sz w:val="28"/>
      </w:rPr>
    </w:lvl>
    <w:lvl w:ilvl="3">
      <w:start w:val="1"/>
      <w:numFmt w:val="bullet"/>
      <w:lvlText w:val="°"/>
      <w:lvlJc w:val="left"/>
      <w:pPr>
        <w:tabs>
          <w:tab w:val="num" w:pos="1984"/>
        </w:tabs>
        <w:ind w:left="1984" w:hanging="283"/>
      </w:pPr>
      <w:rPr>
        <w:rFonts w:ascii="Times New Roman" w:hAnsi="Times New Roman" w:cs="Times New Roman" w:hint="default"/>
        <w:position w:val="-8"/>
        <w:sz w:val="28"/>
      </w:rPr>
    </w:lvl>
    <w:lvl w:ilvl="4">
      <w:numFmt w:val="bullet"/>
      <w:lvlText w:val="-"/>
      <w:lvlJc w:val="left"/>
      <w:pPr>
        <w:tabs>
          <w:tab w:val="num" w:pos="2880"/>
        </w:tabs>
        <w:ind w:left="3589" w:hanging="709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tabs>
          <w:tab w:val="num" w:pos="3600"/>
        </w:tabs>
        <w:ind w:left="4309" w:hanging="709"/>
      </w:pPr>
      <w:rPr>
        <w:rFonts w:hint="default"/>
      </w:rPr>
    </w:lvl>
    <w:lvl w:ilvl="6">
      <w:numFmt w:val="bullet"/>
      <w:lvlText w:val="-"/>
      <w:lvlJc w:val="left"/>
      <w:pPr>
        <w:tabs>
          <w:tab w:val="num" w:pos="4320"/>
        </w:tabs>
        <w:ind w:left="5029" w:hanging="709"/>
      </w:pPr>
      <w:rPr>
        <w:rFonts w:ascii="Times New Roman" w:hAnsi="Times New Roman" w:cs="Times New Roman" w:hint="default"/>
      </w:rPr>
    </w:lvl>
    <w:lvl w:ilvl="7">
      <w:numFmt w:val="decimal"/>
      <w:lvlText w:val=""/>
      <w:lvlJc w:val="left"/>
      <w:pPr>
        <w:tabs>
          <w:tab w:val="num" w:pos="5040"/>
        </w:tabs>
        <w:ind w:left="5749" w:hanging="709"/>
      </w:pPr>
      <w:rPr>
        <w:rFonts w:hint="default"/>
      </w:rPr>
    </w:lvl>
    <w:lvl w:ilvl="8">
      <w:numFmt w:val="decimal"/>
      <w:lvlText w:val=""/>
      <w:lvlJc w:val="left"/>
      <w:pPr>
        <w:tabs>
          <w:tab w:val="num" w:pos="5760"/>
        </w:tabs>
        <w:ind w:left="6469" w:hanging="709"/>
      </w:pPr>
      <w:rPr>
        <w:rFonts w:hint="default"/>
      </w:rPr>
    </w:lvl>
  </w:abstractNum>
  <w:abstractNum w:abstractNumId="9" w15:restartNumberingAfterBreak="0">
    <w:nsid w:val="128E1552"/>
    <w:multiLevelType w:val="hybridMultilevel"/>
    <w:tmpl w:val="BD4A6DA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3AD7AA8"/>
    <w:multiLevelType w:val="hybridMultilevel"/>
    <w:tmpl w:val="BD4A6DA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13B81B7E"/>
    <w:multiLevelType w:val="hybridMultilevel"/>
    <w:tmpl w:val="BD4A6DA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16DC3DF2"/>
    <w:multiLevelType w:val="multilevel"/>
    <w:tmpl w:val="D296606E"/>
    <w:styleLink w:val="10"/>
    <w:lvl w:ilvl="0">
      <w:start w:val="1"/>
      <w:numFmt w:val="decimal"/>
      <w:lvlRestart w:val="0"/>
      <w:lvlText w:val="%1)"/>
      <w:lvlJc w:val="left"/>
      <w:pPr>
        <w:tabs>
          <w:tab w:val="num" w:pos="567"/>
        </w:tabs>
        <w:ind w:left="482" w:hanging="482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decimal"/>
      <w:lvlText w:val="%3)"/>
      <w:lvlJc w:val="left"/>
      <w:pPr>
        <w:tabs>
          <w:tab w:val="num" w:pos="1701"/>
        </w:tabs>
        <w:ind w:left="1701" w:hanging="709"/>
      </w:pPr>
      <w:rPr>
        <w:rFonts w:ascii="Times New Roman" w:hAnsi="Times New Roman" w:cs="Times New Roman"/>
        <w:sz w:val="28"/>
      </w:rPr>
    </w:lvl>
    <w:lvl w:ilvl="3">
      <w:start w:val="1"/>
      <w:numFmt w:val="decimal"/>
      <w:lvlText w:val="%1.%2.%3.%4)"/>
      <w:lvlJc w:val="left"/>
      <w:pPr>
        <w:tabs>
          <w:tab w:val="num" w:pos="1984"/>
        </w:tabs>
        <w:ind w:left="1984" w:hanging="283"/>
      </w:pPr>
      <w:rPr>
        <w:rFonts w:ascii="Times New Roman" w:hAnsi="Times New Roman" w:cs="Times New Roman"/>
        <w:sz w:val="28"/>
      </w:r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17EB4CAC"/>
    <w:multiLevelType w:val="hybridMultilevel"/>
    <w:tmpl w:val="BD4A6DA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1DF443A9"/>
    <w:multiLevelType w:val="hybridMultilevel"/>
    <w:tmpl w:val="F8CE874A"/>
    <w:lvl w:ilvl="0" w:tplc="314CB5F6">
      <w:start w:val="1"/>
      <w:numFmt w:val="bullet"/>
      <w:lvlRestart w:val="0"/>
      <w:lvlText w:val="—"/>
      <w:lvlJc w:val="left"/>
      <w:pPr>
        <w:tabs>
          <w:tab w:val="num" w:pos="567"/>
        </w:tabs>
        <w:ind w:left="482" w:hanging="482"/>
      </w:pPr>
      <w:rPr>
        <w:rFonts w:ascii="Times New Roman" w:hAnsi="Times New Roman" w:cs="Times New Roman" w:hint="default"/>
        <w:sz w:val="28"/>
      </w:rPr>
    </w:lvl>
    <w:lvl w:ilvl="1" w:tplc="6EC0457C" w:tentative="1">
      <w:start w:val="1"/>
      <w:numFmt w:val="bullet"/>
      <w:lvlText w:val="°"/>
      <w:lvlJc w:val="left"/>
      <w:pPr>
        <w:tabs>
          <w:tab w:val="num" w:pos="992"/>
        </w:tabs>
        <w:ind w:left="992" w:hanging="567"/>
      </w:pPr>
      <w:rPr>
        <w:rFonts w:ascii="Times New Roman" w:hAnsi="Times New Roman" w:cs="Times New Roman" w:hint="default"/>
        <w:position w:val="-8"/>
        <w:sz w:val="28"/>
      </w:rPr>
    </w:lvl>
    <w:lvl w:ilvl="2" w:tplc="8EAA97D8" w:tentative="1">
      <w:start w:val="1"/>
      <w:numFmt w:val="bullet"/>
      <w:lvlText w:val="—"/>
      <w:lvlJc w:val="left"/>
      <w:pPr>
        <w:tabs>
          <w:tab w:val="num" w:pos="1701"/>
        </w:tabs>
        <w:ind w:left="1701" w:hanging="709"/>
      </w:pPr>
      <w:rPr>
        <w:rFonts w:ascii="Times New Roman" w:hAnsi="Times New Roman" w:cs="Times New Roman" w:hint="default"/>
        <w:sz w:val="28"/>
      </w:rPr>
    </w:lvl>
    <w:lvl w:ilvl="3" w:tplc="98D8376E" w:tentative="1">
      <w:start w:val="1"/>
      <w:numFmt w:val="bullet"/>
      <w:lvlText w:val="°"/>
      <w:lvlJc w:val="left"/>
      <w:pPr>
        <w:tabs>
          <w:tab w:val="num" w:pos="1984"/>
        </w:tabs>
        <w:ind w:left="1984" w:hanging="283"/>
      </w:pPr>
      <w:rPr>
        <w:rFonts w:ascii="Times New Roman" w:hAnsi="Times New Roman" w:cs="Times New Roman" w:hint="default"/>
        <w:position w:val="-8"/>
        <w:sz w:val="28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0B3416"/>
    <w:multiLevelType w:val="hybridMultilevel"/>
    <w:tmpl w:val="BD4A6DA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6ED0BDA"/>
    <w:multiLevelType w:val="hybridMultilevel"/>
    <w:tmpl w:val="BD4A6DA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E7B5B2A"/>
    <w:multiLevelType w:val="hybridMultilevel"/>
    <w:tmpl w:val="C3B0B3D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022425B"/>
    <w:multiLevelType w:val="hybridMultilevel"/>
    <w:tmpl w:val="C3B0B3D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4B07B0F"/>
    <w:multiLevelType w:val="hybridMultilevel"/>
    <w:tmpl w:val="556A2CA6"/>
    <w:lvl w:ilvl="0" w:tplc="38F43728">
      <w:start w:val="1"/>
      <w:numFmt w:val="decimal"/>
      <w:lvlText w:val="%1)"/>
      <w:lvlJc w:val="left"/>
      <w:pPr>
        <w:ind w:left="1429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8774778"/>
    <w:multiLevelType w:val="hybridMultilevel"/>
    <w:tmpl w:val="BD4A6DA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4D003CB8"/>
    <w:multiLevelType w:val="hybridMultilevel"/>
    <w:tmpl w:val="C3B0B3D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D3D703D"/>
    <w:multiLevelType w:val="hybridMultilevel"/>
    <w:tmpl w:val="BD4A6DA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AE720F5"/>
    <w:multiLevelType w:val="hybridMultilevel"/>
    <w:tmpl w:val="C236381C"/>
    <w:lvl w:ilvl="0" w:tplc="F48069FA">
      <w:start w:val="1"/>
      <w:numFmt w:val="decimal"/>
      <w:lvlText w:val="%1)"/>
      <w:lvlJc w:val="left"/>
      <w:pPr>
        <w:ind w:left="1429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5DFA0040"/>
    <w:multiLevelType w:val="hybridMultilevel"/>
    <w:tmpl w:val="C3B0B3D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5F60292E"/>
    <w:multiLevelType w:val="hybridMultilevel"/>
    <w:tmpl w:val="C236381C"/>
    <w:lvl w:ilvl="0" w:tplc="F48069FA">
      <w:start w:val="1"/>
      <w:numFmt w:val="decimal"/>
      <w:lvlText w:val="%1)"/>
      <w:lvlJc w:val="left"/>
      <w:pPr>
        <w:ind w:left="1429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602B12C2"/>
    <w:multiLevelType w:val="hybridMultilevel"/>
    <w:tmpl w:val="C236381C"/>
    <w:lvl w:ilvl="0" w:tplc="F48069FA">
      <w:start w:val="1"/>
      <w:numFmt w:val="decimal"/>
      <w:lvlText w:val="%1)"/>
      <w:lvlJc w:val="left"/>
      <w:pPr>
        <w:ind w:left="1429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699558B5"/>
    <w:multiLevelType w:val="hybridMultilevel"/>
    <w:tmpl w:val="BD4A6DA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6C2F0ABB"/>
    <w:multiLevelType w:val="multilevel"/>
    <w:tmpl w:val="AF668880"/>
    <w:styleLink w:val="11"/>
    <w:lvl w:ilvl="0">
      <w:start w:val="1"/>
      <w:numFmt w:val="decimal"/>
      <w:lvlRestart w:val="0"/>
      <w:lvlText w:val="%1)"/>
      <w:lvlJc w:val="left"/>
      <w:pPr>
        <w:tabs>
          <w:tab w:val="num" w:pos="567"/>
        </w:tabs>
        <w:ind w:left="482" w:hanging="482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1.%2)"/>
      <w:lvlJc w:val="left"/>
      <w:pPr>
        <w:tabs>
          <w:tab w:val="num" w:pos="720"/>
        </w:tabs>
        <w:ind w:left="1200" w:hanging="480"/>
      </w:pPr>
      <w:rPr>
        <w:rFonts w:hint="default"/>
      </w:rPr>
    </w:lvl>
    <w:lvl w:ilvl="2">
      <w:start w:val="1"/>
      <w:numFmt w:val="bullet"/>
      <w:lvlText w:val=" "/>
      <w:lvlJc w:val="left"/>
      <w:pPr>
        <w:tabs>
          <w:tab w:val="num" w:pos="1701"/>
        </w:tabs>
        <w:ind w:left="1701" w:hanging="709"/>
      </w:pPr>
      <w:rPr>
        <w:rFonts w:ascii="Times New Roman" w:hAnsi="Times New Roman" w:cs="Times New Roman" w:hint="default"/>
        <w:sz w:val="28"/>
      </w:rPr>
    </w:lvl>
    <w:lvl w:ilvl="3">
      <w:start w:val="1"/>
      <w:numFmt w:val="bullet"/>
      <w:lvlText w:val=" "/>
      <w:lvlJc w:val="left"/>
      <w:pPr>
        <w:tabs>
          <w:tab w:val="num" w:pos="1984"/>
        </w:tabs>
        <w:ind w:left="1984" w:hanging="283"/>
      </w:pPr>
      <w:rPr>
        <w:rFonts w:ascii="Times New Roman" w:hAnsi="Times New Roman" w:cs="Times New Roman" w:hint="default"/>
        <w:position w:val="-8"/>
        <w:sz w:val="28"/>
      </w:r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  <w:rPr>
        <w:rFonts w:hint="default"/>
      </w:r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  <w:rPr>
        <w:rFonts w:hint="default"/>
      </w:r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9" w15:restartNumberingAfterBreak="0">
    <w:nsid w:val="76612726"/>
    <w:multiLevelType w:val="hybridMultilevel"/>
    <w:tmpl w:val="BD4A6DA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799221F3"/>
    <w:multiLevelType w:val="multilevel"/>
    <w:tmpl w:val="89A86DD8"/>
    <w:lvl w:ilvl="0">
      <w:start w:val="1"/>
      <w:numFmt w:val="decimal"/>
      <w:pStyle w:val="12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1569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i w:val="0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i w:val="0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i w:val="0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31" w15:restartNumberingAfterBreak="0">
    <w:nsid w:val="7BB346D8"/>
    <w:multiLevelType w:val="hybridMultilevel"/>
    <w:tmpl w:val="BD4A6DA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30"/>
  </w:num>
  <w:num w:numId="2">
    <w:abstractNumId w:val="28"/>
  </w:num>
  <w:num w:numId="3">
    <w:abstractNumId w:val="12"/>
  </w:num>
  <w:num w:numId="4">
    <w:abstractNumId w:val="3"/>
  </w:num>
  <w:num w:numId="5">
    <w:abstractNumId w:val="4"/>
  </w:num>
  <w:num w:numId="6">
    <w:abstractNumId w:val="14"/>
  </w:num>
  <w:num w:numId="7">
    <w:abstractNumId w:val="11"/>
  </w:num>
  <w:num w:numId="8">
    <w:abstractNumId w:val="29"/>
  </w:num>
  <w:num w:numId="9">
    <w:abstractNumId w:val="6"/>
  </w:num>
  <w:num w:numId="10">
    <w:abstractNumId w:val="13"/>
  </w:num>
  <w:num w:numId="11">
    <w:abstractNumId w:val="15"/>
  </w:num>
  <w:num w:numId="12">
    <w:abstractNumId w:val="20"/>
  </w:num>
  <w:num w:numId="13">
    <w:abstractNumId w:val="31"/>
  </w:num>
  <w:num w:numId="14">
    <w:abstractNumId w:val="16"/>
  </w:num>
  <w:num w:numId="15">
    <w:abstractNumId w:val="9"/>
  </w:num>
  <w:num w:numId="16">
    <w:abstractNumId w:val="5"/>
  </w:num>
  <w:num w:numId="17">
    <w:abstractNumId w:val="10"/>
  </w:num>
  <w:num w:numId="18">
    <w:abstractNumId w:val="27"/>
  </w:num>
  <w:num w:numId="19">
    <w:abstractNumId w:val="7"/>
  </w:num>
  <w:num w:numId="20">
    <w:abstractNumId w:val="19"/>
  </w:num>
  <w:num w:numId="21">
    <w:abstractNumId w:val="25"/>
  </w:num>
  <w:num w:numId="22">
    <w:abstractNumId w:val="23"/>
  </w:num>
  <w:num w:numId="23">
    <w:abstractNumId w:val="26"/>
  </w:num>
  <w:num w:numId="24">
    <w:abstractNumId w:val="18"/>
  </w:num>
  <w:num w:numId="25">
    <w:abstractNumId w:val="21"/>
  </w:num>
  <w:num w:numId="26">
    <w:abstractNumId w:val="24"/>
  </w:num>
  <w:num w:numId="27">
    <w:abstractNumId w:val="17"/>
  </w:num>
  <w:num w:numId="28">
    <w:abstractNumId w:val="22"/>
  </w:num>
  <w:numIdMacAtCleanup w:val="28"/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it_centre">
    <w15:presenceInfo w15:providerId="None" w15:userId="it_centr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saveSubsetFonts/>
  <w:proofState w:spelling="clean" w:grammar="clean"/>
  <w:attachedTemplate r:id="rId1"/>
  <w:stylePaneFormatFilter w:val="1704" w:allStyles="0" w:customStyles="0" w:latentStyles="1" w:stylesInUse="0" w:headingStyles="0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0"/>
  <w:defaultTabStop w:val="720"/>
  <w:autoHyphenation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4658"/>
    <w:rsid w:val="00000AFE"/>
    <w:rsid w:val="000012D1"/>
    <w:rsid w:val="00001DF8"/>
    <w:rsid w:val="00003208"/>
    <w:rsid w:val="00004248"/>
    <w:rsid w:val="00004359"/>
    <w:rsid w:val="0000453B"/>
    <w:rsid w:val="00010591"/>
    <w:rsid w:val="00015692"/>
    <w:rsid w:val="00015DB1"/>
    <w:rsid w:val="0001752B"/>
    <w:rsid w:val="000176F3"/>
    <w:rsid w:val="00017A45"/>
    <w:rsid w:val="00020A7E"/>
    <w:rsid w:val="00021A2E"/>
    <w:rsid w:val="00021B68"/>
    <w:rsid w:val="00021BA9"/>
    <w:rsid w:val="00023407"/>
    <w:rsid w:val="0002385A"/>
    <w:rsid w:val="000242B9"/>
    <w:rsid w:val="0002528F"/>
    <w:rsid w:val="000255F1"/>
    <w:rsid w:val="00025DC7"/>
    <w:rsid w:val="000268A4"/>
    <w:rsid w:val="00027DF7"/>
    <w:rsid w:val="00030D76"/>
    <w:rsid w:val="00032CBC"/>
    <w:rsid w:val="0003529C"/>
    <w:rsid w:val="00040C82"/>
    <w:rsid w:val="00041A87"/>
    <w:rsid w:val="000453CE"/>
    <w:rsid w:val="00046D2E"/>
    <w:rsid w:val="00046F15"/>
    <w:rsid w:val="00055F4E"/>
    <w:rsid w:val="00056CB5"/>
    <w:rsid w:val="00057C3A"/>
    <w:rsid w:val="00062618"/>
    <w:rsid w:val="00063137"/>
    <w:rsid w:val="00067994"/>
    <w:rsid w:val="00067AC1"/>
    <w:rsid w:val="00070917"/>
    <w:rsid w:val="00080DB6"/>
    <w:rsid w:val="000816DD"/>
    <w:rsid w:val="00081EE5"/>
    <w:rsid w:val="00083129"/>
    <w:rsid w:val="00083ED9"/>
    <w:rsid w:val="00094165"/>
    <w:rsid w:val="000960BE"/>
    <w:rsid w:val="000978B5"/>
    <w:rsid w:val="00097BC6"/>
    <w:rsid w:val="000A0AEC"/>
    <w:rsid w:val="000A0BB9"/>
    <w:rsid w:val="000A22CC"/>
    <w:rsid w:val="000A43BC"/>
    <w:rsid w:val="000A6C76"/>
    <w:rsid w:val="000A6CC4"/>
    <w:rsid w:val="000B01C1"/>
    <w:rsid w:val="000B2F74"/>
    <w:rsid w:val="000B39C4"/>
    <w:rsid w:val="000B4826"/>
    <w:rsid w:val="000B7CA3"/>
    <w:rsid w:val="000C383D"/>
    <w:rsid w:val="000C394B"/>
    <w:rsid w:val="000C48D3"/>
    <w:rsid w:val="000D2362"/>
    <w:rsid w:val="000D245F"/>
    <w:rsid w:val="000D3D6E"/>
    <w:rsid w:val="000D53C8"/>
    <w:rsid w:val="000D6B78"/>
    <w:rsid w:val="000E102D"/>
    <w:rsid w:val="000E22A5"/>
    <w:rsid w:val="000E6142"/>
    <w:rsid w:val="000F05ED"/>
    <w:rsid w:val="000F5E5F"/>
    <w:rsid w:val="000F6F00"/>
    <w:rsid w:val="000F721A"/>
    <w:rsid w:val="0010072A"/>
    <w:rsid w:val="00103832"/>
    <w:rsid w:val="00104E38"/>
    <w:rsid w:val="00105A17"/>
    <w:rsid w:val="00105BC6"/>
    <w:rsid w:val="00107FFA"/>
    <w:rsid w:val="00112F91"/>
    <w:rsid w:val="001140A4"/>
    <w:rsid w:val="001164F8"/>
    <w:rsid w:val="00117440"/>
    <w:rsid w:val="00117529"/>
    <w:rsid w:val="001218EB"/>
    <w:rsid w:val="00121CA6"/>
    <w:rsid w:val="00126884"/>
    <w:rsid w:val="00132306"/>
    <w:rsid w:val="00135B91"/>
    <w:rsid w:val="0013679E"/>
    <w:rsid w:val="001400AC"/>
    <w:rsid w:val="0014031B"/>
    <w:rsid w:val="00141DDF"/>
    <w:rsid w:val="00143FFE"/>
    <w:rsid w:val="00145BD7"/>
    <w:rsid w:val="00146041"/>
    <w:rsid w:val="00146574"/>
    <w:rsid w:val="00151FBE"/>
    <w:rsid w:val="0015326F"/>
    <w:rsid w:val="0015478D"/>
    <w:rsid w:val="00154E0B"/>
    <w:rsid w:val="001553C4"/>
    <w:rsid w:val="00156102"/>
    <w:rsid w:val="00156E3F"/>
    <w:rsid w:val="00157484"/>
    <w:rsid w:val="00157D0D"/>
    <w:rsid w:val="001603C7"/>
    <w:rsid w:val="00160CA5"/>
    <w:rsid w:val="00160F3F"/>
    <w:rsid w:val="001653DD"/>
    <w:rsid w:val="0017108A"/>
    <w:rsid w:val="0017117E"/>
    <w:rsid w:val="0017132D"/>
    <w:rsid w:val="00171C22"/>
    <w:rsid w:val="00172631"/>
    <w:rsid w:val="00172BD5"/>
    <w:rsid w:val="00174271"/>
    <w:rsid w:val="00176243"/>
    <w:rsid w:val="00176988"/>
    <w:rsid w:val="001801D8"/>
    <w:rsid w:val="00181B6D"/>
    <w:rsid w:val="00182128"/>
    <w:rsid w:val="001834D2"/>
    <w:rsid w:val="00184184"/>
    <w:rsid w:val="00184B42"/>
    <w:rsid w:val="00191CD4"/>
    <w:rsid w:val="00196356"/>
    <w:rsid w:val="001968AC"/>
    <w:rsid w:val="001A12E1"/>
    <w:rsid w:val="001A3047"/>
    <w:rsid w:val="001A3339"/>
    <w:rsid w:val="001A4757"/>
    <w:rsid w:val="001B17C3"/>
    <w:rsid w:val="001B2937"/>
    <w:rsid w:val="001B2B71"/>
    <w:rsid w:val="001B345B"/>
    <w:rsid w:val="001B4098"/>
    <w:rsid w:val="001B433E"/>
    <w:rsid w:val="001B55C5"/>
    <w:rsid w:val="001B55D1"/>
    <w:rsid w:val="001B721B"/>
    <w:rsid w:val="001C0DDD"/>
    <w:rsid w:val="001C2787"/>
    <w:rsid w:val="001C53B7"/>
    <w:rsid w:val="001D077C"/>
    <w:rsid w:val="001E1BF8"/>
    <w:rsid w:val="001E3691"/>
    <w:rsid w:val="001E44B1"/>
    <w:rsid w:val="001E4BCC"/>
    <w:rsid w:val="001E4C62"/>
    <w:rsid w:val="001E553D"/>
    <w:rsid w:val="001E7369"/>
    <w:rsid w:val="001F2587"/>
    <w:rsid w:val="001F31DB"/>
    <w:rsid w:val="001F4390"/>
    <w:rsid w:val="001F5996"/>
    <w:rsid w:val="001F68CA"/>
    <w:rsid w:val="001F73AB"/>
    <w:rsid w:val="0020056E"/>
    <w:rsid w:val="00200C80"/>
    <w:rsid w:val="0020195C"/>
    <w:rsid w:val="002021DA"/>
    <w:rsid w:val="002046D6"/>
    <w:rsid w:val="00204A8C"/>
    <w:rsid w:val="002051FB"/>
    <w:rsid w:val="00207EF8"/>
    <w:rsid w:val="002127C0"/>
    <w:rsid w:val="00212F4C"/>
    <w:rsid w:val="00220885"/>
    <w:rsid w:val="00220B81"/>
    <w:rsid w:val="00220FB0"/>
    <w:rsid w:val="002262F8"/>
    <w:rsid w:val="00226E09"/>
    <w:rsid w:val="00231367"/>
    <w:rsid w:val="002321BF"/>
    <w:rsid w:val="0023395F"/>
    <w:rsid w:val="00233BA3"/>
    <w:rsid w:val="002355FF"/>
    <w:rsid w:val="00235916"/>
    <w:rsid w:val="00240511"/>
    <w:rsid w:val="00241110"/>
    <w:rsid w:val="00242378"/>
    <w:rsid w:val="00247E07"/>
    <w:rsid w:val="00250515"/>
    <w:rsid w:val="00252CB8"/>
    <w:rsid w:val="0025355B"/>
    <w:rsid w:val="00254095"/>
    <w:rsid w:val="00255CDD"/>
    <w:rsid w:val="00256C94"/>
    <w:rsid w:val="00256DD0"/>
    <w:rsid w:val="00256E94"/>
    <w:rsid w:val="00257494"/>
    <w:rsid w:val="002578C0"/>
    <w:rsid w:val="0026070D"/>
    <w:rsid w:val="0026256D"/>
    <w:rsid w:val="00263176"/>
    <w:rsid w:val="00267695"/>
    <w:rsid w:val="00271AB7"/>
    <w:rsid w:val="00273E22"/>
    <w:rsid w:val="002741F8"/>
    <w:rsid w:val="00280167"/>
    <w:rsid w:val="00283038"/>
    <w:rsid w:val="00284106"/>
    <w:rsid w:val="00293F4E"/>
    <w:rsid w:val="002A0420"/>
    <w:rsid w:val="002A190E"/>
    <w:rsid w:val="002A3D2B"/>
    <w:rsid w:val="002B0155"/>
    <w:rsid w:val="002B069C"/>
    <w:rsid w:val="002B18A3"/>
    <w:rsid w:val="002B5CA6"/>
    <w:rsid w:val="002B6D3A"/>
    <w:rsid w:val="002B7727"/>
    <w:rsid w:val="002B7C3A"/>
    <w:rsid w:val="002C0BB1"/>
    <w:rsid w:val="002C1E4F"/>
    <w:rsid w:val="002C2113"/>
    <w:rsid w:val="002C2C44"/>
    <w:rsid w:val="002C6E42"/>
    <w:rsid w:val="002C6FF2"/>
    <w:rsid w:val="002C74D9"/>
    <w:rsid w:val="002D036C"/>
    <w:rsid w:val="002D6E2A"/>
    <w:rsid w:val="002E619A"/>
    <w:rsid w:val="002E6543"/>
    <w:rsid w:val="002F3799"/>
    <w:rsid w:val="002F4C67"/>
    <w:rsid w:val="002F543F"/>
    <w:rsid w:val="002F6115"/>
    <w:rsid w:val="002F7C81"/>
    <w:rsid w:val="003020C9"/>
    <w:rsid w:val="0030229D"/>
    <w:rsid w:val="00302BEF"/>
    <w:rsid w:val="00303182"/>
    <w:rsid w:val="00304409"/>
    <w:rsid w:val="00305663"/>
    <w:rsid w:val="0030775A"/>
    <w:rsid w:val="00307A2E"/>
    <w:rsid w:val="00311D8B"/>
    <w:rsid w:val="0031265D"/>
    <w:rsid w:val="00312B54"/>
    <w:rsid w:val="00313643"/>
    <w:rsid w:val="00313972"/>
    <w:rsid w:val="003201BC"/>
    <w:rsid w:val="00320A3B"/>
    <w:rsid w:val="003235E2"/>
    <w:rsid w:val="003243BE"/>
    <w:rsid w:val="00331195"/>
    <w:rsid w:val="00331873"/>
    <w:rsid w:val="00332EBA"/>
    <w:rsid w:val="00334006"/>
    <w:rsid w:val="00334200"/>
    <w:rsid w:val="00334A96"/>
    <w:rsid w:val="00337250"/>
    <w:rsid w:val="00340A56"/>
    <w:rsid w:val="00340E69"/>
    <w:rsid w:val="003410F0"/>
    <w:rsid w:val="003421EC"/>
    <w:rsid w:val="003442B2"/>
    <w:rsid w:val="00344B74"/>
    <w:rsid w:val="0034552C"/>
    <w:rsid w:val="00346201"/>
    <w:rsid w:val="003471EB"/>
    <w:rsid w:val="00353985"/>
    <w:rsid w:val="003572F1"/>
    <w:rsid w:val="00363441"/>
    <w:rsid w:val="003660B4"/>
    <w:rsid w:val="00373378"/>
    <w:rsid w:val="00373E80"/>
    <w:rsid w:val="00374450"/>
    <w:rsid w:val="0037748A"/>
    <w:rsid w:val="003818D0"/>
    <w:rsid w:val="00383618"/>
    <w:rsid w:val="00385D2F"/>
    <w:rsid w:val="003876FA"/>
    <w:rsid w:val="0038773B"/>
    <w:rsid w:val="00387877"/>
    <w:rsid w:val="00394650"/>
    <w:rsid w:val="003960A4"/>
    <w:rsid w:val="00397646"/>
    <w:rsid w:val="00397F09"/>
    <w:rsid w:val="003A033A"/>
    <w:rsid w:val="003A13B7"/>
    <w:rsid w:val="003A1521"/>
    <w:rsid w:val="003A1631"/>
    <w:rsid w:val="003A201A"/>
    <w:rsid w:val="003A435A"/>
    <w:rsid w:val="003A4C77"/>
    <w:rsid w:val="003A5109"/>
    <w:rsid w:val="003A5A0C"/>
    <w:rsid w:val="003A6AC6"/>
    <w:rsid w:val="003B2704"/>
    <w:rsid w:val="003B2C38"/>
    <w:rsid w:val="003B7170"/>
    <w:rsid w:val="003B75A6"/>
    <w:rsid w:val="003C0B0F"/>
    <w:rsid w:val="003C0FE5"/>
    <w:rsid w:val="003C10F7"/>
    <w:rsid w:val="003C2795"/>
    <w:rsid w:val="003C37B6"/>
    <w:rsid w:val="003D34CA"/>
    <w:rsid w:val="003D367E"/>
    <w:rsid w:val="003D4C8D"/>
    <w:rsid w:val="003D4F56"/>
    <w:rsid w:val="003D7B9C"/>
    <w:rsid w:val="003E295F"/>
    <w:rsid w:val="003E2E48"/>
    <w:rsid w:val="003E59A8"/>
    <w:rsid w:val="003F1402"/>
    <w:rsid w:val="003F73DF"/>
    <w:rsid w:val="003F7702"/>
    <w:rsid w:val="00400EAD"/>
    <w:rsid w:val="00405D66"/>
    <w:rsid w:val="004062C7"/>
    <w:rsid w:val="00407ADE"/>
    <w:rsid w:val="00410D6E"/>
    <w:rsid w:val="004111E6"/>
    <w:rsid w:val="00412B02"/>
    <w:rsid w:val="00416826"/>
    <w:rsid w:val="00416ECF"/>
    <w:rsid w:val="004200A0"/>
    <w:rsid w:val="00425618"/>
    <w:rsid w:val="004309EA"/>
    <w:rsid w:val="00431851"/>
    <w:rsid w:val="004318F8"/>
    <w:rsid w:val="004338BB"/>
    <w:rsid w:val="0043513D"/>
    <w:rsid w:val="004355E5"/>
    <w:rsid w:val="00435CBE"/>
    <w:rsid w:val="00435DBB"/>
    <w:rsid w:val="004364FE"/>
    <w:rsid w:val="00436CEF"/>
    <w:rsid w:val="004377E8"/>
    <w:rsid w:val="00437EDD"/>
    <w:rsid w:val="00442CD5"/>
    <w:rsid w:val="00444353"/>
    <w:rsid w:val="00444B2C"/>
    <w:rsid w:val="00451667"/>
    <w:rsid w:val="004538D6"/>
    <w:rsid w:val="004550BE"/>
    <w:rsid w:val="00455CDA"/>
    <w:rsid w:val="0045677F"/>
    <w:rsid w:val="00457261"/>
    <w:rsid w:val="00457322"/>
    <w:rsid w:val="00460B77"/>
    <w:rsid w:val="00461473"/>
    <w:rsid w:val="0046382F"/>
    <w:rsid w:val="00463A9F"/>
    <w:rsid w:val="00465ABD"/>
    <w:rsid w:val="00467E28"/>
    <w:rsid w:val="00471166"/>
    <w:rsid w:val="00473C0A"/>
    <w:rsid w:val="00474312"/>
    <w:rsid w:val="00474C8F"/>
    <w:rsid w:val="00474E5B"/>
    <w:rsid w:val="004770B6"/>
    <w:rsid w:val="00480141"/>
    <w:rsid w:val="00480DFA"/>
    <w:rsid w:val="0048267C"/>
    <w:rsid w:val="00483EBB"/>
    <w:rsid w:val="00485421"/>
    <w:rsid w:val="00485D8E"/>
    <w:rsid w:val="004868AF"/>
    <w:rsid w:val="004873CA"/>
    <w:rsid w:val="00490355"/>
    <w:rsid w:val="00492047"/>
    <w:rsid w:val="004929FA"/>
    <w:rsid w:val="00492AD7"/>
    <w:rsid w:val="0049336A"/>
    <w:rsid w:val="0049434B"/>
    <w:rsid w:val="00496435"/>
    <w:rsid w:val="00496625"/>
    <w:rsid w:val="004A0E2E"/>
    <w:rsid w:val="004A2330"/>
    <w:rsid w:val="004A27B6"/>
    <w:rsid w:val="004A36CF"/>
    <w:rsid w:val="004A457A"/>
    <w:rsid w:val="004A4C04"/>
    <w:rsid w:val="004B0554"/>
    <w:rsid w:val="004B267D"/>
    <w:rsid w:val="004B50B8"/>
    <w:rsid w:val="004C046F"/>
    <w:rsid w:val="004C0480"/>
    <w:rsid w:val="004C1942"/>
    <w:rsid w:val="004C2DD7"/>
    <w:rsid w:val="004C46FF"/>
    <w:rsid w:val="004C57B2"/>
    <w:rsid w:val="004D0694"/>
    <w:rsid w:val="004D15E9"/>
    <w:rsid w:val="004D2FB9"/>
    <w:rsid w:val="004D546A"/>
    <w:rsid w:val="004D57A9"/>
    <w:rsid w:val="004D7071"/>
    <w:rsid w:val="004E2510"/>
    <w:rsid w:val="004E3332"/>
    <w:rsid w:val="004E33A1"/>
    <w:rsid w:val="004E4540"/>
    <w:rsid w:val="004E5860"/>
    <w:rsid w:val="004E70EE"/>
    <w:rsid w:val="004E7FA2"/>
    <w:rsid w:val="004F0C75"/>
    <w:rsid w:val="004F1FB5"/>
    <w:rsid w:val="004F381D"/>
    <w:rsid w:val="004F3E94"/>
    <w:rsid w:val="004F539B"/>
    <w:rsid w:val="00500DF0"/>
    <w:rsid w:val="00500EDB"/>
    <w:rsid w:val="0050150C"/>
    <w:rsid w:val="0050217B"/>
    <w:rsid w:val="00503B35"/>
    <w:rsid w:val="00503D2A"/>
    <w:rsid w:val="00503D83"/>
    <w:rsid w:val="0050665E"/>
    <w:rsid w:val="00507BD5"/>
    <w:rsid w:val="00507D2E"/>
    <w:rsid w:val="005107F3"/>
    <w:rsid w:val="00514AF5"/>
    <w:rsid w:val="0051539D"/>
    <w:rsid w:val="005159D4"/>
    <w:rsid w:val="005165B7"/>
    <w:rsid w:val="00516B43"/>
    <w:rsid w:val="005200B5"/>
    <w:rsid w:val="005218D9"/>
    <w:rsid w:val="0052476A"/>
    <w:rsid w:val="00530931"/>
    <w:rsid w:val="00532E2C"/>
    <w:rsid w:val="005349D3"/>
    <w:rsid w:val="00540810"/>
    <w:rsid w:val="00541EE2"/>
    <w:rsid w:val="00545C26"/>
    <w:rsid w:val="00546E61"/>
    <w:rsid w:val="0054709A"/>
    <w:rsid w:val="00550A5E"/>
    <w:rsid w:val="005518E6"/>
    <w:rsid w:val="005519FB"/>
    <w:rsid w:val="00552C6E"/>
    <w:rsid w:val="00554A9E"/>
    <w:rsid w:val="005555A5"/>
    <w:rsid w:val="005605EA"/>
    <w:rsid w:val="00560DB6"/>
    <w:rsid w:val="00561F5F"/>
    <w:rsid w:val="00563EDD"/>
    <w:rsid w:val="005675B7"/>
    <w:rsid w:val="00567B64"/>
    <w:rsid w:val="0057053A"/>
    <w:rsid w:val="0057123A"/>
    <w:rsid w:val="00580EEC"/>
    <w:rsid w:val="005819B8"/>
    <w:rsid w:val="005848D8"/>
    <w:rsid w:val="00592A0A"/>
    <w:rsid w:val="00592EF8"/>
    <w:rsid w:val="00593BBB"/>
    <w:rsid w:val="00597BA4"/>
    <w:rsid w:val="005A0AF0"/>
    <w:rsid w:val="005A5848"/>
    <w:rsid w:val="005B0935"/>
    <w:rsid w:val="005B1C35"/>
    <w:rsid w:val="005B59B4"/>
    <w:rsid w:val="005C2D0B"/>
    <w:rsid w:val="005C5CAE"/>
    <w:rsid w:val="005C73C3"/>
    <w:rsid w:val="005C7EE6"/>
    <w:rsid w:val="005E1200"/>
    <w:rsid w:val="005E18EA"/>
    <w:rsid w:val="005E4E1F"/>
    <w:rsid w:val="005E721F"/>
    <w:rsid w:val="005E7623"/>
    <w:rsid w:val="005F2444"/>
    <w:rsid w:val="005F2AB8"/>
    <w:rsid w:val="005F3EB5"/>
    <w:rsid w:val="005F544E"/>
    <w:rsid w:val="005F579F"/>
    <w:rsid w:val="005F5987"/>
    <w:rsid w:val="005F5C6C"/>
    <w:rsid w:val="005F6B1B"/>
    <w:rsid w:val="005F6FB4"/>
    <w:rsid w:val="00601B1C"/>
    <w:rsid w:val="00601E11"/>
    <w:rsid w:val="00602325"/>
    <w:rsid w:val="006043ED"/>
    <w:rsid w:val="00606BF2"/>
    <w:rsid w:val="00606C39"/>
    <w:rsid w:val="00606D40"/>
    <w:rsid w:val="006073B0"/>
    <w:rsid w:val="006102CC"/>
    <w:rsid w:val="00611366"/>
    <w:rsid w:val="006117E3"/>
    <w:rsid w:val="0061285D"/>
    <w:rsid w:val="00612BB1"/>
    <w:rsid w:val="00615166"/>
    <w:rsid w:val="0061701F"/>
    <w:rsid w:val="00622F46"/>
    <w:rsid w:val="00623211"/>
    <w:rsid w:val="006240A8"/>
    <w:rsid w:val="00624E75"/>
    <w:rsid w:val="00627488"/>
    <w:rsid w:val="0063152E"/>
    <w:rsid w:val="00631904"/>
    <w:rsid w:val="00632031"/>
    <w:rsid w:val="0063306E"/>
    <w:rsid w:val="00633C6F"/>
    <w:rsid w:val="0063544A"/>
    <w:rsid w:val="00635BF8"/>
    <w:rsid w:val="00636DBA"/>
    <w:rsid w:val="00636EBA"/>
    <w:rsid w:val="00637919"/>
    <w:rsid w:val="00637EEF"/>
    <w:rsid w:val="0064015A"/>
    <w:rsid w:val="00643132"/>
    <w:rsid w:val="0064587A"/>
    <w:rsid w:val="00647AF1"/>
    <w:rsid w:val="006507E1"/>
    <w:rsid w:val="00651F8B"/>
    <w:rsid w:val="0065387F"/>
    <w:rsid w:val="00653BF6"/>
    <w:rsid w:val="00657E8A"/>
    <w:rsid w:val="00661C4A"/>
    <w:rsid w:val="006622CF"/>
    <w:rsid w:val="00663E46"/>
    <w:rsid w:val="00663FC1"/>
    <w:rsid w:val="006654AC"/>
    <w:rsid w:val="006659C3"/>
    <w:rsid w:val="00666ABC"/>
    <w:rsid w:val="00667192"/>
    <w:rsid w:val="0067025E"/>
    <w:rsid w:val="00670693"/>
    <w:rsid w:val="006717E7"/>
    <w:rsid w:val="006726FB"/>
    <w:rsid w:val="00672C68"/>
    <w:rsid w:val="00677087"/>
    <w:rsid w:val="0067723C"/>
    <w:rsid w:val="0068237E"/>
    <w:rsid w:val="00683234"/>
    <w:rsid w:val="006832D4"/>
    <w:rsid w:val="00686EBE"/>
    <w:rsid w:val="00686ED6"/>
    <w:rsid w:val="00692C70"/>
    <w:rsid w:val="00694513"/>
    <w:rsid w:val="0069580B"/>
    <w:rsid w:val="00696A9B"/>
    <w:rsid w:val="00696F77"/>
    <w:rsid w:val="006A1371"/>
    <w:rsid w:val="006A5F90"/>
    <w:rsid w:val="006A7AC9"/>
    <w:rsid w:val="006B2C51"/>
    <w:rsid w:val="006C1ADE"/>
    <w:rsid w:val="006C367F"/>
    <w:rsid w:val="006C3DCE"/>
    <w:rsid w:val="006C480A"/>
    <w:rsid w:val="006D09DF"/>
    <w:rsid w:val="006D4330"/>
    <w:rsid w:val="006D4564"/>
    <w:rsid w:val="006D6833"/>
    <w:rsid w:val="006D6865"/>
    <w:rsid w:val="006E23D9"/>
    <w:rsid w:val="006E3029"/>
    <w:rsid w:val="006E3913"/>
    <w:rsid w:val="006E407C"/>
    <w:rsid w:val="006E4174"/>
    <w:rsid w:val="006F0844"/>
    <w:rsid w:val="006F12D8"/>
    <w:rsid w:val="006F13BD"/>
    <w:rsid w:val="006F2DBD"/>
    <w:rsid w:val="006F325C"/>
    <w:rsid w:val="006F34A3"/>
    <w:rsid w:val="006F3B3C"/>
    <w:rsid w:val="006F53FC"/>
    <w:rsid w:val="006F55B7"/>
    <w:rsid w:val="006F6138"/>
    <w:rsid w:val="006F6489"/>
    <w:rsid w:val="007008A4"/>
    <w:rsid w:val="007014D7"/>
    <w:rsid w:val="00703E10"/>
    <w:rsid w:val="00706328"/>
    <w:rsid w:val="00710254"/>
    <w:rsid w:val="007113FA"/>
    <w:rsid w:val="0071280C"/>
    <w:rsid w:val="00712E93"/>
    <w:rsid w:val="0071395D"/>
    <w:rsid w:val="00715837"/>
    <w:rsid w:val="00716902"/>
    <w:rsid w:val="00716CC4"/>
    <w:rsid w:val="0071781D"/>
    <w:rsid w:val="0072027C"/>
    <w:rsid w:val="00720D6D"/>
    <w:rsid w:val="00721718"/>
    <w:rsid w:val="0072465E"/>
    <w:rsid w:val="0072665F"/>
    <w:rsid w:val="0072744F"/>
    <w:rsid w:val="0072783E"/>
    <w:rsid w:val="00727D7E"/>
    <w:rsid w:val="00730DFA"/>
    <w:rsid w:val="0073218C"/>
    <w:rsid w:val="0073238B"/>
    <w:rsid w:val="00734AF4"/>
    <w:rsid w:val="007359DF"/>
    <w:rsid w:val="007360B6"/>
    <w:rsid w:val="00736465"/>
    <w:rsid w:val="00740707"/>
    <w:rsid w:val="00740AF9"/>
    <w:rsid w:val="007413E3"/>
    <w:rsid w:val="00741710"/>
    <w:rsid w:val="007421D9"/>
    <w:rsid w:val="00746971"/>
    <w:rsid w:val="007507FF"/>
    <w:rsid w:val="00751CCC"/>
    <w:rsid w:val="00751F6C"/>
    <w:rsid w:val="00752198"/>
    <w:rsid w:val="007526CB"/>
    <w:rsid w:val="007546BD"/>
    <w:rsid w:val="00754FA7"/>
    <w:rsid w:val="00757E8A"/>
    <w:rsid w:val="007601B1"/>
    <w:rsid w:val="007617A7"/>
    <w:rsid w:val="00761E4A"/>
    <w:rsid w:val="007626F2"/>
    <w:rsid w:val="00763FB4"/>
    <w:rsid w:val="00765584"/>
    <w:rsid w:val="00767DB2"/>
    <w:rsid w:val="00771C7D"/>
    <w:rsid w:val="00772710"/>
    <w:rsid w:val="007730C6"/>
    <w:rsid w:val="00774639"/>
    <w:rsid w:val="0078023A"/>
    <w:rsid w:val="00780DBE"/>
    <w:rsid w:val="007819C1"/>
    <w:rsid w:val="00782B3F"/>
    <w:rsid w:val="0078594A"/>
    <w:rsid w:val="00786FBB"/>
    <w:rsid w:val="00787D9B"/>
    <w:rsid w:val="007904DE"/>
    <w:rsid w:val="00794D06"/>
    <w:rsid w:val="00796B95"/>
    <w:rsid w:val="007A09D1"/>
    <w:rsid w:val="007A2278"/>
    <w:rsid w:val="007A22BF"/>
    <w:rsid w:val="007A3BDD"/>
    <w:rsid w:val="007A48D8"/>
    <w:rsid w:val="007A4DB7"/>
    <w:rsid w:val="007A74F6"/>
    <w:rsid w:val="007B1D41"/>
    <w:rsid w:val="007B2FA5"/>
    <w:rsid w:val="007B3FBA"/>
    <w:rsid w:val="007B44D4"/>
    <w:rsid w:val="007B7AB6"/>
    <w:rsid w:val="007C1855"/>
    <w:rsid w:val="007C1EBD"/>
    <w:rsid w:val="007C3EC6"/>
    <w:rsid w:val="007C57EB"/>
    <w:rsid w:val="007C5BB1"/>
    <w:rsid w:val="007D3110"/>
    <w:rsid w:val="007D5577"/>
    <w:rsid w:val="007D57F5"/>
    <w:rsid w:val="007D70EA"/>
    <w:rsid w:val="007D7937"/>
    <w:rsid w:val="007E0A3A"/>
    <w:rsid w:val="007E1F71"/>
    <w:rsid w:val="007E409C"/>
    <w:rsid w:val="007E4B28"/>
    <w:rsid w:val="007E5CC7"/>
    <w:rsid w:val="007E6F41"/>
    <w:rsid w:val="007F173A"/>
    <w:rsid w:val="007F53B3"/>
    <w:rsid w:val="007F6B80"/>
    <w:rsid w:val="007F7D18"/>
    <w:rsid w:val="008009EE"/>
    <w:rsid w:val="00803FEE"/>
    <w:rsid w:val="00804887"/>
    <w:rsid w:val="00805A46"/>
    <w:rsid w:val="008078DE"/>
    <w:rsid w:val="008112CD"/>
    <w:rsid w:val="00812214"/>
    <w:rsid w:val="008128BA"/>
    <w:rsid w:val="00813F51"/>
    <w:rsid w:val="00815756"/>
    <w:rsid w:val="0081701D"/>
    <w:rsid w:val="0081781C"/>
    <w:rsid w:val="0082190B"/>
    <w:rsid w:val="00823AE5"/>
    <w:rsid w:val="008240B5"/>
    <w:rsid w:val="0082417F"/>
    <w:rsid w:val="008243FD"/>
    <w:rsid w:val="00825027"/>
    <w:rsid w:val="00827C8D"/>
    <w:rsid w:val="00831B23"/>
    <w:rsid w:val="008349BA"/>
    <w:rsid w:val="00834E0A"/>
    <w:rsid w:val="008379E3"/>
    <w:rsid w:val="0084100A"/>
    <w:rsid w:val="00842E99"/>
    <w:rsid w:val="00846CDD"/>
    <w:rsid w:val="00847728"/>
    <w:rsid w:val="008508B6"/>
    <w:rsid w:val="00850FBF"/>
    <w:rsid w:val="008528AA"/>
    <w:rsid w:val="00852E90"/>
    <w:rsid w:val="008545E2"/>
    <w:rsid w:val="00855B33"/>
    <w:rsid w:val="00855C53"/>
    <w:rsid w:val="00860E18"/>
    <w:rsid w:val="00862345"/>
    <w:rsid w:val="00864B09"/>
    <w:rsid w:val="00872FDC"/>
    <w:rsid w:val="008734DA"/>
    <w:rsid w:val="00873507"/>
    <w:rsid w:val="0087577E"/>
    <w:rsid w:val="00876BDC"/>
    <w:rsid w:val="008776E8"/>
    <w:rsid w:val="00880E5E"/>
    <w:rsid w:val="008818E7"/>
    <w:rsid w:val="00884C39"/>
    <w:rsid w:val="00887E7D"/>
    <w:rsid w:val="00895EDB"/>
    <w:rsid w:val="0089722C"/>
    <w:rsid w:val="008A0BCB"/>
    <w:rsid w:val="008A3968"/>
    <w:rsid w:val="008A3C02"/>
    <w:rsid w:val="008A5685"/>
    <w:rsid w:val="008A7A05"/>
    <w:rsid w:val="008A7FE1"/>
    <w:rsid w:val="008B3EDB"/>
    <w:rsid w:val="008B4E79"/>
    <w:rsid w:val="008B6F9A"/>
    <w:rsid w:val="008C315B"/>
    <w:rsid w:val="008C390A"/>
    <w:rsid w:val="008C7B9B"/>
    <w:rsid w:val="008D20BC"/>
    <w:rsid w:val="008D25BD"/>
    <w:rsid w:val="008D2B12"/>
    <w:rsid w:val="008D66F6"/>
    <w:rsid w:val="008E2143"/>
    <w:rsid w:val="008E5291"/>
    <w:rsid w:val="008E78A9"/>
    <w:rsid w:val="008F0637"/>
    <w:rsid w:val="008F0A1B"/>
    <w:rsid w:val="008F4B44"/>
    <w:rsid w:val="008F4E38"/>
    <w:rsid w:val="008F73C7"/>
    <w:rsid w:val="008F7968"/>
    <w:rsid w:val="008F7CE5"/>
    <w:rsid w:val="00901F7F"/>
    <w:rsid w:val="00903420"/>
    <w:rsid w:val="009053E4"/>
    <w:rsid w:val="00905C7C"/>
    <w:rsid w:val="00907592"/>
    <w:rsid w:val="009106F2"/>
    <w:rsid w:val="009112CE"/>
    <w:rsid w:val="00913EED"/>
    <w:rsid w:val="0091402E"/>
    <w:rsid w:val="00914644"/>
    <w:rsid w:val="009152C5"/>
    <w:rsid w:val="00915BEC"/>
    <w:rsid w:val="00916033"/>
    <w:rsid w:val="00917AA8"/>
    <w:rsid w:val="00920220"/>
    <w:rsid w:val="00921CF7"/>
    <w:rsid w:val="00922585"/>
    <w:rsid w:val="00922BF1"/>
    <w:rsid w:val="00924706"/>
    <w:rsid w:val="00925A54"/>
    <w:rsid w:val="0093087A"/>
    <w:rsid w:val="00933755"/>
    <w:rsid w:val="00935DB9"/>
    <w:rsid w:val="009415C5"/>
    <w:rsid w:val="00941BEB"/>
    <w:rsid w:val="009532A5"/>
    <w:rsid w:val="00956A85"/>
    <w:rsid w:val="0095740B"/>
    <w:rsid w:val="009576BF"/>
    <w:rsid w:val="00957C5D"/>
    <w:rsid w:val="009623F6"/>
    <w:rsid w:val="0096278F"/>
    <w:rsid w:val="0096284A"/>
    <w:rsid w:val="00962F80"/>
    <w:rsid w:val="00963831"/>
    <w:rsid w:val="0096389D"/>
    <w:rsid w:val="009655AA"/>
    <w:rsid w:val="00974FA3"/>
    <w:rsid w:val="009764C6"/>
    <w:rsid w:val="00977070"/>
    <w:rsid w:val="00977497"/>
    <w:rsid w:val="00983B81"/>
    <w:rsid w:val="00987BC7"/>
    <w:rsid w:val="00991E91"/>
    <w:rsid w:val="00992B53"/>
    <w:rsid w:val="00995728"/>
    <w:rsid w:val="00996710"/>
    <w:rsid w:val="009A055F"/>
    <w:rsid w:val="009A39E6"/>
    <w:rsid w:val="009A45C8"/>
    <w:rsid w:val="009A5425"/>
    <w:rsid w:val="009A544C"/>
    <w:rsid w:val="009A716E"/>
    <w:rsid w:val="009A74CB"/>
    <w:rsid w:val="009B11D3"/>
    <w:rsid w:val="009B531C"/>
    <w:rsid w:val="009C2E7B"/>
    <w:rsid w:val="009C35EC"/>
    <w:rsid w:val="009C36E2"/>
    <w:rsid w:val="009C3DF2"/>
    <w:rsid w:val="009C443D"/>
    <w:rsid w:val="009D123B"/>
    <w:rsid w:val="009D297B"/>
    <w:rsid w:val="009D2AC6"/>
    <w:rsid w:val="009D4832"/>
    <w:rsid w:val="009D54C4"/>
    <w:rsid w:val="009D570F"/>
    <w:rsid w:val="009D6A79"/>
    <w:rsid w:val="009D79B2"/>
    <w:rsid w:val="009E2DC5"/>
    <w:rsid w:val="009E5E7A"/>
    <w:rsid w:val="009E6941"/>
    <w:rsid w:val="009E6B08"/>
    <w:rsid w:val="009F0559"/>
    <w:rsid w:val="009F0E1B"/>
    <w:rsid w:val="009F1DD6"/>
    <w:rsid w:val="009F6047"/>
    <w:rsid w:val="00A01E46"/>
    <w:rsid w:val="00A05D65"/>
    <w:rsid w:val="00A07946"/>
    <w:rsid w:val="00A13394"/>
    <w:rsid w:val="00A13DA1"/>
    <w:rsid w:val="00A20863"/>
    <w:rsid w:val="00A224C3"/>
    <w:rsid w:val="00A233B7"/>
    <w:rsid w:val="00A2439D"/>
    <w:rsid w:val="00A25457"/>
    <w:rsid w:val="00A266E8"/>
    <w:rsid w:val="00A27D8E"/>
    <w:rsid w:val="00A30006"/>
    <w:rsid w:val="00A31BAC"/>
    <w:rsid w:val="00A3244E"/>
    <w:rsid w:val="00A33C81"/>
    <w:rsid w:val="00A34E52"/>
    <w:rsid w:val="00A35082"/>
    <w:rsid w:val="00A36CCD"/>
    <w:rsid w:val="00A4018A"/>
    <w:rsid w:val="00A40399"/>
    <w:rsid w:val="00A41254"/>
    <w:rsid w:val="00A41F42"/>
    <w:rsid w:val="00A422B6"/>
    <w:rsid w:val="00A44658"/>
    <w:rsid w:val="00A45C83"/>
    <w:rsid w:val="00A4630E"/>
    <w:rsid w:val="00A51A95"/>
    <w:rsid w:val="00A51E7D"/>
    <w:rsid w:val="00A55321"/>
    <w:rsid w:val="00A613C2"/>
    <w:rsid w:val="00A62C3C"/>
    <w:rsid w:val="00A6772F"/>
    <w:rsid w:val="00A71304"/>
    <w:rsid w:val="00A7450F"/>
    <w:rsid w:val="00A74A0F"/>
    <w:rsid w:val="00A74E86"/>
    <w:rsid w:val="00A763FD"/>
    <w:rsid w:val="00A80251"/>
    <w:rsid w:val="00A80AD0"/>
    <w:rsid w:val="00A80D1F"/>
    <w:rsid w:val="00A84CC0"/>
    <w:rsid w:val="00A86C6A"/>
    <w:rsid w:val="00A90AC3"/>
    <w:rsid w:val="00A92330"/>
    <w:rsid w:val="00A93084"/>
    <w:rsid w:val="00AB0E5A"/>
    <w:rsid w:val="00AB1A92"/>
    <w:rsid w:val="00AB1F96"/>
    <w:rsid w:val="00AB3E4A"/>
    <w:rsid w:val="00AB4E92"/>
    <w:rsid w:val="00AB507A"/>
    <w:rsid w:val="00AB5557"/>
    <w:rsid w:val="00AB5A96"/>
    <w:rsid w:val="00AC1F37"/>
    <w:rsid w:val="00AC26DB"/>
    <w:rsid w:val="00AD065D"/>
    <w:rsid w:val="00AD69AA"/>
    <w:rsid w:val="00AE0722"/>
    <w:rsid w:val="00AE0C18"/>
    <w:rsid w:val="00AE39E6"/>
    <w:rsid w:val="00AE3AB0"/>
    <w:rsid w:val="00AE6A7F"/>
    <w:rsid w:val="00AE729B"/>
    <w:rsid w:val="00AF16AC"/>
    <w:rsid w:val="00AF1D74"/>
    <w:rsid w:val="00B015A8"/>
    <w:rsid w:val="00B01A33"/>
    <w:rsid w:val="00B02717"/>
    <w:rsid w:val="00B02730"/>
    <w:rsid w:val="00B078AA"/>
    <w:rsid w:val="00B07BD0"/>
    <w:rsid w:val="00B104E6"/>
    <w:rsid w:val="00B10530"/>
    <w:rsid w:val="00B11EB2"/>
    <w:rsid w:val="00B13F2B"/>
    <w:rsid w:val="00B15CCD"/>
    <w:rsid w:val="00B17BA0"/>
    <w:rsid w:val="00B17D64"/>
    <w:rsid w:val="00B2225A"/>
    <w:rsid w:val="00B257C2"/>
    <w:rsid w:val="00B25ADB"/>
    <w:rsid w:val="00B25C58"/>
    <w:rsid w:val="00B25F39"/>
    <w:rsid w:val="00B2733D"/>
    <w:rsid w:val="00B27787"/>
    <w:rsid w:val="00B308E5"/>
    <w:rsid w:val="00B30CA7"/>
    <w:rsid w:val="00B32230"/>
    <w:rsid w:val="00B32EA9"/>
    <w:rsid w:val="00B33B75"/>
    <w:rsid w:val="00B34F74"/>
    <w:rsid w:val="00B41C35"/>
    <w:rsid w:val="00B43110"/>
    <w:rsid w:val="00B43A75"/>
    <w:rsid w:val="00B46D17"/>
    <w:rsid w:val="00B500BC"/>
    <w:rsid w:val="00B51337"/>
    <w:rsid w:val="00B545A8"/>
    <w:rsid w:val="00B55503"/>
    <w:rsid w:val="00B5667A"/>
    <w:rsid w:val="00B605F8"/>
    <w:rsid w:val="00B65E8C"/>
    <w:rsid w:val="00B66BF3"/>
    <w:rsid w:val="00B72818"/>
    <w:rsid w:val="00B739CC"/>
    <w:rsid w:val="00B74163"/>
    <w:rsid w:val="00B752DB"/>
    <w:rsid w:val="00B75ADD"/>
    <w:rsid w:val="00B773DF"/>
    <w:rsid w:val="00B80AF4"/>
    <w:rsid w:val="00B8285C"/>
    <w:rsid w:val="00B83B3C"/>
    <w:rsid w:val="00B8453F"/>
    <w:rsid w:val="00B8539A"/>
    <w:rsid w:val="00B85A8F"/>
    <w:rsid w:val="00B90E47"/>
    <w:rsid w:val="00B92911"/>
    <w:rsid w:val="00B92F5E"/>
    <w:rsid w:val="00B93CE5"/>
    <w:rsid w:val="00BA1658"/>
    <w:rsid w:val="00BA3F4A"/>
    <w:rsid w:val="00BA5818"/>
    <w:rsid w:val="00BA73F0"/>
    <w:rsid w:val="00BB0ABB"/>
    <w:rsid w:val="00BB399B"/>
    <w:rsid w:val="00BB4A53"/>
    <w:rsid w:val="00BB57B9"/>
    <w:rsid w:val="00BB5D94"/>
    <w:rsid w:val="00BB729E"/>
    <w:rsid w:val="00BB74EF"/>
    <w:rsid w:val="00BB7E05"/>
    <w:rsid w:val="00BC1664"/>
    <w:rsid w:val="00BC1D03"/>
    <w:rsid w:val="00BC2445"/>
    <w:rsid w:val="00BC5528"/>
    <w:rsid w:val="00BC6C19"/>
    <w:rsid w:val="00BD157D"/>
    <w:rsid w:val="00BD2A20"/>
    <w:rsid w:val="00BD75B1"/>
    <w:rsid w:val="00BE0525"/>
    <w:rsid w:val="00BE461D"/>
    <w:rsid w:val="00BE47C7"/>
    <w:rsid w:val="00BE6003"/>
    <w:rsid w:val="00BE6616"/>
    <w:rsid w:val="00BF2ABF"/>
    <w:rsid w:val="00BF2FAE"/>
    <w:rsid w:val="00BF6548"/>
    <w:rsid w:val="00BF7511"/>
    <w:rsid w:val="00C06947"/>
    <w:rsid w:val="00C12568"/>
    <w:rsid w:val="00C13338"/>
    <w:rsid w:val="00C13AEF"/>
    <w:rsid w:val="00C13C1C"/>
    <w:rsid w:val="00C14D49"/>
    <w:rsid w:val="00C14EAD"/>
    <w:rsid w:val="00C14FCF"/>
    <w:rsid w:val="00C15868"/>
    <w:rsid w:val="00C16CCF"/>
    <w:rsid w:val="00C21623"/>
    <w:rsid w:val="00C22112"/>
    <w:rsid w:val="00C23E7A"/>
    <w:rsid w:val="00C246C7"/>
    <w:rsid w:val="00C24DBA"/>
    <w:rsid w:val="00C27480"/>
    <w:rsid w:val="00C27CBF"/>
    <w:rsid w:val="00C3157D"/>
    <w:rsid w:val="00C33A1E"/>
    <w:rsid w:val="00C36BAC"/>
    <w:rsid w:val="00C40439"/>
    <w:rsid w:val="00C40DB0"/>
    <w:rsid w:val="00C4224D"/>
    <w:rsid w:val="00C42E21"/>
    <w:rsid w:val="00C44787"/>
    <w:rsid w:val="00C448BF"/>
    <w:rsid w:val="00C466A2"/>
    <w:rsid w:val="00C50469"/>
    <w:rsid w:val="00C5081E"/>
    <w:rsid w:val="00C50C8F"/>
    <w:rsid w:val="00C5108D"/>
    <w:rsid w:val="00C51875"/>
    <w:rsid w:val="00C530B5"/>
    <w:rsid w:val="00C5585D"/>
    <w:rsid w:val="00C56F60"/>
    <w:rsid w:val="00C57217"/>
    <w:rsid w:val="00C57349"/>
    <w:rsid w:val="00C639C2"/>
    <w:rsid w:val="00C6496A"/>
    <w:rsid w:val="00C65FF5"/>
    <w:rsid w:val="00C66941"/>
    <w:rsid w:val="00C66A53"/>
    <w:rsid w:val="00C67A20"/>
    <w:rsid w:val="00C72038"/>
    <w:rsid w:val="00C7288F"/>
    <w:rsid w:val="00C77643"/>
    <w:rsid w:val="00C81970"/>
    <w:rsid w:val="00C83CB5"/>
    <w:rsid w:val="00C850A9"/>
    <w:rsid w:val="00C853BB"/>
    <w:rsid w:val="00C8553F"/>
    <w:rsid w:val="00C85F4C"/>
    <w:rsid w:val="00C86823"/>
    <w:rsid w:val="00C93C82"/>
    <w:rsid w:val="00C959D2"/>
    <w:rsid w:val="00CA00BB"/>
    <w:rsid w:val="00CA2F34"/>
    <w:rsid w:val="00CA6505"/>
    <w:rsid w:val="00CA6E6D"/>
    <w:rsid w:val="00CB0D59"/>
    <w:rsid w:val="00CB0FDF"/>
    <w:rsid w:val="00CB1CA8"/>
    <w:rsid w:val="00CB7DE8"/>
    <w:rsid w:val="00CC0B0A"/>
    <w:rsid w:val="00CC5E23"/>
    <w:rsid w:val="00CD18E2"/>
    <w:rsid w:val="00CD2781"/>
    <w:rsid w:val="00CD3686"/>
    <w:rsid w:val="00CD49BC"/>
    <w:rsid w:val="00CD508A"/>
    <w:rsid w:val="00CD5827"/>
    <w:rsid w:val="00CD7B42"/>
    <w:rsid w:val="00CE05A1"/>
    <w:rsid w:val="00CE1D6F"/>
    <w:rsid w:val="00CE3E69"/>
    <w:rsid w:val="00CE4980"/>
    <w:rsid w:val="00CE4C89"/>
    <w:rsid w:val="00CE64BB"/>
    <w:rsid w:val="00CE7CFB"/>
    <w:rsid w:val="00CE7E67"/>
    <w:rsid w:val="00CF0B2E"/>
    <w:rsid w:val="00CF109E"/>
    <w:rsid w:val="00CF24DC"/>
    <w:rsid w:val="00CF381A"/>
    <w:rsid w:val="00CF62D4"/>
    <w:rsid w:val="00D01AE9"/>
    <w:rsid w:val="00D02A66"/>
    <w:rsid w:val="00D02D8B"/>
    <w:rsid w:val="00D02F0A"/>
    <w:rsid w:val="00D049D6"/>
    <w:rsid w:val="00D06601"/>
    <w:rsid w:val="00D14772"/>
    <w:rsid w:val="00D17BA4"/>
    <w:rsid w:val="00D205C2"/>
    <w:rsid w:val="00D2071A"/>
    <w:rsid w:val="00D22C1F"/>
    <w:rsid w:val="00D2310E"/>
    <w:rsid w:val="00D24570"/>
    <w:rsid w:val="00D25D9C"/>
    <w:rsid w:val="00D2657A"/>
    <w:rsid w:val="00D27002"/>
    <w:rsid w:val="00D30543"/>
    <w:rsid w:val="00D32BA4"/>
    <w:rsid w:val="00D334F0"/>
    <w:rsid w:val="00D35C61"/>
    <w:rsid w:val="00D35F3B"/>
    <w:rsid w:val="00D36808"/>
    <w:rsid w:val="00D45589"/>
    <w:rsid w:val="00D500C1"/>
    <w:rsid w:val="00D52142"/>
    <w:rsid w:val="00D52721"/>
    <w:rsid w:val="00D52F1C"/>
    <w:rsid w:val="00D55394"/>
    <w:rsid w:val="00D60549"/>
    <w:rsid w:val="00D61EAE"/>
    <w:rsid w:val="00D642D9"/>
    <w:rsid w:val="00D659E2"/>
    <w:rsid w:val="00D66F71"/>
    <w:rsid w:val="00D676E7"/>
    <w:rsid w:val="00D70EF1"/>
    <w:rsid w:val="00D716D6"/>
    <w:rsid w:val="00D71960"/>
    <w:rsid w:val="00D71999"/>
    <w:rsid w:val="00D76DE3"/>
    <w:rsid w:val="00D8019D"/>
    <w:rsid w:val="00D85793"/>
    <w:rsid w:val="00D86795"/>
    <w:rsid w:val="00D86C81"/>
    <w:rsid w:val="00D86FDE"/>
    <w:rsid w:val="00D87FDB"/>
    <w:rsid w:val="00D9249E"/>
    <w:rsid w:val="00D930E0"/>
    <w:rsid w:val="00D9665B"/>
    <w:rsid w:val="00DA03D0"/>
    <w:rsid w:val="00DA08A0"/>
    <w:rsid w:val="00DA1D52"/>
    <w:rsid w:val="00DA3B30"/>
    <w:rsid w:val="00DA513E"/>
    <w:rsid w:val="00DA6549"/>
    <w:rsid w:val="00DB3B32"/>
    <w:rsid w:val="00DB41D7"/>
    <w:rsid w:val="00DB4D11"/>
    <w:rsid w:val="00DB62C5"/>
    <w:rsid w:val="00DB6D8D"/>
    <w:rsid w:val="00DB7BF0"/>
    <w:rsid w:val="00DC2313"/>
    <w:rsid w:val="00DC2D12"/>
    <w:rsid w:val="00DC39AE"/>
    <w:rsid w:val="00DC3F11"/>
    <w:rsid w:val="00DC4FFE"/>
    <w:rsid w:val="00DC50A7"/>
    <w:rsid w:val="00DC56EB"/>
    <w:rsid w:val="00DC654E"/>
    <w:rsid w:val="00DD165D"/>
    <w:rsid w:val="00DD25FA"/>
    <w:rsid w:val="00DD5608"/>
    <w:rsid w:val="00DD6443"/>
    <w:rsid w:val="00DD770D"/>
    <w:rsid w:val="00DD7FD8"/>
    <w:rsid w:val="00DE020A"/>
    <w:rsid w:val="00DE0216"/>
    <w:rsid w:val="00DE08F0"/>
    <w:rsid w:val="00DE1663"/>
    <w:rsid w:val="00DE54FE"/>
    <w:rsid w:val="00DE5AE8"/>
    <w:rsid w:val="00DE7ABF"/>
    <w:rsid w:val="00DE7F0E"/>
    <w:rsid w:val="00DF000F"/>
    <w:rsid w:val="00DF1391"/>
    <w:rsid w:val="00DF422C"/>
    <w:rsid w:val="00DF5966"/>
    <w:rsid w:val="00DF5B06"/>
    <w:rsid w:val="00DF68A2"/>
    <w:rsid w:val="00E012C3"/>
    <w:rsid w:val="00E013ED"/>
    <w:rsid w:val="00E0176A"/>
    <w:rsid w:val="00E02D51"/>
    <w:rsid w:val="00E0307A"/>
    <w:rsid w:val="00E064F1"/>
    <w:rsid w:val="00E106E1"/>
    <w:rsid w:val="00E112C6"/>
    <w:rsid w:val="00E1547D"/>
    <w:rsid w:val="00E160EF"/>
    <w:rsid w:val="00E16F68"/>
    <w:rsid w:val="00E17725"/>
    <w:rsid w:val="00E17F79"/>
    <w:rsid w:val="00E208DD"/>
    <w:rsid w:val="00E20F6F"/>
    <w:rsid w:val="00E231A8"/>
    <w:rsid w:val="00E23339"/>
    <w:rsid w:val="00E25BA5"/>
    <w:rsid w:val="00E25F8C"/>
    <w:rsid w:val="00E30B9E"/>
    <w:rsid w:val="00E32F7F"/>
    <w:rsid w:val="00E346AE"/>
    <w:rsid w:val="00E34EC7"/>
    <w:rsid w:val="00E35EAD"/>
    <w:rsid w:val="00E36BA1"/>
    <w:rsid w:val="00E37C5A"/>
    <w:rsid w:val="00E4363F"/>
    <w:rsid w:val="00E44623"/>
    <w:rsid w:val="00E45973"/>
    <w:rsid w:val="00E45A5F"/>
    <w:rsid w:val="00E46832"/>
    <w:rsid w:val="00E5027C"/>
    <w:rsid w:val="00E51372"/>
    <w:rsid w:val="00E51E64"/>
    <w:rsid w:val="00E52551"/>
    <w:rsid w:val="00E528E5"/>
    <w:rsid w:val="00E546A2"/>
    <w:rsid w:val="00E56A5F"/>
    <w:rsid w:val="00E600C9"/>
    <w:rsid w:val="00E67CCC"/>
    <w:rsid w:val="00E71278"/>
    <w:rsid w:val="00E73947"/>
    <w:rsid w:val="00E74750"/>
    <w:rsid w:val="00E75C00"/>
    <w:rsid w:val="00E75C92"/>
    <w:rsid w:val="00E768FD"/>
    <w:rsid w:val="00E776BE"/>
    <w:rsid w:val="00E77BCC"/>
    <w:rsid w:val="00E80B9B"/>
    <w:rsid w:val="00E863B5"/>
    <w:rsid w:val="00E95672"/>
    <w:rsid w:val="00E97A87"/>
    <w:rsid w:val="00E97B72"/>
    <w:rsid w:val="00EA4423"/>
    <w:rsid w:val="00EA6515"/>
    <w:rsid w:val="00EA6C90"/>
    <w:rsid w:val="00EA7958"/>
    <w:rsid w:val="00EA7F87"/>
    <w:rsid w:val="00EB20F4"/>
    <w:rsid w:val="00EB225E"/>
    <w:rsid w:val="00EB3934"/>
    <w:rsid w:val="00EB7E31"/>
    <w:rsid w:val="00EC0BB2"/>
    <w:rsid w:val="00EC0DBB"/>
    <w:rsid w:val="00EC5A48"/>
    <w:rsid w:val="00EC633E"/>
    <w:rsid w:val="00ED2C3E"/>
    <w:rsid w:val="00ED4B5F"/>
    <w:rsid w:val="00ED718F"/>
    <w:rsid w:val="00EE125C"/>
    <w:rsid w:val="00EE6728"/>
    <w:rsid w:val="00EE67A8"/>
    <w:rsid w:val="00EE7156"/>
    <w:rsid w:val="00EF2C51"/>
    <w:rsid w:val="00EF4A1D"/>
    <w:rsid w:val="00EF4DD3"/>
    <w:rsid w:val="00EF5FA0"/>
    <w:rsid w:val="00EF6D0A"/>
    <w:rsid w:val="00F00921"/>
    <w:rsid w:val="00F0095B"/>
    <w:rsid w:val="00F020A3"/>
    <w:rsid w:val="00F05BF8"/>
    <w:rsid w:val="00F05FB0"/>
    <w:rsid w:val="00F0657F"/>
    <w:rsid w:val="00F066D4"/>
    <w:rsid w:val="00F10D42"/>
    <w:rsid w:val="00F12D80"/>
    <w:rsid w:val="00F140AF"/>
    <w:rsid w:val="00F14751"/>
    <w:rsid w:val="00F152EC"/>
    <w:rsid w:val="00F15ECE"/>
    <w:rsid w:val="00F15EDC"/>
    <w:rsid w:val="00F16530"/>
    <w:rsid w:val="00F16A9C"/>
    <w:rsid w:val="00F200B2"/>
    <w:rsid w:val="00F216D4"/>
    <w:rsid w:val="00F21CE4"/>
    <w:rsid w:val="00F22D70"/>
    <w:rsid w:val="00F23A71"/>
    <w:rsid w:val="00F247EF"/>
    <w:rsid w:val="00F30921"/>
    <w:rsid w:val="00F32D97"/>
    <w:rsid w:val="00F36148"/>
    <w:rsid w:val="00F3658A"/>
    <w:rsid w:val="00F3749A"/>
    <w:rsid w:val="00F44AA3"/>
    <w:rsid w:val="00F45CF9"/>
    <w:rsid w:val="00F4654B"/>
    <w:rsid w:val="00F47598"/>
    <w:rsid w:val="00F51E64"/>
    <w:rsid w:val="00F5249F"/>
    <w:rsid w:val="00F5386C"/>
    <w:rsid w:val="00F54005"/>
    <w:rsid w:val="00F540BD"/>
    <w:rsid w:val="00F567A1"/>
    <w:rsid w:val="00F66749"/>
    <w:rsid w:val="00F72112"/>
    <w:rsid w:val="00F72950"/>
    <w:rsid w:val="00F73B2E"/>
    <w:rsid w:val="00F75EB1"/>
    <w:rsid w:val="00F7660C"/>
    <w:rsid w:val="00F813CD"/>
    <w:rsid w:val="00F8315D"/>
    <w:rsid w:val="00F85C06"/>
    <w:rsid w:val="00F8697A"/>
    <w:rsid w:val="00F87BAD"/>
    <w:rsid w:val="00F90BAB"/>
    <w:rsid w:val="00F90F12"/>
    <w:rsid w:val="00F92ED6"/>
    <w:rsid w:val="00F93602"/>
    <w:rsid w:val="00F93A72"/>
    <w:rsid w:val="00F93D3D"/>
    <w:rsid w:val="00F94A4B"/>
    <w:rsid w:val="00F969D3"/>
    <w:rsid w:val="00FA03A7"/>
    <w:rsid w:val="00FA3348"/>
    <w:rsid w:val="00FA4C79"/>
    <w:rsid w:val="00FA4ED0"/>
    <w:rsid w:val="00FA7B7B"/>
    <w:rsid w:val="00FB08D6"/>
    <w:rsid w:val="00FB1BE2"/>
    <w:rsid w:val="00FB29DD"/>
    <w:rsid w:val="00FB497E"/>
    <w:rsid w:val="00FB596A"/>
    <w:rsid w:val="00FB5A92"/>
    <w:rsid w:val="00FB6D44"/>
    <w:rsid w:val="00FB6D50"/>
    <w:rsid w:val="00FC04B8"/>
    <w:rsid w:val="00FC34CE"/>
    <w:rsid w:val="00FC3AF9"/>
    <w:rsid w:val="00FC5D53"/>
    <w:rsid w:val="00FC6395"/>
    <w:rsid w:val="00FC70FE"/>
    <w:rsid w:val="00FC7160"/>
    <w:rsid w:val="00FD39DE"/>
    <w:rsid w:val="00FD64F0"/>
    <w:rsid w:val="00FE2360"/>
    <w:rsid w:val="00FE3FC8"/>
    <w:rsid w:val="00FE4068"/>
    <w:rsid w:val="00FE5218"/>
    <w:rsid w:val="00FF004E"/>
    <w:rsid w:val="00FF05C1"/>
    <w:rsid w:val="00FF1CCB"/>
    <w:rsid w:val="00FF5081"/>
    <w:rsid w:val="00FF594F"/>
    <w:rsid w:val="00FF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7962A11"/>
  <w15:docId w15:val="{0066FF3E-B2AA-47B1-AFDE-7C7FDD6D2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38773B"/>
    <w:pPr>
      <w:spacing w:before="120" w:line="360" w:lineRule="auto"/>
      <w:jc w:val="both"/>
    </w:pPr>
    <w:rPr>
      <w:sz w:val="28"/>
    </w:rPr>
  </w:style>
  <w:style w:type="paragraph" w:styleId="12">
    <w:name w:val="heading 1"/>
    <w:basedOn w:val="a0"/>
    <w:next w:val="2"/>
    <w:link w:val="13"/>
    <w:uiPriority w:val="9"/>
    <w:qFormat/>
    <w:rsid w:val="005107F3"/>
    <w:pPr>
      <w:keepNext/>
      <w:pageBreakBefore/>
      <w:numPr>
        <w:numId w:val="1"/>
      </w:numPr>
      <w:tabs>
        <w:tab w:val="left" w:pos="284"/>
      </w:tabs>
      <w:suppressAutoHyphens/>
      <w:spacing w:before="0" w:after="360"/>
      <w:outlineLvl w:val="0"/>
    </w:pPr>
    <w:rPr>
      <w:b/>
    </w:rPr>
  </w:style>
  <w:style w:type="paragraph" w:styleId="2">
    <w:name w:val="heading 2"/>
    <w:basedOn w:val="a0"/>
    <w:next w:val="a1"/>
    <w:link w:val="20"/>
    <w:uiPriority w:val="9"/>
    <w:qFormat/>
    <w:rsid w:val="005107F3"/>
    <w:pPr>
      <w:keepNext/>
      <w:numPr>
        <w:ilvl w:val="1"/>
        <w:numId w:val="1"/>
      </w:numPr>
      <w:suppressAutoHyphens/>
      <w:spacing w:before="480" w:after="240"/>
      <w:outlineLvl w:val="1"/>
    </w:pPr>
    <w:rPr>
      <w:b/>
      <w:bCs/>
      <w:iCs/>
      <w:szCs w:val="28"/>
    </w:rPr>
  </w:style>
  <w:style w:type="paragraph" w:styleId="3">
    <w:name w:val="heading 3"/>
    <w:basedOn w:val="2"/>
    <w:next w:val="a1"/>
    <w:uiPriority w:val="9"/>
    <w:qFormat/>
    <w:rsid w:val="00DC39AE"/>
    <w:pPr>
      <w:numPr>
        <w:ilvl w:val="2"/>
      </w:numPr>
      <w:spacing w:before="240" w:after="120"/>
      <w:outlineLvl w:val="2"/>
    </w:pPr>
    <w:rPr>
      <w:rFonts w:cs="Arial"/>
      <w:b w:val="0"/>
      <w:bCs w:val="0"/>
      <w:szCs w:val="26"/>
    </w:rPr>
  </w:style>
  <w:style w:type="paragraph" w:styleId="4">
    <w:name w:val="heading 4"/>
    <w:basedOn w:val="3"/>
    <w:next w:val="a1"/>
    <w:link w:val="40"/>
    <w:uiPriority w:val="9"/>
    <w:qFormat/>
    <w:rsid w:val="00DC39AE"/>
    <w:pPr>
      <w:numPr>
        <w:ilvl w:val="3"/>
      </w:numPr>
      <w:spacing w:before="0" w:after="0"/>
      <w:outlineLvl w:val="3"/>
    </w:pPr>
    <w:rPr>
      <w:bCs/>
      <w:i/>
      <w:szCs w:val="28"/>
    </w:rPr>
  </w:style>
  <w:style w:type="paragraph" w:styleId="5">
    <w:name w:val="heading 5"/>
    <w:basedOn w:val="4"/>
    <w:next w:val="a1"/>
    <w:link w:val="50"/>
    <w:uiPriority w:val="9"/>
    <w:qFormat/>
    <w:rsid w:val="001B4098"/>
    <w:pPr>
      <w:numPr>
        <w:ilvl w:val="4"/>
      </w:numPr>
      <w:tabs>
        <w:tab w:val="right" w:leader="dot" w:pos="9356"/>
      </w:tabs>
      <w:outlineLvl w:val="4"/>
    </w:pPr>
    <w:rPr>
      <w:bCs w:val="0"/>
      <w:iCs w:val="0"/>
    </w:rPr>
  </w:style>
  <w:style w:type="paragraph" w:styleId="6">
    <w:name w:val="heading 6"/>
    <w:basedOn w:val="5"/>
    <w:next w:val="a1"/>
    <w:link w:val="60"/>
    <w:uiPriority w:val="9"/>
    <w:qFormat/>
    <w:rsid w:val="00CA2F34"/>
    <w:pPr>
      <w:numPr>
        <w:ilvl w:val="5"/>
      </w:numPr>
      <w:spacing w:before="120"/>
      <w:outlineLvl w:val="5"/>
    </w:pPr>
    <w:rPr>
      <w:bCs/>
      <w:szCs w:val="22"/>
    </w:rPr>
  </w:style>
  <w:style w:type="paragraph" w:styleId="7">
    <w:name w:val="heading 7"/>
    <w:basedOn w:val="a0"/>
    <w:next w:val="a0"/>
    <w:link w:val="70"/>
    <w:qFormat/>
    <w:rsid w:val="005107F3"/>
    <w:pPr>
      <w:numPr>
        <w:ilvl w:val="6"/>
        <w:numId w:val="1"/>
      </w:numPr>
      <w:spacing w:before="240" w:after="60"/>
      <w:jc w:val="left"/>
      <w:outlineLvl w:val="6"/>
    </w:pPr>
    <w:rPr>
      <w:rFonts w:eastAsia="MS Mincho"/>
      <w:szCs w:val="24"/>
      <w:lang w:eastAsia="ja-JP"/>
    </w:rPr>
  </w:style>
  <w:style w:type="paragraph" w:styleId="8">
    <w:name w:val="heading 8"/>
    <w:basedOn w:val="a0"/>
    <w:next w:val="a0"/>
    <w:link w:val="80"/>
    <w:qFormat/>
    <w:rsid w:val="005107F3"/>
    <w:pPr>
      <w:numPr>
        <w:ilvl w:val="7"/>
        <w:numId w:val="1"/>
      </w:numPr>
      <w:spacing w:before="240" w:after="60"/>
      <w:jc w:val="left"/>
      <w:outlineLvl w:val="7"/>
    </w:pPr>
    <w:rPr>
      <w:rFonts w:eastAsia="MS Mincho"/>
      <w:i/>
      <w:iCs/>
      <w:szCs w:val="24"/>
      <w:lang w:eastAsia="ja-JP"/>
    </w:rPr>
  </w:style>
  <w:style w:type="paragraph" w:styleId="9">
    <w:name w:val="heading 9"/>
    <w:basedOn w:val="a0"/>
    <w:next w:val="a0"/>
    <w:link w:val="90"/>
    <w:qFormat/>
    <w:rsid w:val="005107F3"/>
    <w:pPr>
      <w:numPr>
        <w:ilvl w:val="8"/>
        <w:numId w:val="1"/>
      </w:numPr>
      <w:spacing w:before="240" w:after="60"/>
      <w:jc w:val="left"/>
      <w:outlineLvl w:val="8"/>
    </w:pPr>
    <w:rPr>
      <w:rFonts w:eastAsia="MS Mincho"/>
      <w:szCs w:val="22"/>
      <w:lang w:eastAsia="ja-JP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40">
    <w:name w:val="Заголовок 4 Знак"/>
    <w:link w:val="4"/>
    <w:uiPriority w:val="9"/>
    <w:rsid w:val="00DC39AE"/>
    <w:rPr>
      <w:rFonts w:cs="Arial"/>
      <w:bCs/>
      <w:i/>
      <w:iCs/>
      <w:sz w:val="28"/>
      <w:szCs w:val="28"/>
    </w:rPr>
  </w:style>
  <w:style w:type="paragraph" w:customStyle="1" w:styleId="a5">
    <w:name w:val="Штамп"/>
    <w:basedOn w:val="a0"/>
    <w:qFormat/>
    <w:rsid w:val="005107F3"/>
    <w:pPr>
      <w:spacing w:before="0" w:line="240" w:lineRule="auto"/>
      <w:jc w:val="center"/>
    </w:pPr>
    <w:rPr>
      <w:i/>
      <w:noProof/>
      <w:szCs w:val="22"/>
    </w:rPr>
  </w:style>
  <w:style w:type="paragraph" w:styleId="a6">
    <w:name w:val="header"/>
    <w:basedOn w:val="a0"/>
    <w:link w:val="a7"/>
    <w:uiPriority w:val="99"/>
    <w:unhideWhenUsed/>
    <w:rsid w:val="00021A2E"/>
    <w:pPr>
      <w:tabs>
        <w:tab w:val="center" w:pos="4677"/>
        <w:tab w:val="right" w:pos="9355"/>
      </w:tabs>
      <w:spacing w:before="0" w:line="240" w:lineRule="auto"/>
    </w:pPr>
  </w:style>
  <w:style w:type="paragraph" w:styleId="a1">
    <w:name w:val="Body Text"/>
    <w:basedOn w:val="a0"/>
    <w:link w:val="a8"/>
    <w:qFormat/>
    <w:rsid w:val="005107F3"/>
    <w:pPr>
      <w:spacing w:after="120"/>
      <w:ind w:firstLine="709"/>
      <w:contextualSpacing/>
    </w:pPr>
  </w:style>
  <w:style w:type="character" w:customStyle="1" w:styleId="a7">
    <w:name w:val="Верхний колонтитул Знак"/>
    <w:basedOn w:val="a2"/>
    <w:link w:val="a6"/>
    <w:uiPriority w:val="99"/>
    <w:rsid w:val="00021A2E"/>
    <w:rPr>
      <w:rFonts w:ascii="PT Serif" w:hAnsi="PT Serif"/>
      <w:sz w:val="24"/>
    </w:rPr>
  </w:style>
  <w:style w:type="character" w:customStyle="1" w:styleId="50">
    <w:name w:val="Заголовок 5 Знак"/>
    <w:link w:val="5"/>
    <w:uiPriority w:val="9"/>
    <w:rsid w:val="001B4098"/>
    <w:rPr>
      <w:rFonts w:cs="Arial"/>
      <w:i/>
      <w:sz w:val="28"/>
      <w:szCs w:val="28"/>
    </w:rPr>
  </w:style>
  <w:style w:type="character" w:customStyle="1" w:styleId="60">
    <w:name w:val="Заголовок 6 Знак"/>
    <w:link w:val="6"/>
    <w:uiPriority w:val="9"/>
    <w:rsid w:val="00CA2F34"/>
    <w:rPr>
      <w:rFonts w:cs="Arial"/>
      <w:bCs/>
      <w:i/>
      <w:sz w:val="28"/>
      <w:szCs w:val="22"/>
    </w:rPr>
  </w:style>
  <w:style w:type="character" w:customStyle="1" w:styleId="70">
    <w:name w:val="Заголовок 7 Знак"/>
    <w:link w:val="7"/>
    <w:rsid w:val="005107F3"/>
    <w:rPr>
      <w:rFonts w:eastAsia="MS Mincho"/>
      <w:sz w:val="28"/>
      <w:szCs w:val="24"/>
      <w:lang w:eastAsia="ja-JP"/>
    </w:rPr>
  </w:style>
  <w:style w:type="character" w:customStyle="1" w:styleId="80">
    <w:name w:val="Заголовок 8 Знак"/>
    <w:link w:val="8"/>
    <w:rsid w:val="005107F3"/>
    <w:rPr>
      <w:rFonts w:eastAsia="MS Mincho"/>
      <w:i/>
      <w:iCs/>
      <w:sz w:val="28"/>
      <w:szCs w:val="24"/>
      <w:lang w:eastAsia="ja-JP"/>
    </w:rPr>
  </w:style>
  <w:style w:type="character" w:customStyle="1" w:styleId="90">
    <w:name w:val="Заголовок 9 Знак"/>
    <w:link w:val="9"/>
    <w:rsid w:val="005107F3"/>
    <w:rPr>
      <w:rFonts w:eastAsia="MS Mincho"/>
      <w:sz w:val="28"/>
      <w:szCs w:val="22"/>
      <w:lang w:eastAsia="ja-JP"/>
    </w:rPr>
  </w:style>
  <w:style w:type="paragraph" w:styleId="21">
    <w:name w:val="toc 2"/>
    <w:basedOn w:val="a0"/>
    <w:next w:val="a0"/>
    <w:autoRedefine/>
    <w:uiPriority w:val="39"/>
    <w:qFormat/>
    <w:rsid w:val="005107F3"/>
    <w:pPr>
      <w:tabs>
        <w:tab w:val="right" w:leader="dot" w:pos="9356"/>
      </w:tabs>
      <w:spacing w:after="120" w:line="240" w:lineRule="auto"/>
      <w:ind w:left="567" w:right="567" w:hanging="567"/>
    </w:pPr>
    <w:rPr>
      <w:noProof/>
      <w:szCs w:val="28"/>
    </w:rPr>
  </w:style>
  <w:style w:type="paragraph" w:styleId="14">
    <w:name w:val="toc 1"/>
    <w:basedOn w:val="a0"/>
    <w:next w:val="a0"/>
    <w:autoRedefine/>
    <w:uiPriority w:val="39"/>
    <w:qFormat/>
    <w:rsid w:val="005107F3"/>
    <w:pPr>
      <w:tabs>
        <w:tab w:val="right" w:leader="dot" w:pos="9356"/>
      </w:tabs>
      <w:spacing w:after="120" w:line="240" w:lineRule="auto"/>
      <w:ind w:left="426" w:right="567" w:hanging="426"/>
    </w:pPr>
    <w:rPr>
      <w:rFonts w:eastAsia="MS Mincho" w:cstheme="minorBidi"/>
      <w:b/>
      <w:noProof/>
      <w:szCs w:val="24"/>
    </w:rPr>
  </w:style>
  <w:style w:type="paragraph" w:styleId="30">
    <w:name w:val="toc 3"/>
    <w:basedOn w:val="a0"/>
    <w:next w:val="a0"/>
    <w:autoRedefine/>
    <w:uiPriority w:val="39"/>
    <w:qFormat/>
    <w:rsid w:val="005107F3"/>
    <w:pPr>
      <w:tabs>
        <w:tab w:val="right" w:leader="dot" w:pos="9356"/>
      </w:tabs>
      <w:spacing w:after="120" w:line="240" w:lineRule="auto"/>
      <w:ind w:left="993" w:right="567" w:hanging="709"/>
    </w:pPr>
    <w:rPr>
      <w:iCs/>
      <w:noProof/>
      <w:szCs w:val="28"/>
    </w:rPr>
  </w:style>
  <w:style w:type="paragraph" w:styleId="41">
    <w:name w:val="toc 4"/>
    <w:basedOn w:val="a0"/>
    <w:next w:val="a0"/>
    <w:autoRedefine/>
    <w:uiPriority w:val="39"/>
    <w:rsid w:val="001B4098"/>
    <w:pPr>
      <w:tabs>
        <w:tab w:val="right" w:leader="dot" w:pos="9356"/>
      </w:tabs>
      <w:spacing w:after="120" w:line="240" w:lineRule="auto"/>
      <w:ind w:left="1560" w:right="567" w:hanging="993"/>
    </w:pPr>
    <w:rPr>
      <w:noProof/>
      <w:szCs w:val="24"/>
    </w:rPr>
  </w:style>
  <w:style w:type="paragraph" w:styleId="51">
    <w:name w:val="toc 5"/>
    <w:basedOn w:val="a0"/>
    <w:next w:val="a0"/>
    <w:autoRedefine/>
    <w:uiPriority w:val="39"/>
    <w:rsid w:val="00480DFA"/>
    <w:pPr>
      <w:tabs>
        <w:tab w:val="right" w:leader="dot" w:pos="8789"/>
      </w:tabs>
      <w:spacing w:after="120" w:line="240" w:lineRule="auto"/>
      <w:ind w:left="1843" w:right="566" w:hanging="1276"/>
    </w:pPr>
    <w:rPr>
      <w:noProof/>
      <w:szCs w:val="18"/>
    </w:rPr>
  </w:style>
  <w:style w:type="paragraph" w:styleId="a9">
    <w:name w:val="footer"/>
    <w:basedOn w:val="a0"/>
    <w:link w:val="aa"/>
    <w:uiPriority w:val="99"/>
    <w:unhideWhenUsed/>
    <w:rsid w:val="00021A2E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a">
    <w:name w:val="Нижний колонтитул Знак"/>
    <w:basedOn w:val="a2"/>
    <w:link w:val="a9"/>
    <w:uiPriority w:val="99"/>
    <w:rsid w:val="00021A2E"/>
    <w:rPr>
      <w:rFonts w:ascii="PT Serif" w:hAnsi="PT Serif"/>
      <w:sz w:val="24"/>
    </w:rPr>
  </w:style>
  <w:style w:type="table" w:styleId="ab">
    <w:name w:val="Table Grid"/>
    <w:basedOn w:val="a3"/>
    <w:rsid w:val="00921CF7"/>
    <w:pPr>
      <w:spacing w:after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3">
    <w:name w:val="Заголовок 1 Знак"/>
    <w:link w:val="12"/>
    <w:uiPriority w:val="9"/>
    <w:rsid w:val="005107F3"/>
    <w:rPr>
      <w:b/>
      <w:sz w:val="28"/>
    </w:rPr>
  </w:style>
  <w:style w:type="character" w:customStyle="1" w:styleId="20">
    <w:name w:val="Заголовок 2 Знак"/>
    <w:link w:val="2"/>
    <w:uiPriority w:val="9"/>
    <w:rsid w:val="005107F3"/>
    <w:rPr>
      <w:b/>
      <w:bCs/>
      <w:iCs/>
      <w:sz w:val="28"/>
      <w:szCs w:val="28"/>
    </w:rPr>
  </w:style>
  <w:style w:type="paragraph" w:styleId="22">
    <w:name w:val="envelope return"/>
    <w:basedOn w:val="a0"/>
    <w:uiPriority w:val="99"/>
    <w:semiHidden/>
    <w:unhideWhenUsed/>
    <w:rsid w:val="00C14EAD"/>
    <w:pPr>
      <w:spacing w:before="0" w:line="240" w:lineRule="auto"/>
    </w:pPr>
    <w:rPr>
      <w:rFonts w:eastAsiaTheme="majorEastAsia" w:cstheme="majorBidi"/>
      <w:sz w:val="20"/>
    </w:rPr>
  </w:style>
  <w:style w:type="paragraph" w:customStyle="1" w:styleId="ImageCaption">
    <w:name w:val="Image Caption"/>
    <w:basedOn w:val="-"/>
    <w:rsid w:val="00200C80"/>
    <w:pPr>
      <w:tabs>
        <w:tab w:val="center" w:pos="4536"/>
        <w:tab w:val="right" w:pos="9072"/>
      </w:tabs>
      <w:spacing w:before="0" w:after="160"/>
    </w:pPr>
  </w:style>
  <w:style w:type="paragraph" w:styleId="ac">
    <w:name w:val="Title"/>
    <w:basedOn w:val="a0"/>
    <w:next w:val="-"/>
    <w:link w:val="ad"/>
    <w:uiPriority w:val="10"/>
    <w:qFormat/>
    <w:rsid w:val="005107F3"/>
    <w:pPr>
      <w:suppressAutoHyphens/>
      <w:spacing w:before="240" w:after="240"/>
      <w:jc w:val="center"/>
    </w:pPr>
    <w:rPr>
      <w:caps/>
      <w:color w:val="000000" w:themeColor="text1"/>
    </w:rPr>
  </w:style>
  <w:style w:type="character" w:customStyle="1" w:styleId="ad">
    <w:name w:val="Заголовок Знак"/>
    <w:link w:val="ac"/>
    <w:uiPriority w:val="10"/>
    <w:rsid w:val="005107F3"/>
    <w:rPr>
      <w:caps/>
      <w:color w:val="000000" w:themeColor="text1"/>
      <w:sz w:val="28"/>
    </w:rPr>
  </w:style>
  <w:style w:type="paragraph" w:customStyle="1" w:styleId="UnnumberedHeading1NoTOC">
    <w:name w:val="UnnumberedHeading1NoTOC"/>
    <w:basedOn w:val="a0"/>
    <w:next w:val="a1"/>
    <w:link w:val="UnnumberedHeading1NoTOC0"/>
    <w:qFormat/>
    <w:rsid w:val="005107F3"/>
    <w:pPr>
      <w:keepNext/>
      <w:pageBreakBefore/>
      <w:suppressAutoHyphens/>
      <w:spacing w:after="360"/>
      <w:jc w:val="center"/>
      <w:outlineLvl w:val="0"/>
    </w:pPr>
    <w:rPr>
      <w:caps/>
    </w:rPr>
  </w:style>
  <w:style w:type="paragraph" w:styleId="ae">
    <w:name w:val="Revision"/>
    <w:hidden/>
    <w:uiPriority w:val="99"/>
    <w:semiHidden/>
    <w:rsid w:val="008112CD"/>
    <w:rPr>
      <w:sz w:val="28"/>
    </w:rPr>
  </w:style>
  <w:style w:type="character" w:customStyle="1" w:styleId="a8">
    <w:name w:val="Основной текст Знак"/>
    <w:link w:val="a1"/>
    <w:rsid w:val="005107F3"/>
    <w:rPr>
      <w:sz w:val="28"/>
    </w:rPr>
  </w:style>
  <w:style w:type="paragraph" w:customStyle="1" w:styleId="-">
    <w:name w:val="Обычный-центр"/>
    <w:basedOn w:val="a0"/>
    <w:link w:val="-0"/>
    <w:qFormat/>
    <w:rsid w:val="005107F3"/>
    <w:pPr>
      <w:jc w:val="center"/>
    </w:pPr>
  </w:style>
  <w:style w:type="character" w:customStyle="1" w:styleId="-0">
    <w:name w:val="Обычный-центр Знак"/>
    <w:link w:val="-"/>
    <w:rsid w:val="005107F3"/>
    <w:rPr>
      <w:sz w:val="28"/>
    </w:rPr>
  </w:style>
  <w:style w:type="paragraph" w:customStyle="1" w:styleId="SourceCode">
    <w:name w:val="Source Code"/>
    <w:basedOn w:val="a1"/>
    <w:link w:val="SourceCode0"/>
    <w:qFormat/>
    <w:rsid w:val="009B531C"/>
    <w:pPr>
      <w:spacing w:before="200" w:after="200" w:line="240" w:lineRule="auto"/>
      <w:ind w:firstLine="0"/>
      <w:jc w:val="left"/>
    </w:pPr>
    <w:rPr>
      <w:rFonts w:ascii="PT Mono" w:hAnsi="PT Mono" w:cs="Courier New"/>
      <w:sz w:val="21"/>
    </w:rPr>
  </w:style>
  <w:style w:type="paragraph" w:customStyle="1" w:styleId="TableCaption">
    <w:name w:val="Table Caption"/>
    <w:basedOn w:val="a0"/>
    <w:next w:val="a1"/>
    <w:link w:val="TableCaption0"/>
    <w:qFormat/>
    <w:rsid w:val="005107F3"/>
    <w:pPr>
      <w:keepNext/>
      <w:spacing w:before="240" w:after="120" w:line="240" w:lineRule="auto"/>
    </w:pPr>
  </w:style>
  <w:style w:type="character" w:customStyle="1" w:styleId="SourceCode0">
    <w:name w:val="Source Code Знак"/>
    <w:link w:val="SourceCode"/>
    <w:rsid w:val="009B531C"/>
    <w:rPr>
      <w:rFonts w:ascii="PT Mono" w:hAnsi="PT Mono" w:cs="Courier New"/>
      <w:sz w:val="21"/>
    </w:rPr>
  </w:style>
  <w:style w:type="character" w:customStyle="1" w:styleId="UnnumberedHeading1NoTOC0">
    <w:name w:val="UnnumberedHeading1NoTOC Знак"/>
    <w:link w:val="UnnumberedHeading1NoTOC"/>
    <w:rsid w:val="005107F3"/>
    <w:rPr>
      <w:caps/>
      <w:sz w:val="28"/>
    </w:rPr>
  </w:style>
  <w:style w:type="character" w:customStyle="1" w:styleId="TableCaption0">
    <w:name w:val="Table Caption Знак"/>
    <w:basedOn w:val="a2"/>
    <w:link w:val="TableCaption"/>
    <w:rsid w:val="005107F3"/>
    <w:rPr>
      <w:sz w:val="28"/>
    </w:rPr>
  </w:style>
  <w:style w:type="paragraph" w:customStyle="1" w:styleId="UnnumberedHeading1">
    <w:name w:val="UnnumberedHeading1"/>
    <w:basedOn w:val="12"/>
    <w:link w:val="UnnumberedHeading10"/>
    <w:qFormat/>
    <w:rsid w:val="005107F3"/>
    <w:pPr>
      <w:numPr>
        <w:numId w:val="0"/>
      </w:numPr>
      <w:jc w:val="center"/>
    </w:pPr>
    <w:rPr>
      <w:b w:val="0"/>
    </w:rPr>
  </w:style>
  <w:style w:type="character" w:customStyle="1" w:styleId="UnnumberedHeading10">
    <w:name w:val="UnnumberedHeading1 Знак"/>
    <w:basedOn w:val="13"/>
    <w:link w:val="UnnumberedHeading1"/>
    <w:rsid w:val="005107F3"/>
    <w:rPr>
      <w:b w:val="0"/>
      <w:sz w:val="28"/>
    </w:rPr>
  </w:style>
  <w:style w:type="paragraph" w:customStyle="1" w:styleId="FirstParagraph">
    <w:name w:val="First Paragraph"/>
    <w:basedOn w:val="a1"/>
    <w:link w:val="FirstParagraph0"/>
    <w:qFormat/>
    <w:rsid w:val="005107F3"/>
    <w:pPr>
      <w:spacing w:after="0"/>
    </w:pPr>
  </w:style>
  <w:style w:type="character" w:customStyle="1" w:styleId="FirstParagraph0">
    <w:name w:val="First Paragraph Знак"/>
    <w:basedOn w:val="a8"/>
    <w:link w:val="FirstParagraph"/>
    <w:rsid w:val="005107F3"/>
    <w:rPr>
      <w:sz w:val="28"/>
    </w:rPr>
  </w:style>
  <w:style w:type="paragraph" w:customStyle="1" w:styleId="Compact">
    <w:name w:val="Compact"/>
    <w:basedOn w:val="a1"/>
    <w:link w:val="Compact0"/>
    <w:qFormat/>
    <w:rsid w:val="005107F3"/>
    <w:pPr>
      <w:spacing w:before="0" w:after="0"/>
      <w:ind w:firstLine="0"/>
    </w:pPr>
  </w:style>
  <w:style w:type="character" w:customStyle="1" w:styleId="Compact0">
    <w:name w:val="Compact Знак"/>
    <w:basedOn w:val="a2"/>
    <w:link w:val="Compact"/>
    <w:rsid w:val="005107F3"/>
    <w:rPr>
      <w:sz w:val="28"/>
    </w:rPr>
  </w:style>
  <w:style w:type="paragraph" w:customStyle="1" w:styleId="Figure">
    <w:name w:val="Figure"/>
    <w:basedOn w:val="a0"/>
    <w:link w:val="Figure0"/>
    <w:qFormat/>
    <w:rsid w:val="005107F3"/>
    <w:pPr>
      <w:tabs>
        <w:tab w:val="left" w:pos="1134"/>
      </w:tabs>
      <w:spacing w:before="160" w:after="160" w:line="240" w:lineRule="auto"/>
      <w:jc w:val="center"/>
    </w:pPr>
    <w:rPr>
      <w:noProof/>
    </w:rPr>
  </w:style>
  <w:style w:type="character" w:customStyle="1" w:styleId="Figure0">
    <w:name w:val="Figure Знак"/>
    <w:basedOn w:val="a2"/>
    <w:link w:val="Figure"/>
    <w:rsid w:val="005107F3"/>
    <w:rPr>
      <w:noProof/>
      <w:sz w:val="28"/>
    </w:rPr>
  </w:style>
  <w:style w:type="character" w:customStyle="1" w:styleId="VerbatimChar">
    <w:name w:val="Verbatim Char"/>
    <w:qFormat/>
    <w:rsid w:val="00DC39AE"/>
    <w:rPr>
      <w:rFonts w:ascii="PT Mono" w:hAnsi="PT Mono"/>
      <w:b w:val="0"/>
      <w:i w:val="0"/>
      <w:sz w:val="24"/>
    </w:rPr>
  </w:style>
  <w:style w:type="paragraph" w:styleId="af">
    <w:name w:val="List Paragraph"/>
    <w:basedOn w:val="a0"/>
    <w:uiPriority w:val="34"/>
    <w:qFormat/>
    <w:rsid w:val="005107F3"/>
    <w:pPr>
      <w:ind w:left="720"/>
      <w:contextualSpacing/>
    </w:pPr>
  </w:style>
  <w:style w:type="paragraph" w:styleId="23">
    <w:name w:val="List Number 2"/>
    <w:basedOn w:val="a0"/>
    <w:uiPriority w:val="99"/>
    <w:unhideWhenUsed/>
    <w:rsid w:val="00146574"/>
    <w:pPr>
      <w:contextualSpacing/>
    </w:pPr>
  </w:style>
  <w:style w:type="numbering" w:customStyle="1" w:styleId="11">
    <w:name w:val="Многоуровневый 1.а"/>
    <w:uiPriority w:val="99"/>
    <w:rsid w:val="00146574"/>
    <w:pPr>
      <w:numPr>
        <w:numId w:val="2"/>
      </w:numPr>
    </w:pPr>
  </w:style>
  <w:style w:type="numbering" w:customStyle="1" w:styleId="10">
    <w:name w:val="Многоуровневый 1.а)"/>
    <w:uiPriority w:val="99"/>
    <w:rsid w:val="00DF5966"/>
    <w:pPr>
      <w:numPr>
        <w:numId w:val="3"/>
      </w:numPr>
    </w:pPr>
  </w:style>
  <w:style w:type="numbering" w:customStyle="1" w:styleId="1">
    <w:name w:val="Многоуров 1.а)"/>
    <w:uiPriority w:val="99"/>
    <w:rsid w:val="00DF5966"/>
    <w:pPr>
      <w:numPr>
        <w:numId w:val="4"/>
      </w:numPr>
    </w:pPr>
  </w:style>
  <w:style w:type="table" w:customStyle="1" w:styleId="-1">
    <w:name w:val="СТ-центр"/>
    <w:basedOn w:val="a3"/>
    <w:uiPriority w:val="99"/>
    <w:rsid w:val="001F5996"/>
    <w:pPr>
      <w:jc w:val="center"/>
    </w:pPr>
    <w:rPr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  <w:tcPr>
      <w:vAlign w:val="center"/>
    </w:tcPr>
    <w:tblStylePr w:type="firstRow">
      <w:pPr>
        <w:wordWrap/>
        <w:spacing w:line="240" w:lineRule="auto"/>
        <w:jc w:val="center"/>
      </w:pPr>
      <w:rPr>
        <w:rFonts w:ascii="Arial Black" w:hAnsi="Arial Black"/>
        <w:b/>
        <w:sz w:val="24"/>
      </w:rPr>
      <w:tblPr/>
      <w:trPr>
        <w:cantSplit w:val="0"/>
        <w:tblHeader/>
      </w:trPr>
    </w:tblStylePr>
  </w:style>
  <w:style w:type="table" w:customStyle="1" w:styleId="-2">
    <w:name w:val="Таблица - центр"/>
    <w:basedOn w:val="ab"/>
    <w:uiPriority w:val="99"/>
    <w:rsid w:val="001F5996"/>
    <w:pPr>
      <w:spacing w:after="0"/>
      <w:jc w:val="center"/>
    </w:pPr>
    <w:rPr>
      <w:sz w:val="24"/>
    </w:rPr>
    <w:tblPr>
      <w:tblStyleRowBandSize w:val="1"/>
      <w:tblCellMar>
        <w:top w:w="57" w:type="dxa"/>
        <w:bottom w:w="57" w:type="dxa"/>
      </w:tblCellMar>
    </w:tblPr>
    <w:tcPr>
      <w:tcMar>
        <w:top w:w="57" w:type="dxa"/>
        <w:bottom w:w="57" w:type="dxa"/>
      </w:tcMar>
      <w:vAlign w:val="center"/>
    </w:tcPr>
    <w:tblStylePr w:type="firstRow">
      <w:rPr>
        <w:b/>
      </w:rPr>
      <w:tblPr/>
      <w:trPr>
        <w:cantSplit/>
        <w:tblHeader/>
      </w:trPr>
    </w:tblStylePr>
    <w:tblStylePr w:type="band1Horz">
      <w:pPr>
        <w:jc w:val="center"/>
      </w:pPr>
    </w:tblStylePr>
  </w:style>
  <w:style w:type="table" w:customStyle="1" w:styleId="19">
    <w:name w:val="ГОСТ19"/>
    <w:basedOn w:val="a3"/>
    <w:uiPriority w:val="99"/>
    <w:rsid w:val="009C2E7B"/>
    <w:tblPr/>
  </w:style>
  <w:style w:type="table" w:customStyle="1" w:styleId="19-">
    <w:name w:val="ГОСТ19-ОЯ"/>
    <w:basedOn w:val="a3"/>
    <w:uiPriority w:val="99"/>
    <w:rsid w:val="00FA7B7B"/>
    <w:rPr>
      <w:rFonts w:ascii="PT Serif" w:hAnsi="PT Serif"/>
      <w:sz w:val="24"/>
    </w:rPr>
    <w:tblPr>
      <w:tblBorders>
        <w:top w:val="single" w:sz="12" w:space="0" w:color="auto"/>
        <w:bottom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  <w:tcPr>
      <w:noWrap/>
      <w:tcMar>
        <w:top w:w="57" w:type="dxa"/>
        <w:left w:w="57" w:type="dxa"/>
        <w:bottom w:w="57" w:type="dxa"/>
        <w:right w:w="57" w:type="dxa"/>
      </w:tcMar>
    </w:tcPr>
    <w:tblStylePr w:type="firstRow">
      <w:pPr>
        <w:keepNext/>
        <w:widowControl/>
        <w:wordWrap/>
        <w:spacing w:beforeLines="0" w:beforeAutospacing="0" w:afterLines="0" w:afterAutospacing="0" w:line="240" w:lineRule="auto"/>
        <w:ind w:leftChars="0" w:left="0" w:rightChars="0" w:right="0" w:firstLineChars="0" w:firstLine="0"/>
        <w:jc w:val="center"/>
      </w:pPr>
      <w:rPr>
        <w:rFonts w:ascii="Arial Black" w:hAnsi="Arial Black"/>
        <w:b w:val="0"/>
        <w:sz w:val="24"/>
      </w:rPr>
      <w:tblPr/>
      <w:trPr>
        <w:cantSplit/>
        <w:tblHeader/>
      </w:t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single" w:sz="2" w:space="0" w:color="auto"/>
          <w:tl2br w:val="nil"/>
          <w:tr2bl w:val="nil"/>
        </w:tcBorders>
      </w:tcPr>
    </w:tblStylePr>
  </w:style>
  <w:style w:type="paragraph" w:styleId="af0">
    <w:name w:val="footnote text"/>
    <w:basedOn w:val="a0"/>
    <w:link w:val="af1"/>
    <w:uiPriority w:val="9"/>
    <w:unhideWhenUsed/>
    <w:qFormat/>
    <w:rsid w:val="005107F3"/>
    <w:pPr>
      <w:spacing w:after="200" w:line="240" w:lineRule="auto"/>
      <w:jc w:val="left"/>
    </w:pPr>
    <w:rPr>
      <w:rFonts w:eastAsiaTheme="minorHAnsi" w:cstheme="minorBidi"/>
      <w:szCs w:val="24"/>
      <w:lang w:val="en-US" w:eastAsia="en-US"/>
    </w:rPr>
  </w:style>
  <w:style w:type="character" w:customStyle="1" w:styleId="af1">
    <w:name w:val="Текст сноски Знак"/>
    <w:basedOn w:val="a2"/>
    <w:link w:val="af0"/>
    <w:uiPriority w:val="9"/>
    <w:rsid w:val="005107F3"/>
    <w:rPr>
      <w:rFonts w:eastAsiaTheme="minorHAnsi" w:cstheme="minorBidi"/>
      <w:sz w:val="28"/>
      <w:szCs w:val="24"/>
      <w:lang w:val="en-US" w:eastAsia="en-US"/>
    </w:rPr>
  </w:style>
  <w:style w:type="paragraph" w:styleId="61">
    <w:name w:val="toc 6"/>
    <w:basedOn w:val="a0"/>
    <w:next w:val="a0"/>
    <w:autoRedefine/>
    <w:uiPriority w:val="39"/>
    <w:unhideWhenUsed/>
    <w:rsid w:val="004062C7"/>
    <w:pPr>
      <w:spacing w:after="100" w:line="276" w:lineRule="auto"/>
      <w:ind w:left="1100"/>
      <w:jc w:val="left"/>
    </w:pPr>
    <w:rPr>
      <w:rFonts w:eastAsiaTheme="minorEastAsia" w:cstheme="minorBidi"/>
      <w:sz w:val="22"/>
      <w:szCs w:val="22"/>
    </w:rPr>
  </w:style>
  <w:style w:type="table" w:customStyle="1" w:styleId="TableStyleGost">
    <w:name w:val="TableStyleGost"/>
    <w:basedOn w:val="a3"/>
    <w:uiPriority w:val="99"/>
    <w:rsid w:val="001F5996"/>
    <w:rPr>
      <w:rFonts w:eastAsiaTheme="minorHAnsi" w:cstheme="minorBidi"/>
      <w:sz w:val="24"/>
      <w:szCs w:val="24"/>
      <w:lang w:val="en-US" w:eastAsia="en-US"/>
    </w:rPr>
    <w:tblPr>
      <w:jc w:val="center"/>
      <w:tblBorders>
        <w:top w:val="single" w:sz="12" w:space="0" w:color="000000" w:themeColor="text1"/>
        <w:left w:val="single" w:sz="12" w:space="0" w:color="000000" w:themeColor="text1"/>
        <w:bottom w:val="single" w:sz="12" w:space="0" w:color="000000" w:themeColor="text1"/>
        <w:right w:val="single" w:sz="12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57" w:type="dxa"/>
        <w:left w:w="57" w:type="dxa"/>
        <w:bottom w:w="57" w:type="dxa"/>
        <w:right w:w="57" w:type="dxa"/>
      </w:tblCellMar>
    </w:tblPr>
    <w:trPr>
      <w:cantSplit/>
      <w:jc w:val="center"/>
    </w:trPr>
    <w:tcPr>
      <w:noWrap/>
      <w:tcMar>
        <w:top w:w="57" w:type="dxa"/>
        <w:left w:w="57" w:type="dxa"/>
        <w:bottom w:w="57" w:type="dxa"/>
        <w:right w:w="57" w:type="dxa"/>
      </w:tcMar>
      <w:vAlign w:val="center"/>
    </w:tcPr>
    <w:tblStylePr w:type="firstRow">
      <w:pPr>
        <w:keepNext/>
        <w:widowControl/>
        <w:wordWrap/>
      </w:pPr>
      <w:rPr>
        <w:b/>
      </w:rPr>
      <w:tblPr/>
      <w:tcPr>
        <w:tcBorders>
          <w:top w:val="single" w:sz="12" w:space="0" w:color="000000" w:themeColor="text1"/>
          <w:left w:val="single" w:sz="12" w:space="0" w:color="000000" w:themeColor="text1"/>
          <w:bottom w:val="double" w:sz="4" w:space="0" w:color="auto"/>
          <w:right w:val="single" w:sz="12" w:space="0" w:color="000000" w:themeColor="text1"/>
          <w:insideH w:val="nil"/>
          <w:insideV w:val="single" w:sz="8" w:space="0" w:color="000000" w:themeColor="text1"/>
          <w:tl2br w:val="nil"/>
          <w:tr2bl w:val="nil"/>
        </w:tcBorders>
      </w:tcPr>
    </w:tblStylePr>
  </w:style>
  <w:style w:type="table" w:customStyle="1" w:styleId="TableStyleGostNoHeader">
    <w:name w:val="TableStyleGostNoHeader"/>
    <w:basedOn w:val="TableStyleGost"/>
    <w:uiPriority w:val="99"/>
    <w:rsid w:val="00CF381A"/>
    <w:tblPr/>
    <w:tblStylePr w:type="firstRow">
      <w:pPr>
        <w:keepNext/>
        <w:widowControl/>
        <w:wordWrap/>
      </w:pPr>
      <w:rPr>
        <w:b w:val="0"/>
      </w:rPr>
      <w:tblPr/>
      <w:tcPr>
        <w:tcBorders>
          <w:top w:val="single" w:sz="12" w:space="0" w:color="000000" w:themeColor="text1"/>
          <w:left w:val="single" w:sz="12" w:space="0" w:color="000000" w:themeColor="text1"/>
          <w:bottom w:val="single" w:sz="8" w:space="0" w:color="000000" w:themeColor="text1"/>
          <w:right w:val="single" w:sz="12" w:space="0" w:color="000000" w:themeColor="text1"/>
          <w:insideH w:val="nil"/>
          <w:insideV w:val="single" w:sz="8" w:space="0" w:color="000000" w:themeColor="text1"/>
          <w:tl2br w:val="nil"/>
          <w:tr2bl w:val="nil"/>
        </w:tcBorders>
      </w:tcPr>
    </w:tblStylePr>
  </w:style>
  <w:style w:type="character" w:styleId="af2">
    <w:name w:val="Hyperlink"/>
    <w:basedOn w:val="a2"/>
    <w:uiPriority w:val="99"/>
    <w:unhideWhenUsed/>
    <w:rsid w:val="003D34CA"/>
    <w:rPr>
      <w:rFonts w:ascii="PT Serif" w:hAnsi="PT Serif"/>
      <w:color w:val="1F497D" w:themeColor="text2"/>
      <w:sz w:val="24"/>
      <w:u w:val="none"/>
      <w:lang w:val="ru-RU"/>
    </w:rPr>
  </w:style>
  <w:style w:type="numbering" w:customStyle="1" w:styleId="a">
    <w:name w:val="Маркер"/>
    <w:uiPriority w:val="99"/>
    <w:rsid w:val="00751F6C"/>
    <w:pPr>
      <w:numPr>
        <w:numId w:val="5"/>
      </w:numPr>
    </w:pPr>
  </w:style>
  <w:style w:type="paragraph" w:customStyle="1" w:styleId="-3">
    <w:name w:val="таблица-лево"/>
    <w:basedOn w:val="a0"/>
    <w:link w:val="-4"/>
    <w:qFormat/>
    <w:locked/>
    <w:rsid w:val="005107F3"/>
    <w:pPr>
      <w:spacing w:line="240" w:lineRule="auto"/>
      <w:jc w:val="left"/>
    </w:pPr>
  </w:style>
  <w:style w:type="character" w:customStyle="1" w:styleId="-4">
    <w:name w:val="таблица-лево Знак"/>
    <w:basedOn w:val="a2"/>
    <w:link w:val="-3"/>
    <w:rsid w:val="005107F3"/>
    <w:rPr>
      <w:sz w:val="28"/>
    </w:rPr>
  </w:style>
  <w:style w:type="paragraph" w:customStyle="1" w:styleId="af3">
    <w:name w:val="Обычный с отступом"/>
    <w:basedOn w:val="a0"/>
    <w:link w:val="af4"/>
    <w:qFormat/>
    <w:locked/>
    <w:rsid w:val="005107F3"/>
    <w:pPr>
      <w:spacing w:line="348" w:lineRule="auto"/>
      <w:ind w:firstLine="709"/>
    </w:pPr>
  </w:style>
  <w:style w:type="character" w:customStyle="1" w:styleId="af4">
    <w:name w:val="Обычный с отступом Знак"/>
    <w:basedOn w:val="a2"/>
    <w:link w:val="af3"/>
    <w:locked/>
    <w:rsid w:val="005107F3"/>
    <w:rPr>
      <w:sz w:val="28"/>
    </w:rPr>
  </w:style>
  <w:style w:type="paragraph" w:customStyle="1" w:styleId="GostKeywords">
    <w:name w:val="GostKeywords"/>
    <w:basedOn w:val="a0"/>
    <w:link w:val="GostKeywords0"/>
    <w:qFormat/>
    <w:rsid w:val="005107F3"/>
    <w:pPr>
      <w:spacing w:after="120" w:line="276" w:lineRule="auto"/>
      <w:contextualSpacing/>
    </w:pPr>
    <w:rPr>
      <w:caps/>
      <w:szCs w:val="24"/>
    </w:rPr>
  </w:style>
  <w:style w:type="character" w:customStyle="1" w:styleId="GostKeywords0">
    <w:name w:val="GostKeywords Знак"/>
    <w:basedOn w:val="a2"/>
    <w:link w:val="GostKeywords"/>
    <w:rsid w:val="005107F3"/>
    <w:rPr>
      <w:caps/>
      <w:sz w:val="28"/>
      <w:szCs w:val="24"/>
    </w:rPr>
  </w:style>
  <w:style w:type="paragraph" w:customStyle="1" w:styleId="af5">
    <w:name w:val="Обычный без интервала"/>
    <w:basedOn w:val="a0"/>
    <w:link w:val="af6"/>
    <w:qFormat/>
    <w:rsid w:val="005107F3"/>
    <w:pPr>
      <w:spacing w:line="240" w:lineRule="auto"/>
    </w:pPr>
    <w:rPr>
      <w:lang w:eastAsia="ja-JP"/>
    </w:rPr>
  </w:style>
  <w:style w:type="character" w:customStyle="1" w:styleId="af6">
    <w:name w:val="Обычный без интервала Знак"/>
    <w:basedOn w:val="a2"/>
    <w:link w:val="af5"/>
    <w:rsid w:val="005107F3"/>
    <w:rPr>
      <w:sz w:val="28"/>
      <w:lang w:eastAsia="ja-JP"/>
    </w:rPr>
  </w:style>
  <w:style w:type="paragraph" w:customStyle="1" w:styleId="--">
    <w:name w:val="Обычный-центр-прописные"/>
    <w:basedOn w:val="-"/>
    <w:link w:val="--0"/>
    <w:qFormat/>
    <w:rsid w:val="00F5249F"/>
    <w:rPr>
      <w:caps/>
    </w:rPr>
  </w:style>
  <w:style w:type="paragraph" w:customStyle="1" w:styleId="af7">
    <w:name w:val="Название организации"/>
    <w:basedOn w:val="-"/>
    <w:link w:val="af8"/>
    <w:qFormat/>
    <w:rsid w:val="005107F3"/>
    <w:pPr>
      <w:spacing w:line="276" w:lineRule="auto"/>
    </w:pPr>
  </w:style>
  <w:style w:type="character" w:customStyle="1" w:styleId="--0">
    <w:name w:val="Обычный-центр-прописные Знак"/>
    <w:basedOn w:val="-0"/>
    <w:link w:val="--"/>
    <w:rsid w:val="00F5249F"/>
    <w:rPr>
      <w:rFonts w:ascii="PT Serif" w:hAnsi="PT Serif"/>
      <w:caps/>
      <w:sz w:val="24"/>
    </w:rPr>
  </w:style>
  <w:style w:type="paragraph" w:customStyle="1" w:styleId="af9">
    <w:name w:val="Экземпляры"/>
    <w:basedOn w:val="a0"/>
    <w:link w:val="afa"/>
    <w:qFormat/>
    <w:rsid w:val="005107F3"/>
    <w:pPr>
      <w:spacing w:before="60" w:line="240" w:lineRule="auto"/>
      <w:ind w:left="595" w:right="37" w:hanging="601"/>
      <w:jc w:val="right"/>
    </w:pPr>
    <w:rPr>
      <w:rFonts w:eastAsia="Calibri"/>
      <w:szCs w:val="24"/>
    </w:rPr>
  </w:style>
  <w:style w:type="character" w:customStyle="1" w:styleId="af8">
    <w:name w:val="Название организации Знак"/>
    <w:basedOn w:val="-0"/>
    <w:link w:val="af7"/>
    <w:rsid w:val="005107F3"/>
    <w:rPr>
      <w:sz w:val="28"/>
    </w:rPr>
  </w:style>
  <w:style w:type="paragraph" w:customStyle="1" w:styleId="afb">
    <w:name w:val="УДК"/>
    <w:basedOn w:val="a0"/>
    <w:link w:val="afc"/>
    <w:qFormat/>
    <w:rsid w:val="005107F3"/>
    <w:pPr>
      <w:spacing w:line="276" w:lineRule="auto"/>
      <w:jc w:val="left"/>
    </w:pPr>
    <w:rPr>
      <w:szCs w:val="24"/>
    </w:rPr>
  </w:style>
  <w:style w:type="character" w:customStyle="1" w:styleId="afa">
    <w:name w:val="Экземпляры Знак"/>
    <w:basedOn w:val="a2"/>
    <w:link w:val="af9"/>
    <w:rsid w:val="005107F3"/>
    <w:rPr>
      <w:rFonts w:eastAsia="Calibri"/>
      <w:sz w:val="28"/>
      <w:szCs w:val="24"/>
    </w:rPr>
  </w:style>
  <w:style w:type="paragraph" w:customStyle="1" w:styleId="afd">
    <w:name w:val="Подчеркивание"/>
    <w:basedOn w:val="a0"/>
    <w:rsid w:val="00CD7B42"/>
    <w:pPr>
      <w:tabs>
        <w:tab w:val="left" w:pos="2268"/>
      </w:tabs>
      <w:spacing w:line="240" w:lineRule="auto"/>
      <w:ind w:left="34"/>
      <w:jc w:val="left"/>
    </w:pPr>
    <w:rPr>
      <w:u w:val="single"/>
    </w:rPr>
  </w:style>
  <w:style w:type="character" w:customStyle="1" w:styleId="afc">
    <w:name w:val="УДК Знак"/>
    <w:basedOn w:val="a2"/>
    <w:link w:val="afb"/>
    <w:rsid w:val="005107F3"/>
    <w:rPr>
      <w:sz w:val="28"/>
      <w:szCs w:val="24"/>
    </w:rPr>
  </w:style>
  <w:style w:type="paragraph" w:customStyle="1" w:styleId="-5">
    <w:name w:val="Фамилии-по правому краю"/>
    <w:basedOn w:val="a0"/>
    <w:link w:val="-6"/>
    <w:qFormat/>
    <w:rsid w:val="005107F3"/>
    <w:pPr>
      <w:spacing w:line="240" w:lineRule="auto"/>
      <w:ind w:left="34" w:hanging="1"/>
      <w:jc w:val="right"/>
    </w:pPr>
    <w:rPr>
      <w:szCs w:val="24"/>
    </w:rPr>
  </w:style>
  <w:style w:type="character" w:customStyle="1" w:styleId="-6">
    <w:name w:val="Фамилии-по правому краю Знак"/>
    <w:basedOn w:val="a2"/>
    <w:link w:val="-5"/>
    <w:rsid w:val="005107F3"/>
    <w:rPr>
      <w:sz w:val="28"/>
      <w:szCs w:val="24"/>
    </w:rPr>
  </w:style>
  <w:style w:type="character" w:styleId="HTML">
    <w:name w:val="HTML Typewriter"/>
    <w:basedOn w:val="a2"/>
    <w:uiPriority w:val="99"/>
    <w:semiHidden/>
    <w:unhideWhenUsed/>
    <w:rsid w:val="00C14EAD"/>
    <w:rPr>
      <w:rFonts w:ascii="PT Serif" w:hAnsi="PT Serif"/>
      <w:sz w:val="20"/>
      <w:szCs w:val="20"/>
    </w:rPr>
  </w:style>
  <w:style w:type="paragraph" w:styleId="afe">
    <w:name w:val="Subtitle"/>
    <w:basedOn w:val="a0"/>
    <w:next w:val="a0"/>
    <w:link w:val="aff"/>
    <w:qFormat/>
    <w:rsid w:val="005107F3"/>
    <w:pPr>
      <w:numPr>
        <w:ilvl w:val="1"/>
      </w:numPr>
      <w:spacing w:after="160"/>
    </w:pPr>
    <w:rPr>
      <w:rFonts w:eastAsiaTheme="minorEastAsia" w:cstheme="minorBidi"/>
      <w:color w:val="5A5A5A" w:themeColor="text1" w:themeTint="A5"/>
      <w:spacing w:val="15"/>
      <w:szCs w:val="22"/>
    </w:rPr>
  </w:style>
  <w:style w:type="character" w:customStyle="1" w:styleId="aff">
    <w:name w:val="Подзаголовок Знак"/>
    <w:basedOn w:val="a2"/>
    <w:link w:val="afe"/>
    <w:rsid w:val="005107F3"/>
    <w:rPr>
      <w:rFonts w:eastAsiaTheme="minorEastAsia" w:cstheme="minorBidi"/>
      <w:color w:val="5A5A5A" w:themeColor="text1" w:themeTint="A5"/>
      <w:spacing w:val="15"/>
      <w:sz w:val="24"/>
      <w:szCs w:val="22"/>
    </w:rPr>
  </w:style>
  <w:style w:type="paragraph" w:styleId="aff0">
    <w:name w:val="envelope address"/>
    <w:basedOn w:val="a0"/>
    <w:uiPriority w:val="99"/>
    <w:semiHidden/>
    <w:unhideWhenUsed/>
    <w:rsid w:val="00C14EAD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eastAsiaTheme="majorEastAsia" w:cstheme="majorBidi"/>
      <w:szCs w:val="24"/>
    </w:rPr>
  </w:style>
  <w:style w:type="paragraph" w:styleId="aff1">
    <w:name w:val="TOC Heading"/>
    <w:basedOn w:val="12"/>
    <w:next w:val="a0"/>
    <w:uiPriority w:val="39"/>
    <w:unhideWhenUsed/>
    <w:qFormat/>
    <w:rsid w:val="00C14EAD"/>
    <w:pPr>
      <w:keepLines/>
      <w:pageBreakBefore w:val="0"/>
      <w:numPr>
        <w:numId w:val="0"/>
      </w:numPr>
      <w:suppressAutoHyphens w:val="0"/>
      <w:spacing w:before="240" w:after="0"/>
      <w:outlineLvl w:val="9"/>
    </w:pPr>
    <w:rPr>
      <w:rFonts w:eastAsiaTheme="majorEastAsia" w:cstheme="majorBidi"/>
      <w:caps/>
      <w:color w:val="365F91" w:themeColor="accent1" w:themeShade="BF"/>
      <w:szCs w:val="32"/>
    </w:rPr>
  </w:style>
  <w:style w:type="paragraph" w:styleId="aff2">
    <w:name w:val="toa heading"/>
    <w:basedOn w:val="a0"/>
    <w:next w:val="a0"/>
    <w:uiPriority w:val="99"/>
    <w:semiHidden/>
    <w:unhideWhenUsed/>
    <w:rsid w:val="00C14EAD"/>
    <w:rPr>
      <w:rFonts w:eastAsiaTheme="majorEastAsia" w:cstheme="majorBidi"/>
      <w:b/>
      <w:bCs/>
      <w:szCs w:val="24"/>
    </w:rPr>
  </w:style>
  <w:style w:type="paragraph" w:styleId="aff3">
    <w:name w:val="Normal (Web)"/>
    <w:basedOn w:val="a0"/>
    <w:uiPriority w:val="99"/>
    <w:semiHidden/>
    <w:unhideWhenUsed/>
    <w:rsid w:val="00C14EAD"/>
    <w:rPr>
      <w:szCs w:val="24"/>
    </w:rPr>
  </w:style>
  <w:style w:type="paragraph" w:styleId="aff4">
    <w:name w:val="Plain Text"/>
    <w:basedOn w:val="a0"/>
    <w:link w:val="aff5"/>
    <w:semiHidden/>
    <w:unhideWhenUsed/>
    <w:rsid w:val="00293F4E"/>
    <w:pPr>
      <w:spacing w:before="0" w:line="240" w:lineRule="auto"/>
    </w:pPr>
    <w:rPr>
      <w:sz w:val="21"/>
      <w:szCs w:val="21"/>
    </w:rPr>
  </w:style>
  <w:style w:type="character" w:customStyle="1" w:styleId="aff5">
    <w:name w:val="Текст Знак"/>
    <w:basedOn w:val="a2"/>
    <w:link w:val="aff4"/>
    <w:semiHidden/>
    <w:rsid w:val="00293F4E"/>
    <w:rPr>
      <w:rFonts w:ascii="PT Serif" w:hAnsi="PT Serif"/>
      <w:sz w:val="21"/>
      <w:szCs w:val="21"/>
    </w:rPr>
  </w:style>
  <w:style w:type="paragraph" w:styleId="aff6">
    <w:name w:val="Balloon Text"/>
    <w:basedOn w:val="a0"/>
    <w:link w:val="aff7"/>
    <w:semiHidden/>
    <w:unhideWhenUsed/>
    <w:rsid w:val="00293F4E"/>
    <w:pPr>
      <w:spacing w:before="0" w:line="240" w:lineRule="auto"/>
    </w:pPr>
    <w:rPr>
      <w:rFonts w:cs="Segoe UI"/>
      <w:sz w:val="18"/>
      <w:szCs w:val="18"/>
    </w:rPr>
  </w:style>
  <w:style w:type="character" w:customStyle="1" w:styleId="aff7">
    <w:name w:val="Текст выноски Знак"/>
    <w:basedOn w:val="a2"/>
    <w:link w:val="aff6"/>
    <w:semiHidden/>
    <w:rsid w:val="00293F4E"/>
    <w:rPr>
      <w:rFonts w:ascii="PT Serif" w:hAnsi="PT Serif" w:cs="Segoe UI"/>
      <w:sz w:val="18"/>
      <w:szCs w:val="18"/>
    </w:rPr>
  </w:style>
  <w:style w:type="paragraph" w:styleId="15">
    <w:name w:val="index 1"/>
    <w:basedOn w:val="a0"/>
    <w:next w:val="a0"/>
    <w:autoRedefine/>
    <w:uiPriority w:val="99"/>
    <w:semiHidden/>
    <w:unhideWhenUsed/>
    <w:rsid w:val="00293F4E"/>
    <w:pPr>
      <w:spacing w:before="0" w:line="240" w:lineRule="auto"/>
      <w:ind w:left="240" w:hanging="240"/>
    </w:pPr>
  </w:style>
  <w:style w:type="paragraph" w:styleId="aff8">
    <w:name w:val="index heading"/>
    <w:basedOn w:val="a0"/>
    <w:next w:val="15"/>
    <w:uiPriority w:val="99"/>
    <w:semiHidden/>
    <w:unhideWhenUsed/>
    <w:rsid w:val="00293F4E"/>
    <w:rPr>
      <w:rFonts w:eastAsiaTheme="majorEastAsia" w:cstheme="majorBidi"/>
      <w:b/>
      <w:bCs/>
    </w:rPr>
  </w:style>
  <w:style w:type="paragraph" w:styleId="aff9">
    <w:name w:val="Block Text"/>
    <w:basedOn w:val="a0"/>
    <w:uiPriority w:val="9"/>
    <w:semiHidden/>
    <w:unhideWhenUsed/>
    <w:qFormat/>
    <w:rsid w:val="00293F4E"/>
    <w:pPr>
      <w:pBdr>
        <w:top w:val="single" w:sz="2" w:space="10" w:color="4F81BD" w:themeColor="accent1" w:shadow="1"/>
        <w:left w:val="single" w:sz="2" w:space="10" w:color="4F81BD" w:themeColor="accent1" w:shadow="1"/>
        <w:bottom w:val="single" w:sz="2" w:space="10" w:color="4F81BD" w:themeColor="accent1" w:shadow="1"/>
        <w:right w:val="single" w:sz="2" w:space="10" w:color="4F81BD" w:themeColor="accent1" w:shadow="1"/>
      </w:pBdr>
      <w:ind w:left="1152" w:right="1152"/>
    </w:pPr>
    <w:rPr>
      <w:rFonts w:eastAsiaTheme="minorEastAsia" w:cstheme="minorBidi"/>
      <w:i/>
      <w:iCs/>
      <w:color w:val="4F81BD" w:themeColor="accent1"/>
    </w:rPr>
  </w:style>
  <w:style w:type="paragraph" w:styleId="affa">
    <w:name w:val="Message Header"/>
    <w:basedOn w:val="a0"/>
    <w:link w:val="affb"/>
    <w:uiPriority w:val="99"/>
    <w:semiHidden/>
    <w:unhideWhenUsed/>
    <w:rsid w:val="00293F4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134" w:hanging="1134"/>
    </w:pPr>
    <w:rPr>
      <w:rFonts w:eastAsiaTheme="majorEastAsia" w:cstheme="majorBidi"/>
      <w:szCs w:val="24"/>
    </w:rPr>
  </w:style>
  <w:style w:type="character" w:customStyle="1" w:styleId="affb">
    <w:name w:val="Шапка Знак"/>
    <w:basedOn w:val="a2"/>
    <w:link w:val="affa"/>
    <w:uiPriority w:val="99"/>
    <w:semiHidden/>
    <w:rsid w:val="00293F4E"/>
    <w:rPr>
      <w:rFonts w:ascii="PT Serif" w:eastAsiaTheme="majorEastAsia" w:hAnsi="PT Serif" w:cstheme="majorBidi"/>
      <w:sz w:val="24"/>
      <w:szCs w:val="24"/>
      <w:shd w:val="pct20" w:color="auto" w:fill="auto"/>
    </w:rPr>
  </w:style>
  <w:style w:type="paragraph" w:customStyle="1" w:styleId="UnnumberedHeading2">
    <w:name w:val="UnnumberedHeading2"/>
    <w:basedOn w:val="2"/>
    <w:qFormat/>
    <w:rsid w:val="005107F3"/>
    <w:pPr>
      <w:numPr>
        <w:ilvl w:val="0"/>
        <w:numId w:val="0"/>
      </w:numPr>
      <w:jc w:val="center"/>
    </w:pPr>
  </w:style>
  <w:style w:type="paragraph" w:customStyle="1" w:styleId="CaptionedFigure">
    <w:name w:val="Captioned Figure"/>
    <w:basedOn w:val="Figure"/>
    <w:rsid w:val="00200C80"/>
    <w:pPr>
      <w:keepNext/>
      <w:tabs>
        <w:tab w:val="clear" w:pos="1134"/>
      </w:tabs>
      <w:spacing w:after="120"/>
    </w:pPr>
    <w:rPr>
      <w:rFonts w:eastAsiaTheme="minorHAnsi" w:cstheme="minorBidi"/>
      <w:noProof w:val="0"/>
      <w:szCs w:val="24"/>
      <w:lang w:val="en-US" w:eastAsia="en-US"/>
    </w:rPr>
  </w:style>
  <w:style w:type="paragraph" w:customStyle="1" w:styleId="ReferenceItem">
    <w:name w:val="ReferenceItem"/>
    <w:basedOn w:val="a1"/>
    <w:qFormat/>
    <w:rsid w:val="005107F3"/>
    <w:pPr>
      <w:ind w:firstLine="706"/>
    </w:pPr>
  </w:style>
  <w:style w:type="table" w:customStyle="1" w:styleId="TableStyleAbbreviations">
    <w:name w:val="TableStyleAbbreviations"/>
    <w:basedOn w:val="a3"/>
    <w:uiPriority w:val="99"/>
    <w:rsid w:val="001F5996"/>
    <w:rPr>
      <w:sz w:val="24"/>
    </w:rPr>
    <w:tblPr/>
  </w:style>
  <w:style w:type="table" w:customStyle="1" w:styleId="TableStyleContributors">
    <w:name w:val="TableStyleContributors"/>
    <w:basedOn w:val="a3"/>
    <w:uiPriority w:val="99"/>
    <w:rsid w:val="0084100A"/>
    <w:rPr>
      <w:sz w:val="24"/>
    </w:rPr>
    <w:tblPr>
      <w:tblStyleRowBandSize w:val="1"/>
    </w:tblPr>
    <w:tcPr>
      <w:tcMar>
        <w:top w:w="57" w:type="dxa"/>
        <w:bottom w:w="170" w:type="dxa"/>
      </w:tcMar>
      <w:vAlign w:val="bottom"/>
    </w:tcPr>
  </w:style>
  <w:style w:type="table" w:customStyle="1" w:styleId="410">
    <w:name w:val="Таблица простая 41"/>
    <w:basedOn w:val="a3"/>
    <w:uiPriority w:val="44"/>
    <w:rsid w:val="001F5996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UnnumberedHeadingOne">
    <w:name w:val="UnnumberedHeadingOne"/>
    <w:rsid w:val="00332EBA"/>
    <w:rPr>
      <w:caps/>
    </w:rPr>
  </w:style>
  <w:style w:type="character" w:customStyle="1" w:styleId="AppendixHeadingOne">
    <w:name w:val="AppendixHeadingOne"/>
    <w:rsid w:val="00FB6D44"/>
    <w:rPr>
      <w:caps w:val="0"/>
    </w:rPr>
  </w:style>
  <w:style w:type="character" w:customStyle="1" w:styleId="UnnumberedHeadingTwo">
    <w:name w:val="UnnumberedHeadingTwo"/>
    <w:rsid w:val="000F5E5F"/>
    <w:rPr>
      <w:b/>
      <w:caps w:val="0"/>
      <w:smallCaps w:val="0"/>
    </w:rPr>
  </w:style>
  <w:style w:type="paragraph" w:customStyle="1" w:styleId="Style2">
    <w:name w:val="Style2"/>
    <w:basedOn w:val="a0"/>
    <w:rsid w:val="00BF2FAE"/>
    <w:pPr>
      <w:widowControl w:val="0"/>
      <w:autoSpaceDE w:val="0"/>
      <w:autoSpaceDN w:val="0"/>
      <w:adjustRightInd w:val="0"/>
      <w:spacing w:before="0" w:line="238" w:lineRule="exact"/>
      <w:ind w:hanging="197"/>
      <w:jc w:val="left"/>
    </w:pPr>
    <w:rPr>
      <w:szCs w:val="24"/>
    </w:rPr>
  </w:style>
  <w:style w:type="paragraph" w:customStyle="1" w:styleId="Style3">
    <w:name w:val="Style3"/>
    <w:basedOn w:val="a0"/>
    <w:rsid w:val="00BF2FAE"/>
    <w:pPr>
      <w:widowControl w:val="0"/>
      <w:autoSpaceDE w:val="0"/>
      <w:autoSpaceDN w:val="0"/>
      <w:adjustRightInd w:val="0"/>
      <w:spacing w:before="0" w:line="222" w:lineRule="exact"/>
      <w:ind w:firstLine="698"/>
      <w:jc w:val="left"/>
    </w:pPr>
    <w:rPr>
      <w:szCs w:val="24"/>
    </w:rPr>
  </w:style>
  <w:style w:type="character" w:customStyle="1" w:styleId="FontStyle35">
    <w:name w:val="Font Style35"/>
    <w:rsid w:val="00BF2FAE"/>
    <w:rPr>
      <w:rFonts w:ascii="Times New Roman" w:hAnsi="Times New Roman" w:cs="Times New Roman"/>
      <w:b/>
      <w:bCs/>
      <w:sz w:val="16"/>
      <w:szCs w:val="16"/>
    </w:rPr>
  </w:style>
  <w:style w:type="character" w:customStyle="1" w:styleId="FontStyle36">
    <w:name w:val="Font Style36"/>
    <w:rsid w:val="00BF2FAE"/>
    <w:rPr>
      <w:rFonts w:ascii="Times New Roman" w:hAnsi="Times New Roman" w:cs="Times New Roman"/>
      <w:sz w:val="18"/>
      <w:szCs w:val="18"/>
    </w:rPr>
  </w:style>
  <w:style w:type="character" w:customStyle="1" w:styleId="FontStyle37">
    <w:name w:val="Font Style37"/>
    <w:rsid w:val="00BF2FAE"/>
    <w:rPr>
      <w:rFonts w:ascii="Times New Roman" w:hAnsi="Times New Roman" w:cs="Times New Roman"/>
      <w:b/>
      <w:bCs/>
      <w:sz w:val="18"/>
      <w:szCs w:val="18"/>
    </w:rPr>
  </w:style>
  <w:style w:type="paragraph" w:styleId="affc">
    <w:name w:val="No Spacing"/>
    <w:uiPriority w:val="1"/>
    <w:qFormat/>
    <w:rsid w:val="005107F3"/>
    <w:rPr>
      <w:sz w:val="24"/>
      <w:szCs w:val="22"/>
    </w:rPr>
  </w:style>
  <w:style w:type="paragraph" w:customStyle="1" w:styleId="affd">
    <w:name w:val="Нормальный"/>
    <w:rsid w:val="00BF2FAE"/>
    <w:pPr>
      <w:autoSpaceDE w:val="0"/>
      <w:autoSpaceDN w:val="0"/>
    </w:pPr>
    <w:rPr>
      <w:lang w:val="en-US"/>
    </w:rPr>
  </w:style>
  <w:style w:type="paragraph" w:styleId="affe">
    <w:name w:val="caption"/>
    <w:basedOn w:val="a0"/>
    <w:next w:val="a0"/>
    <w:qFormat/>
    <w:rsid w:val="005107F3"/>
    <w:pPr>
      <w:spacing w:before="0" w:after="200" w:line="240" w:lineRule="auto"/>
    </w:pPr>
    <w:rPr>
      <w:i/>
      <w:iCs/>
      <w:color w:val="1F497D" w:themeColor="text2"/>
      <w:szCs w:val="18"/>
    </w:rPr>
  </w:style>
  <w:style w:type="character" w:styleId="afff">
    <w:name w:val="Strong"/>
    <w:basedOn w:val="a2"/>
    <w:qFormat/>
    <w:rsid w:val="005107F3"/>
    <w:rPr>
      <w:rFonts w:ascii="Times New Roman" w:hAnsi="Times New Roman"/>
      <w:b/>
      <w:bCs/>
    </w:rPr>
  </w:style>
  <w:style w:type="character" w:styleId="afff0">
    <w:name w:val="Subtle Emphasis"/>
    <w:basedOn w:val="a2"/>
    <w:uiPriority w:val="19"/>
    <w:qFormat/>
    <w:rsid w:val="005107F3"/>
    <w:rPr>
      <w:rFonts w:ascii="Times New Roman" w:hAnsi="Times New Roman"/>
      <w:i/>
      <w:iCs/>
      <w:color w:val="404040" w:themeColor="text1" w:themeTint="BF"/>
    </w:rPr>
  </w:style>
  <w:style w:type="character" w:styleId="afff1">
    <w:name w:val="Emphasis"/>
    <w:basedOn w:val="a2"/>
    <w:uiPriority w:val="20"/>
    <w:qFormat/>
    <w:rsid w:val="005107F3"/>
    <w:rPr>
      <w:rFonts w:ascii="Times New Roman" w:hAnsi="Times New Roman"/>
      <w:i/>
      <w:iCs/>
    </w:rPr>
  </w:style>
  <w:style w:type="character" w:styleId="afff2">
    <w:name w:val="Intense Emphasis"/>
    <w:basedOn w:val="a2"/>
    <w:uiPriority w:val="21"/>
    <w:qFormat/>
    <w:rsid w:val="005107F3"/>
    <w:rPr>
      <w:rFonts w:ascii="Times New Roman" w:hAnsi="Times New Roman"/>
      <w:i/>
      <w:iCs/>
      <w:color w:val="4F81BD" w:themeColor="accent1"/>
    </w:rPr>
  </w:style>
  <w:style w:type="paragraph" w:styleId="24">
    <w:name w:val="Quote"/>
    <w:basedOn w:val="a0"/>
    <w:next w:val="a0"/>
    <w:link w:val="25"/>
    <w:uiPriority w:val="29"/>
    <w:qFormat/>
    <w:rsid w:val="005107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5">
    <w:name w:val="Цитата 2 Знак"/>
    <w:basedOn w:val="a2"/>
    <w:link w:val="24"/>
    <w:uiPriority w:val="29"/>
    <w:rsid w:val="005107F3"/>
    <w:rPr>
      <w:i/>
      <w:iCs/>
      <w:color w:val="404040" w:themeColor="text1" w:themeTint="BF"/>
      <w:sz w:val="28"/>
    </w:rPr>
  </w:style>
  <w:style w:type="paragraph" w:styleId="afff3">
    <w:name w:val="Intense Quote"/>
    <w:basedOn w:val="a0"/>
    <w:next w:val="a0"/>
    <w:link w:val="afff4"/>
    <w:uiPriority w:val="30"/>
    <w:qFormat/>
    <w:rsid w:val="005107F3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fff4">
    <w:name w:val="Выделенная цитата Знак"/>
    <w:basedOn w:val="a2"/>
    <w:link w:val="afff3"/>
    <w:uiPriority w:val="30"/>
    <w:rsid w:val="005107F3"/>
    <w:rPr>
      <w:i/>
      <w:iCs/>
      <w:color w:val="4F81BD" w:themeColor="accent1"/>
      <w:sz w:val="28"/>
    </w:rPr>
  </w:style>
  <w:style w:type="character" w:styleId="afff5">
    <w:name w:val="Subtle Reference"/>
    <w:basedOn w:val="a2"/>
    <w:uiPriority w:val="31"/>
    <w:qFormat/>
    <w:rsid w:val="005107F3"/>
    <w:rPr>
      <w:rFonts w:ascii="Times New Roman" w:hAnsi="Times New Roman"/>
      <w:smallCaps/>
      <w:color w:val="5A5A5A" w:themeColor="text1" w:themeTint="A5"/>
    </w:rPr>
  </w:style>
  <w:style w:type="character" w:styleId="afff6">
    <w:name w:val="Intense Reference"/>
    <w:basedOn w:val="a2"/>
    <w:uiPriority w:val="32"/>
    <w:qFormat/>
    <w:rsid w:val="005107F3"/>
    <w:rPr>
      <w:rFonts w:ascii="Times New Roman" w:hAnsi="Times New Roman"/>
      <w:b/>
      <w:bCs/>
      <w:smallCaps/>
      <w:color w:val="4F81BD" w:themeColor="accent1"/>
      <w:spacing w:val="5"/>
    </w:rPr>
  </w:style>
  <w:style w:type="character" w:styleId="afff7">
    <w:name w:val="Book Title"/>
    <w:basedOn w:val="a2"/>
    <w:uiPriority w:val="33"/>
    <w:qFormat/>
    <w:rsid w:val="005107F3"/>
    <w:rPr>
      <w:rFonts w:ascii="Times New Roman" w:hAnsi="Times New Roman"/>
      <w:b/>
      <w:bCs/>
      <w:i/>
      <w:iCs/>
      <w:spacing w:val="5"/>
    </w:rPr>
  </w:style>
  <w:style w:type="character" w:styleId="afff8">
    <w:name w:val="annotation reference"/>
    <w:basedOn w:val="a2"/>
    <w:uiPriority w:val="99"/>
    <w:semiHidden/>
    <w:unhideWhenUsed/>
    <w:rsid w:val="001B55C5"/>
    <w:rPr>
      <w:sz w:val="16"/>
      <w:szCs w:val="16"/>
    </w:rPr>
  </w:style>
  <w:style w:type="paragraph" w:styleId="afff9">
    <w:name w:val="annotation text"/>
    <w:basedOn w:val="a0"/>
    <w:link w:val="afffa"/>
    <w:uiPriority w:val="99"/>
    <w:semiHidden/>
    <w:unhideWhenUsed/>
    <w:rsid w:val="001B55C5"/>
    <w:pPr>
      <w:spacing w:line="240" w:lineRule="auto"/>
    </w:pPr>
    <w:rPr>
      <w:sz w:val="20"/>
    </w:rPr>
  </w:style>
  <w:style w:type="character" w:customStyle="1" w:styleId="afffa">
    <w:name w:val="Текст примечания Знак"/>
    <w:basedOn w:val="a2"/>
    <w:link w:val="afff9"/>
    <w:uiPriority w:val="99"/>
    <w:semiHidden/>
    <w:rsid w:val="001B55C5"/>
  </w:style>
  <w:style w:type="paragraph" w:styleId="afffb">
    <w:name w:val="annotation subject"/>
    <w:basedOn w:val="afff9"/>
    <w:next w:val="afff9"/>
    <w:link w:val="afffc"/>
    <w:uiPriority w:val="99"/>
    <w:semiHidden/>
    <w:unhideWhenUsed/>
    <w:rsid w:val="001B55C5"/>
    <w:rPr>
      <w:b/>
      <w:bCs/>
    </w:rPr>
  </w:style>
  <w:style w:type="character" w:customStyle="1" w:styleId="afffc">
    <w:name w:val="Тема примечания Знак"/>
    <w:basedOn w:val="afffa"/>
    <w:link w:val="afffb"/>
    <w:uiPriority w:val="99"/>
    <w:semiHidden/>
    <w:rsid w:val="001B55C5"/>
    <w:rPr>
      <w:b/>
      <w:bCs/>
    </w:rPr>
  </w:style>
  <w:style w:type="character" w:customStyle="1" w:styleId="AbbreviationsTable">
    <w:name w:val="AbbreviationsTable"/>
    <w:rsid w:val="00F200B2"/>
  </w:style>
  <w:style w:type="character" w:customStyle="1" w:styleId="UnnumberedHeadingOneNoTOC">
    <w:name w:val="UnnumberedHeadingOneNoTOC"/>
    <w:rsid w:val="00F200B2"/>
  </w:style>
  <w:style w:type="character" w:customStyle="1" w:styleId="KeywordTok">
    <w:name w:val="KeywordTok"/>
    <w:basedOn w:val="VerbatimChar"/>
    <w:rsid w:val="00F200B2"/>
    <w:rPr>
      <w:rFonts w:ascii="PT Mono" w:hAnsi="PT Mono"/>
      <w:b/>
      <w:i w:val="0"/>
      <w:color w:val="007020"/>
      <w:sz w:val="24"/>
    </w:rPr>
  </w:style>
  <w:style w:type="character" w:customStyle="1" w:styleId="DataTypeTok">
    <w:name w:val="DataTypeTok"/>
    <w:basedOn w:val="VerbatimChar"/>
    <w:rsid w:val="00F200B2"/>
    <w:rPr>
      <w:rFonts w:ascii="PT Mono" w:hAnsi="PT Mono"/>
      <w:b w:val="0"/>
      <w:i w:val="0"/>
      <w:color w:val="902000"/>
      <w:sz w:val="24"/>
    </w:rPr>
  </w:style>
  <w:style w:type="character" w:customStyle="1" w:styleId="DecValTok">
    <w:name w:val="DecValTok"/>
    <w:basedOn w:val="VerbatimChar"/>
    <w:rsid w:val="00F200B2"/>
    <w:rPr>
      <w:rFonts w:ascii="PT Mono" w:hAnsi="PT Mono"/>
      <w:b w:val="0"/>
      <w:i w:val="0"/>
      <w:color w:val="40A070"/>
      <w:sz w:val="24"/>
    </w:rPr>
  </w:style>
  <w:style w:type="character" w:customStyle="1" w:styleId="BaseNTok">
    <w:name w:val="BaseNTok"/>
    <w:basedOn w:val="VerbatimChar"/>
    <w:rsid w:val="00F200B2"/>
    <w:rPr>
      <w:rFonts w:ascii="PT Mono" w:hAnsi="PT Mono"/>
      <w:b w:val="0"/>
      <w:i w:val="0"/>
      <w:color w:val="40A070"/>
      <w:sz w:val="24"/>
    </w:rPr>
  </w:style>
  <w:style w:type="character" w:customStyle="1" w:styleId="FloatTok">
    <w:name w:val="FloatTok"/>
    <w:basedOn w:val="VerbatimChar"/>
    <w:rsid w:val="00F200B2"/>
    <w:rPr>
      <w:rFonts w:ascii="PT Mono" w:hAnsi="PT Mono"/>
      <w:b w:val="0"/>
      <w:i w:val="0"/>
      <w:color w:val="40A070"/>
      <w:sz w:val="24"/>
    </w:rPr>
  </w:style>
  <w:style w:type="character" w:customStyle="1" w:styleId="ConstantTok">
    <w:name w:val="ConstantTok"/>
    <w:basedOn w:val="VerbatimChar"/>
    <w:rsid w:val="00F200B2"/>
    <w:rPr>
      <w:rFonts w:ascii="PT Mono" w:hAnsi="PT Mono"/>
      <w:b w:val="0"/>
      <w:i w:val="0"/>
      <w:color w:val="880000"/>
      <w:sz w:val="24"/>
    </w:rPr>
  </w:style>
  <w:style w:type="character" w:customStyle="1" w:styleId="CharTok">
    <w:name w:val="CharTok"/>
    <w:basedOn w:val="VerbatimChar"/>
    <w:rsid w:val="00F200B2"/>
    <w:rPr>
      <w:rFonts w:ascii="PT Mono" w:hAnsi="PT Mono"/>
      <w:b w:val="0"/>
      <w:i w:val="0"/>
      <w:color w:val="4070A0"/>
      <w:sz w:val="24"/>
    </w:rPr>
  </w:style>
  <w:style w:type="character" w:customStyle="1" w:styleId="SpecialCharTok">
    <w:name w:val="SpecialCharTok"/>
    <w:basedOn w:val="VerbatimChar"/>
    <w:rsid w:val="00F200B2"/>
    <w:rPr>
      <w:rFonts w:ascii="PT Mono" w:hAnsi="PT Mono"/>
      <w:b w:val="0"/>
      <w:i w:val="0"/>
      <w:color w:val="4070A0"/>
      <w:sz w:val="24"/>
    </w:rPr>
  </w:style>
  <w:style w:type="character" w:customStyle="1" w:styleId="StringTok">
    <w:name w:val="StringTok"/>
    <w:basedOn w:val="VerbatimChar"/>
    <w:rsid w:val="00F200B2"/>
    <w:rPr>
      <w:rFonts w:ascii="PT Mono" w:hAnsi="PT Mono"/>
      <w:b w:val="0"/>
      <w:i w:val="0"/>
      <w:color w:val="4070A0"/>
      <w:sz w:val="24"/>
    </w:rPr>
  </w:style>
  <w:style w:type="character" w:customStyle="1" w:styleId="VerbatimStringTok">
    <w:name w:val="VerbatimStringTok"/>
    <w:basedOn w:val="VerbatimChar"/>
    <w:rsid w:val="00F200B2"/>
    <w:rPr>
      <w:rFonts w:ascii="PT Mono" w:hAnsi="PT Mono"/>
      <w:b w:val="0"/>
      <w:i w:val="0"/>
      <w:color w:val="4070A0"/>
      <w:sz w:val="24"/>
    </w:rPr>
  </w:style>
  <w:style w:type="character" w:customStyle="1" w:styleId="SpecialStringTok">
    <w:name w:val="SpecialStringTok"/>
    <w:basedOn w:val="VerbatimChar"/>
    <w:rsid w:val="00F200B2"/>
    <w:rPr>
      <w:rFonts w:ascii="PT Mono" w:hAnsi="PT Mono"/>
      <w:b w:val="0"/>
      <w:i w:val="0"/>
      <w:color w:val="BB6688"/>
      <w:sz w:val="24"/>
    </w:rPr>
  </w:style>
  <w:style w:type="character" w:customStyle="1" w:styleId="ImportTok">
    <w:name w:val="ImportTok"/>
    <w:basedOn w:val="VerbatimChar"/>
    <w:rsid w:val="00F200B2"/>
    <w:rPr>
      <w:rFonts w:ascii="PT Mono" w:hAnsi="PT Mono"/>
      <w:b/>
      <w:i w:val="0"/>
      <w:color w:val="008000"/>
      <w:sz w:val="24"/>
    </w:rPr>
  </w:style>
  <w:style w:type="character" w:customStyle="1" w:styleId="CommentTok">
    <w:name w:val="CommentTok"/>
    <w:basedOn w:val="VerbatimChar"/>
    <w:rsid w:val="00F200B2"/>
    <w:rPr>
      <w:rFonts w:ascii="PT Mono" w:hAnsi="PT Mono"/>
      <w:b w:val="0"/>
      <w:i/>
      <w:color w:val="60A0B0"/>
      <w:sz w:val="24"/>
    </w:rPr>
  </w:style>
  <w:style w:type="character" w:customStyle="1" w:styleId="DocumentationTok">
    <w:name w:val="DocumentationTok"/>
    <w:basedOn w:val="VerbatimChar"/>
    <w:rsid w:val="00F200B2"/>
    <w:rPr>
      <w:rFonts w:ascii="PT Mono" w:hAnsi="PT Mono"/>
      <w:b w:val="0"/>
      <w:i/>
      <w:color w:val="BA2121"/>
      <w:sz w:val="24"/>
    </w:rPr>
  </w:style>
  <w:style w:type="character" w:customStyle="1" w:styleId="AnnotationTok">
    <w:name w:val="AnnotationTok"/>
    <w:basedOn w:val="VerbatimChar"/>
    <w:rsid w:val="00F200B2"/>
    <w:rPr>
      <w:rFonts w:ascii="PT Mono" w:hAnsi="PT Mono"/>
      <w:b/>
      <w:i/>
      <w:color w:val="60A0B0"/>
      <w:sz w:val="24"/>
    </w:rPr>
  </w:style>
  <w:style w:type="character" w:customStyle="1" w:styleId="CommentVarTok">
    <w:name w:val="CommentVarTok"/>
    <w:basedOn w:val="VerbatimChar"/>
    <w:rsid w:val="00F200B2"/>
    <w:rPr>
      <w:rFonts w:ascii="PT Mono" w:hAnsi="PT Mono"/>
      <w:b/>
      <w:i/>
      <w:color w:val="60A0B0"/>
      <w:sz w:val="24"/>
    </w:rPr>
  </w:style>
  <w:style w:type="character" w:customStyle="1" w:styleId="OtherTok">
    <w:name w:val="OtherTok"/>
    <w:basedOn w:val="VerbatimChar"/>
    <w:rsid w:val="00F200B2"/>
    <w:rPr>
      <w:rFonts w:ascii="PT Mono" w:hAnsi="PT Mono"/>
      <w:b w:val="0"/>
      <w:i w:val="0"/>
      <w:color w:val="007020"/>
      <w:sz w:val="24"/>
    </w:rPr>
  </w:style>
  <w:style w:type="character" w:customStyle="1" w:styleId="FunctionTok">
    <w:name w:val="FunctionTok"/>
    <w:basedOn w:val="VerbatimChar"/>
    <w:rsid w:val="00F200B2"/>
    <w:rPr>
      <w:rFonts w:ascii="PT Mono" w:hAnsi="PT Mono"/>
      <w:b w:val="0"/>
      <w:i w:val="0"/>
      <w:color w:val="06287E"/>
      <w:sz w:val="24"/>
    </w:rPr>
  </w:style>
  <w:style w:type="character" w:customStyle="1" w:styleId="VariableTok">
    <w:name w:val="VariableTok"/>
    <w:basedOn w:val="VerbatimChar"/>
    <w:rsid w:val="00F200B2"/>
    <w:rPr>
      <w:rFonts w:ascii="PT Mono" w:hAnsi="PT Mono"/>
      <w:b w:val="0"/>
      <w:i w:val="0"/>
      <w:color w:val="19177C"/>
      <w:sz w:val="24"/>
    </w:rPr>
  </w:style>
  <w:style w:type="character" w:customStyle="1" w:styleId="ControlFlowTok">
    <w:name w:val="ControlFlowTok"/>
    <w:basedOn w:val="VerbatimChar"/>
    <w:rsid w:val="00F200B2"/>
    <w:rPr>
      <w:rFonts w:ascii="PT Mono" w:hAnsi="PT Mono"/>
      <w:b/>
      <w:i w:val="0"/>
      <w:color w:val="007020"/>
      <w:sz w:val="24"/>
    </w:rPr>
  </w:style>
  <w:style w:type="character" w:customStyle="1" w:styleId="OperatorTok">
    <w:name w:val="OperatorTok"/>
    <w:basedOn w:val="VerbatimChar"/>
    <w:rsid w:val="00F200B2"/>
    <w:rPr>
      <w:rFonts w:ascii="PT Mono" w:hAnsi="PT Mono"/>
      <w:b w:val="0"/>
      <w:i w:val="0"/>
      <w:color w:val="666666"/>
      <w:sz w:val="24"/>
    </w:rPr>
  </w:style>
  <w:style w:type="character" w:customStyle="1" w:styleId="BuiltInTok">
    <w:name w:val="BuiltInTok"/>
    <w:basedOn w:val="VerbatimChar"/>
    <w:rsid w:val="00F200B2"/>
    <w:rPr>
      <w:rFonts w:ascii="PT Mono" w:hAnsi="PT Mono"/>
      <w:b w:val="0"/>
      <w:i w:val="0"/>
      <w:color w:val="008000"/>
      <w:sz w:val="24"/>
    </w:rPr>
  </w:style>
  <w:style w:type="character" w:customStyle="1" w:styleId="ExtensionTok">
    <w:name w:val="ExtensionTok"/>
    <w:basedOn w:val="VerbatimChar"/>
    <w:rsid w:val="00F200B2"/>
    <w:rPr>
      <w:rFonts w:ascii="PT Mono" w:hAnsi="PT Mono"/>
      <w:b w:val="0"/>
      <w:i w:val="0"/>
      <w:sz w:val="24"/>
    </w:rPr>
  </w:style>
  <w:style w:type="character" w:customStyle="1" w:styleId="PreprocessorTok">
    <w:name w:val="PreprocessorTok"/>
    <w:basedOn w:val="VerbatimChar"/>
    <w:rsid w:val="00F200B2"/>
    <w:rPr>
      <w:rFonts w:ascii="PT Mono" w:hAnsi="PT Mono"/>
      <w:b w:val="0"/>
      <w:i w:val="0"/>
      <w:color w:val="BC7A00"/>
      <w:sz w:val="24"/>
    </w:rPr>
  </w:style>
  <w:style w:type="character" w:customStyle="1" w:styleId="AttributeTok">
    <w:name w:val="AttributeTok"/>
    <w:basedOn w:val="VerbatimChar"/>
    <w:rsid w:val="00F200B2"/>
    <w:rPr>
      <w:rFonts w:ascii="PT Mono" w:hAnsi="PT Mono"/>
      <w:b w:val="0"/>
      <w:i w:val="0"/>
      <w:color w:val="7D9029"/>
      <w:sz w:val="24"/>
    </w:rPr>
  </w:style>
  <w:style w:type="character" w:customStyle="1" w:styleId="RegionMarkerTok">
    <w:name w:val="RegionMarkerTok"/>
    <w:basedOn w:val="VerbatimChar"/>
    <w:rsid w:val="00F200B2"/>
    <w:rPr>
      <w:rFonts w:ascii="PT Mono" w:hAnsi="PT Mono"/>
      <w:b w:val="0"/>
      <w:i w:val="0"/>
      <w:sz w:val="24"/>
    </w:rPr>
  </w:style>
  <w:style w:type="character" w:customStyle="1" w:styleId="InformationTok">
    <w:name w:val="InformationTok"/>
    <w:basedOn w:val="VerbatimChar"/>
    <w:rsid w:val="00F200B2"/>
    <w:rPr>
      <w:rFonts w:ascii="PT Mono" w:hAnsi="PT Mono"/>
      <w:b/>
      <w:i/>
      <w:color w:val="60A0B0"/>
      <w:sz w:val="24"/>
    </w:rPr>
  </w:style>
  <w:style w:type="character" w:customStyle="1" w:styleId="WarningTok">
    <w:name w:val="WarningTok"/>
    <w:basedOn w:val="VerbatimChar"/>
    <w:rsid w:val="00F200B2"/>
    <w:rPr>
      <w:rFonts w:ascii="PT Mono" w:hAnsi="PT Mono"/>
      <w:b/>
      <w:i/>
      <w:color w:val="60A0B0"/>
      <w:sz w:val="24"/>
    </w:rPr>
  </w:style>
  <w:style w:type="character" w:customStyle="1" w:styleId="AlertTok">
    <w:name w:val="AlertTok"/>
    <w:basedOn w:val="VerbatimChar"/>
    <w:rsid w:val="00F200B2"/>
    <w:rPr>
      <w:rFonts w:ascii="PT Mono" w:hAnsi="PT Mono"/>
      <w:b/>
      <w:i w:val="0"/>
      <w:color w:val="FF0000"/>
      <w:sz w:val="24"/>
    </w:rPr>
  </w:style>
  <w:style w:type="character" w:customStyle="1" w:styleId="ErrorTok">
    <w:name w:val="ErrorTok"/>
    <w:basedOn w:val="VerbatimChar"/>
    <w:rsid w:val="00F200B2"/>
    <w:rPr>
      <w:rFonts w:ascii="PT Mono" w:hAnsi="PT Mono"/>
      <w:b/>
      <w:i w:val="0"/>
      <w:color w:val="FF0000"/>
      <w:sz w:val="24"/>
    </w:rPr>
  </w:style>
  <w:style w:type="character" w:customStyle="1" w:styleId="NormalTok">
    <w:name w:val="NormalTok"/>
    <w:basedOn w:val="VerbatimChar"/>
    <w:rsid w:val="00F200B2"/>
    <w:rPr>
      <w:rFonts w:ascii="PT Mono" w:hAnsi="PT Mono"/>
      <w:b w:val="0"/>
      <w:i w:val="0"/>
      <w:sz w:val="24"/>
    </w:rPr>
  </w:style>
  <w:style w:type="paragraph" w:customStyle="1" w:styleId="msonormal0">
    <w:name w:val="msonormal"/>
    <w:basedOn w:val="a0"/>
    <w:rsid w:val="00A01E46"/>
    <w:pPr>
      <w:spacing w:before="100" w:beforeAutospacing="1" w:after="100" w:afterAutospacing="1" w:line="240" w:lineRule="auto"/>
      <w:jc w:val="left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98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3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0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17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1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7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5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4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5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2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9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1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2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63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2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21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2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0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6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9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9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7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35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40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6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08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8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8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9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2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5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6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71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8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4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8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6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39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1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46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5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4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2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65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hyperlink" Target="https://arxiv.org/abs/2603.19756" TargetMode="External"/><Relationship Id="rId39" Type="http://schemas.microsoft.com/office/2018/08/relationships/commentsExtensible" Target="commentsExtensible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hyperlink" Target="https://arxiv.org/abs/2303.09957" TargetMode="External"/><Relationship Id="rId33" Type="http://schemas.openxmlformats.org/officeDocument/2006/relationships/image" Target="media/image13.png"/><Relationship Id="rId38" Type="http://schemas.microsoft.com/office/2016/09/relationships/commentsIds" Target="commentsId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yperlink" Target="https://www.hse.ru/edu/vkr/1046842621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yperlink" Target="https://www.researchgate.net/publication/384928378_A_Comparative_Study_of_PDF_Parsing_Tools_Across_Diverse_Document_Categories" TargetMode="External"/><Relationship Id="rId32" Type="http://schemas.openxmlformats.org/officeDocument/2006/relationships/hyperlink" Target="https://python-docx.readthedocs.io/en/latest/index.html" TargetMode="Externa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yperlink" Target="https://www.researchgate.net/publication/318751922_A_Benchmark_and_Evaluation_for_Text_Extraction_from_PDF" TargetMode="External"/><Relationship Id="rId28" Type="http://schemas.openxmlformats.org/officeDocument/2006/relationships/hyperlink" Target="https://elar.urfu.ru/handle/10995/142547?mode=full" TargetMode="External"/><Relationship Id="rId36" Type="http://schemas.microsoft.com/office/2011/relationships/people" Target="people.xml"/><Relationship Id="rId10" Type="http://schemas.microsoft.com/office/2011/relationships/commentsExtended" Target="commentsExtended.xml"/><Relationship Id="rId19" Type="http://schemas.openxmlformats.org/officeDocument/2006/relationships/image" Target="media/image10.png"/><Relationship Id="rId31" Type="http://schemas.openxmlformats.org/officeDocument/2006/relationships/hyperlink" Target="https://flask.palletsprojects.com/en/stable/" TargetMode="Externa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image" Target="media/image5.png"/><Relationship Id="rId22" Type="http://schemas.openxmlformats.org/officeDocument/2006/relationships/hyperlink" Target="http://localhost:5000/" TargetMode="External"/><Relationship Id="rId27" Type="http://schemas.openxmlformats.org/officeDocument/2006/relationships/hyperlink" Target="https://pmc.ncbi.nlm.nih.gov/articles/PMC12447192/" TargetMode="External"/><Relationship Id="rId30" Type="http://schemas.openxmlformats.org/officeDocument/2006/relationships/hyperlink" Target="https://nnb.etu.ru/assets/files/rezultaty/mag/2025/tom2_nnb_2025-1.pdf" TargetMode="External"/><Relationship Id="rId35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SVV\LOCALS~1\Temp\Rar$DI72.860\&#1064;&#1072;&#1073;&#1083;&#1086;&#1085;%20&#1043;&#1054;&#1057;&#1058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6979A3-2456-4B41-89FE-7AB8E71CB3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ГОСТ.dot</Template>
  <TotalTime>2820</TotalTime>
  <Pages>73</Pages>
  <Words>13417</Words>
  <Characters>76483</Characters>
  <Application>Microsoft Office Word</Application>
  <DocSecurity>0</DocSecurity>
  <Lines>637</Lines>
  <Paragraphs>179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Авиационная корпорация "Рубин"</Company>
  <LinksUpToDate>false</LinksUpToDate>
  <CharactersWithSpaces>89721</CharactersWithSpaces>
  <SharedDoc>false</SharedDoc>
  <HLinks>
    <vt:vector size="114" baseType="variant">
      <vt:variant>
        <vt:i4>1048625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_Toc486946707</vt:lpwstr>
      </vt:variant>
      <vt:variant>
        <vt:i4>1048625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_Toc486946706</vt:lpwstr>
      </vt:variant>
      <vt:variant>
        <vt:i4>1048625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_Toc486946705</vt:lpwstr>
      </vt:variant>
      <vt:variant>
        <vt:i4>1048625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_Toc486946704</vt:lpwstr>
      </vt:variant>
      <vt:variant>
        <vt:i4>1048625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_Toc486946703</vt:lpwstr>
      </vt:variant>
      <vt:variant>
        <vt:i4>1048625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_Toc486946702</vt:lpwstr>
      </vt:variant>
      <vt:variant>
        <vt:i4>1048625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_Toc486946701</vt:lpwstr>
      </vt:variant>
      <vt:variant>
        <vt:i4>1048625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_Toc486946700</vt:lpwstr>
      </vt:variant>
      <vt:variant>
        <vt:i4>1638448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_Toc486946699</vt:lpwstr>
      </vt:variant>
      <vt:variant>
        <vt:i4>1638448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_Toc486946698</vt:lpwstr>
      </vt:variant>
      <vt:variant>
        <vt:i4>1638448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_Toc486946697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_Toc486946696</vt:lpwstr>
      </vt:variant>
      <vt:variant>
        <vt:i4>1638448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_Toc486946695</vt:lpwstr>
      </vt:variant>
      <vt:variant>
        <vt:i4>1638448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_Toc486946694</vt:lpwstr>
      </vt:variant>
      <vt:variant>
        <vt:i4>1638448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_Toc486946693</vt:lpwstr>
      </vt:variant>
      <vt:variant>
        <vt:i4>1638448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_Toc486946692</vt:lpwstr>
      </vt:variant>
      <vt:variant>
        <vt:i4>1638448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_Toc486946691</vt:lpwstr>
      </vt:variant>
      <vt:variant>
        <vt:i4>1638448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_Toc486946690</vt:lpwstr>
      </vt:variant>
      <vt:variant>
        <vt:i4>1572912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_Toc486946689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dpavlov</dc:creator>
  <cp:keywords/>
  <dc:description/>
  <cp:lastModifiedBy>Dmitry</cp:lastModifiedBy>
  <cp:revision>78</cp:revision>
  <cp:lastPrinted>2018-01-25T10:32:00Z</cp:lastPrinted>
  <dcterms:created xsi:type="dcterms:W3CDTF">2026-04-25T18:02:00Z</dcterms:created>
  <dcterms:modified xsi:type="dcterms:W3CDTF">2026-04-28T15:38:00Z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Номер документа">
    <vt:lpwstr>XXX-XXX-XXXX</vt:lpwstr>
  </property>
</Properties>
</file>